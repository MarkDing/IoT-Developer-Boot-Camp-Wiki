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2DFE81" w14:textId="77777777" w:rsidR="00053BD1" w:rsidRPr="00260AAB" w:rsidRDefault="00402ED8" w:rsidP="00053BD1">
      <w:pPr>
        <w:pStyle w:val="Title"/>
        <w:rPr>
          <w:rFonts w:cs="Arial"/>
        </w:rPr>
      </w:pPr>
      <w:r w:rsidRPr="00260AAB">
        <w:rPr>
          <w:rFonts w:cs="Arial"/>
          <w:noProof/>
        </w:rPr>
        <mc:AlternateContent>
          <mc:Choice Requires="wps">
            <w:drawing>
              <wp:anchor distT="45720" distB="45720" distL="114300" distR="114300" simplePos="0" relativeHeight="251660288" behindDoc="1" locked="1" layoutInCell="1" allowOverlap="1" wp14:anchorId="70244342" wp14:editId="3A3531E3">
                <wp:simplePos x="0" y="0"/>
                <wp:positionH relativeFrom="margin">
                  <wp:align>right</wp:align>
                </wp:positionH>
                <wp:positionV relativeFrom="page">
                  <wp:posOffset>2276475</wp:posOffset>
                </wp:positionV>
                <wp:extent cx="2286000" cy="1755140"/>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755140"/>
                        </a:xfrm>
                        <a:prstGeom prst="rect">
                          <a:avLst/>
                        </a:prstGeom>
                        <a:solidFill>
                          <a:srgbClr val="D81E2A"/>
                        </a:solidFill>
                        <a:ln w="9525">
                          <a:noFill/>
                          <a:miter lim="800000"/>
                          <a:headEnd/>
                          <a:tailEnd/>
                        </a:ln>
                      </wps:spPr>
                      <wps:txbx>
                        <w:txbxContent>
                          <w:p w14:paraId="72421AD0" w14:textId="77777777" w:rsidR="00097D30" w:rsidRPr="00DD0BA8" w:rsidRDefault="00097D30" w:rsidP="00DD0BA8">
                            <w:pPr>
                              <w:pStyle w:val="KeyFeaturesTitle"/>
                            </w:pPr>
                            <w:r>
                              <w:t>KEY FEATURES</w:t>
                            </w:r>
                          </w:p>
                          <w:p w14:paraId="6D0B9E49" w14:textId="19D34AB8" w:rsidR="00097D30" w:rsidRDefault="00097D30" w:rsidP="00DD0BA8">
                            <w:pPr>
                              <w:pStyle w:val="KeyFeatureBullet"/>
                            </w:pPr>
                            <w:r>
                              <w:rPr>
                                <w:color w:val="FFFFFF"/>
                              </w:rPr>
                              <w:t>Step-by-step guide to creat</w:t>
                            </w:r>
                            <w:r w:rsidR="004B5334">
                              <w:rPr>
                                <w:color w:val="FFFFFF"/>
                              </w:rPr>
                              <w:t>e</w:t>
                            </w:r>
                            <w:r>
                              <w:rPr>
                                <w:color w:val="FFFFFF"/>
                              </w:rPr>
                              <w:t>, build and run ZigBee 3.0 applications based on EmberZNet 6.4.0</w:t>
                            </w:r>
                          </w:p>
                          <w:p w14:paraId="71C4591E" w14:textId="77777777" w:rsidR="00097D30" w:rsidRPr="00BC596F" w:rsidRDefault="00097D30" w:rsidP="00DD0BA8">
                            <w:pPr>
                              <w:pStyle w:val="KeyFeatureBullet"/>
                            </w:pPr>
                            <w:r>
                              <w:rPr>
                                <w:color w:val="FFFFFF"/>
                              </w:rPr>
                              <w:t>Use Simplicity Studio v4 as the development tool</w:t>
                            </w:r>
                          </w:p>
                          <w:p w14:paraId="149BC4D1" w14:textId="77777777" w:rsidR="00097D30" w:rsidRDefault="00097D30" w:rsidP="00DD0BA8">
                            <w:pPr>
                              <w:pStyle w:val="KeyFeatureBullet"/>
                            </w:pPr>
                            <w:r>
                              <w:rPr>
                                <w:color w:val="FFFFFF"/>
                              </w:rPr>
                              <w:t>ZigBee on EFR32MG</w:t>
                            </w:r>
                          </w:p>
                          <w:p w14:paraId="36DA5593" w14:textId="77777777" w:rsidR="00097D30" w:rsidRDefault="00097D30" w:rsidP="00DD0BA8">
                            <w:pPr>
                              <w:pStyle w:val="KeyFeatureBullet"/>
                            </w:pPr>
                            <w:r>
                              <w:rPr>
                                <w:color w:val="FFFFFF"/>
                              </w:rPr>
                              <w:t>ZigBee 3.0 networks and security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244342" id="_x0000_t202" coordsize="21600,21600" o:spt="202" path="m,l,21600r21600,l21600,xe">
                <v:stroke joinstyle="miter"/>
                <v:path gradientshapeok="t" o:connecttype="rect"/>
              </v:shapetype>
              <v:shape id="Text Box 2" o:spid="_x0000_s1026" type="#_x0000_t202" style="position:absolute;margin-left:128.8pt;margin-top:179.25pt;width:180pt;height:138.2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" fillcolor="#d81e2a" stroked="f">
                <v:textbox>
                  <w:txbxContent>
                    <w:p w14:paraId="72421AD0" w14:textId="77777777" w:rsidR="00097D30" w:rsidRPr="00DD0BA8" w:rsidRDefault="00097D30" w:rsidP="00DD0BA8">
                      <w:pPr>
                        <w:pStyle w:val="KeyFeaturesTitle"/>
                      </w:pPr>
                      <w:r>
                        <w:t>KEY FEATURES</w:t>
                      </w:r>
                    </w:p>
                    <w:p w14:paraId="6D0B9E49" w14:textId="19D34AB8" w:rsidR="00097D30" w:rsidRDefault="00097D30" w:rsidP="00DD0BA8">
                      <w:pPr>
                        <w:pStyle w:val="KeyFeatureBullet"/>
                      </w:pPr>
                      <w:r>
                        <w:rPr>
                          <w:color w:val="FFFFFF"/>
                        </w:rPr>
                        <w:t>Step-by-step guide to creat</w:t>
                      </w:r>
                      <w:r w:rsidR="004B5334">
                        <w:rPr>
                          <w:color w:val="FFFFFF"/>
                        </w:rPr>
                        <w:t>e</w:t>
                      </w:r>
                      <w:r>
                        <w:rPr>
                          <w:color w:val="FFFFFF"/>
                        </w:rPr>
                        <w:t>, build and run ZigBee 3.0 applications based on EmberZNet 6.4.0</w:t>
                      </w:r>
                    </w:p>
                    <w:p w14:paraId="71C4591E" w14:textId="77777777" w:rsidR="00097D30" w:rsidRPr="00BC596F" w:rsidRDefault="00097D30" w:rsidP="00DD0BA8">
                      <w:pPr>
                        <w:pStyle w:val="KeyFeatureBullet"/>
                      </w:pPr>
                      <w:r>
                        <w:rPr>
                          <w:color w:val="FFFFFF"/>
                        </w:rPr>
                        <w:t>Use Simplicity Studio v4 as the development tool</w:t>
                      </w:r>
                    </w:p>
                    <w:p w14:paraId="149BC4D1" w14:textId="77777777" w:rsidR="00097D30" w:rsidRDefault="00097D30" w:rsidP="00DD0BA8">
                      <w:pPr>
                        <w:pStyle w:val="KeyFeatureBullet"/>
                      </w:pPr>
                      <w:r>
                        <w:rPr>
                          <w:color w:val="FFFFFF"/>
                        </w:rPr>
                        <w:t>ZigBee on EFR32MG</w:t>
                      </w:r>
                    </w:p>
                    <w:p w14:paraId="36DA5593" w14:textId="77777777" w:rsidR="00097D30" w:rsidRDefault="00097D30" w:rsidP="00DD0BA8">
                      <w:pPr>
                        <w:pStyle w:val="KeyFeatureBullet"/>
                      </w:pPr>
                      <w:r>
                        <w:rPr>
                          <w:color w:val="FFFFFF"/>
                        </w:rPr>
                        <w:t>ZigBee 3.0 networks and security</w:t>
                      </w:r>
                    </w:p>
                  </w:txbxContent>
                </v:textbox>
                <w10:wrap type="square" anchorx="margin" anchory="page"/>
                <w10:anchorlock/>
              </v:shape>
            </w:pict>
          </mc:Fallback>
        </mc:AlternateContent>
      </w:r>
      <w:r w:rsidR="00EF0637" w:rsidRPr="00260AAB">
        <w:rPr>
          <w:rFonts w:cs="Arial"/>
          <w:noProof/>
          <w:lang w:eastAsia="zh-CN"/>
        </w:rPr>
        <w:t xml:space="preserve">IoT Developer Boot-camp: </w:t>
      </w:r>
      <w:r w:rsidR="00D9073A" w:rsidRPr="00260AAB">
        <w:rPr>
          <w:rFonts w:cs="Arial"/>
          <w:noProof/>
          <w:lang w:eastAsia="zh-CN"/>
        </w:rPr>
        <w:t>ZigBee</w:t>
      </w:r>
      <w:r w:rsidR="00D46BFB" w:rsidRPr="00260AAB">
        <w:rPr>
          <w:rFonts w:cs="Arial"/>
          <w:noProof/>
          <w:lang w:eastAsia="zh-CN"/>
        </w:rPr>
        <w:t xml:space="preserve"> 3.0</w:t>
      </w:r>
    </w:p>
    <w:p w14:paraId="0089850A" w14:textId="2321ECBA" w:rsidR="00964625" w:rsidRPr="00260AAB" w:rsidRDefault="00964625" w:rsidP="00964625">
      <w:pPr>
        <w:pStyle w:val="FirstPagePara1"/>
        <w:jc w:val="both"/>
        <w:rPr>
          <w:rFonts w:cs="Arial"/>
        </w:rPr>
      </w:pPr>
      <w:r w:rsidRPr="00260AAB">
        <w:rPr>
          <w:rFonts w:cs="Arial"/>
        </w:rPr>
        <w:t>In this worksheet we provide a step-by-step guide to creat</w:t>
      </w:r>
      <w:r w:rsidR="00CA1350">
        <w:rPr>
          <w:rFonts w:cs="Arial"/>
        </w:rPr>
        <w:t>e</w:t>
      </w:r>
      <w:r w:rsidRPr="00260AAB">
        <w:rPr>
          <w:rFonts w:cs="Arial"/>
        </w:rPr>
        <w:t xml:space="preserve">, build and run </w:t>
      </w:r>
      <w:r w:rsidR="00D46BFB" w:rsidRPr="00260AAB">
        <w:rPr>
          <w:rFonts w:cs="Arial"/>
        </w:rPr>
        <w:t xml:space="preserve">ZigBee 3.0 </w:t>
      </w:r>
      <w:r w:rsidRPr="00260AAB">
        <w:rPr>
          <w:rFonts w:cs="Arial"/>
        </w:rPr>
        <w:t>applications based on EmberZNet</w:t>
      </w:r>
      <w:r w:rsidR="00D46BFB" w:rsidRPr="00260AAB">
        <w:rPr>
          <w:rFonts w:cs="Arial"/>
        </w:rPr>
        <w:t xml:space="preserve"> Stack </w:t>
      </w:r>
      <w:r w:rsidR="00AD349F" w:rsidRPr="00260AAB">
        <w:rPr>
          <w:rFonts w:cs="Arial"/>
        </w:rPr>
        <w:t>6.</w:t>
      </w:r>
      <w:r w:rsidR="00EF0637" w:rsidRPr="00260AAB">
        <w:rPr>
          <w:rFonts w:cs="Arial"/>
        </w:rPr>
        <w:t>6</w:t>
      </w:r>
      <w:r w:rsidR="00AD349F" w:rsidRPr="00260AAB">
        <w:rPr>
          <w:rFonts w:cs="Arial"/>
        </w:rPr>
        <w:t>.</w:t>
      </w:r>
      <w:r w:rsidR="00EF0637" w:rsidRPr="00260AAB">
        <w:rPr>
          <w:rFonts w:cs="Arial"/>
        </w:rPr>
        <w:t>3</w:t>
      </w:r>
      <w:r w:rsidRPr="00260AAB">
        <w:rPr>
          <w:rFonts w:cs="Arial"/>
        </w:rPr>
        <w:t>. If you use a later release</w:t>
      </w:r>
      <w:r w:rsidR="00E836F9" w:rsidRPr="00260AAB">
        <w:rPr>
          <w:rFonts w:cs="Arial"/>
        </w:rPr>
        <w:t xml:space="preserve"> in the future</w:t>
      </w:r>
      <w:r w:rsidRPr="00260AAB">
        <w:rPr>
          <w:rFonts w:cs="Arial"/>
        </w:rPr>
        <w:t xml:space="preserve">, most of the instructions should </w:t>
      </w:r>
      <w:r w:rsidR="004B5334">
        <w:rPr>
          <w:rFonts w:cs="Arial"/>
        </w:rPr>
        <w:t xml:space="preserve">be </w:t>
      </w:r>
      <w:r w:rsidRPr="00260AAB">
        <w:rPr>
          <w:rFonts w:cs="Arial"/>
        </w:rPr>
        <w:t>still appl</w:t>
      </w:r>
      <w:r w:rsidR="004B5334">
        <w:rPr>
          <w:rFonts w:cs="Arial"/>
        </w:rPr>
        <w:t>ied</w:t>
      </w:r>
      <w:r w:rsidRPr="00260AAB">
        <w:rPr>
          <w:rFonts w:cs="Arial"/>
        </w:rPr>
        <w:t>, although there could be minor differences not foreseen at the time of this document.</w:t>
      </w:r>
    </w:p>
    <w:p w14:paraId="36C192F2" w14:textId="77777777" w:rsidR="00964625" w:rsidRPr="00260AAB" w:rsidRDefault="00964625" w:rsidP="00964625">
      <w:pPr>
        <w:rPr>
          <w:rFonts w:cs="Arial"/>
        </w:rPr>
      </w:pPr>
      <w:r w:rsidRPr="00260AAB">
        <w:rPr>
          <w:rFonts w:cs="Arial"/>
        </w:rPr>
        <w:t xml:space="preserve">These exercises help you get familiar with </w:t>
      </w:r>
      <w:r w:rsidR="00D46BFB" w:rsidRPr="00260AAB">
        <w:rPr>
          <w:rFonts w:cs="Arial"/>
        </w:rPr>
        <w:t xml:space="preserve">ZigBee 3.0 in </w:t>
      </w:r>
      <w:r w:rsidRPr="00260AAB">
        <w:rPr>
          <w:rFonts w:cs="Arial"/>
        </w:rPr>
        <w:t xml:space="preserve">the EmberZNet Stack, Simplicity Studio </w:t>
      </w:r>
      <w:r w:rsidR="00D46BFB" w:rsidRPr="00260AAB">
        <w:rPr>
          <w:rFonts w:cs="Arial"/>
        </w:rPr>
        <w:t xml:space="preserve">v4 </w:t>
      </w:r>
      <w:r w:rsidRPr="00260AAB">
        <w:rPr>
          <w:rFonts w:cs="Arial"/>
        </w:rPr>
        <w:t>development environment, and the Wireless Start Kit (WSTK) with EFR32MG</w:t>
      </w:r>
      <w:r w:rsidR="00EF0637" w:rsidRPr="00260AAB">
        <w:rPr>
          <w:rFonts w:cs="Arial"/>
        </w:rPr>
        <w:t>12</w:t>
      </w:r>
      <w:r w:rsidRPr="00260AAB">
        <w:rPr>
          <w:rFonts w:cs="Arial"/>
        </w:rPr>
        <w:t xml:space="preserve"> </w:t>
      </w:r>
      <w:proofErr w:type="spellStart"/>
      <w:r w:rsidR="00EF0637" w:rsidRPr="00260AAB">
        <w:rPr>
          <w:rFonts w:cs="Arial"/>
        </w:rPr>
        <w:t>SoC</w:t>
      </w:r>
      <w:r w:rsidRPr="00260AAB">
        <w:rPr>
          <w:rFonts w:cs="Arial"/>
        </w:rPr>
        <w:t>.</w:t>
      </w:r>
      <w:proofErr w:type="spellEnd"/>
      <w:r w:rsidRPr="00260AAB">
        <w:rPr>
          <w:rFonts w:cs="Arial"/>
        </w:rPr>
        <w:t xml:space="preserve"> We assume that you have a WSTK and the following software requirements:</w:t>
      </w:r>
    </w:p>
    <w:p w14:paraId="3B2F1E3D" w14:textId="77777777" w:rsidR="00964625" w:rsidRPr="00260AAB" w:rsidRDefault="00964625" w:rsidP="00F151C2">
      <w:pPr>
        <w:pStyle w:val="ListParagraph"/>
        <w:numPr>
          <w:ilvl w:val="0"/>
          <w:numId w:val="10"/>
        </w:numPr>
        <w:spacing w:after="0" w:line="240" w:lineRule="auto"/>
        <w:jc w:val="both"/>
        <w:rPr>
          <w:rFonts w:ascii="Arial" w:hAnsi="Arial" w:cs="Arial"/>
          <w:sz w:val="18"/>
          <w:szCs w:val="18"/>
        </w:rPr>
      </w:pPr>
      <w:r w:rsidRPr="00260AAB">
        <w:rPr>
          <w:rFonts w:ascii="Arial" w:hAnsi="Arial" w:cs="Arial"/>
          <w:sz w:val="18"/>
          <w:szCs w:val="18"/>
        </w:rPr>
        <w:t xml:space="preserve">Simplicity Studio </w:t>
      </w:r>
      <w:r w:rsidR="009D17B7" w:rsidRPr="00260AAB">
        <w:rPr>
          <w:rFonts w:ascii="Arial" w:hAnsi="Arial" w:cs="Arial"/>
          <w:sz w:val="18"/>
          <w:szCs w:val="18"/>
        </w:rPr>
        <w:t>v</w:t>
      </w:r>
      <w:r w:rsidR="00D46BFB" w:rsidRPr="00260AAB">
        <w:rPr>
          <w:rFonts w:ascii="Arial" w:hAnsi="Arial" w:cs="Arial"/>
          <w:sz w:val="18"/>
          <w:szCs w:val="18"/>
        </w:rPr>
        <w:t>4</w:t>
      </w:r>
    </w:p>
    <w:p w14:paraId="19A7E4AD" w14:textId="77777777" w:rsidR="00964625" w:rsidRPr="00260AAB" w:rsidRDefault="00D46BFB" w:rsidP="00F151C2">
      <w:pPr>
        <w:pStyle w:val="ListParagraph"/>
        <w:numPr>
          <w:ilvl w:val="0"/>
          <w:numId w:val="10"/>
        </w:numPr>
        <w:spacing w:after="0" w:line="240" w:lineRule="auto"/>
        <w:jc w:val="both"/>
        <w:rPr>
          <w:rFonts w:ascii="Arial" w:hAnsi="Arial" w:cs="Arial"/>
          <w:sz w:val="18"/>
          <w:szCs w:val="18"/>
        </w:rPr>
      </w:pPr>
      <w:r w:rsidRPr="00260AAB">
        <w:rPr>
          <w:rFonts w:ascii="Arial" w:hAnsi="Arial" w:cs="Arial"/>
          <w:sz w:val="18"/>
          <w:szCs w:val="18"/>
        </w:rPr>
        <w:t xml:space="preserve">EmberZNet </w:t>
      </w:r>
      <w:r w:rsidR="00A17201" w:rsidRPr="00260AAB">
        <w:rPr>
          <w:rFonts w:ascii="Arial" w:hAnsi="Arial" w:cs="Arial"/>
          <w:sz w:val="18"/>
          <w:szCs w:val="18"/>
        </w:rPr>
        <w:t>6.</w:t>
      </w:r>
      <w:r w:rsidR="00EF0637" w:rsidRPr="00260AAB">
        <w:rPr>
          <w:rFonts w:ascii="Arial" w:hAnsi="Arial" w:cs="Arial"/>
          <w:sz w:val="18"/>
          <w:szCs w:val="18"/>
        </w:rPr>
        <w:t>6</w:t>
      </w:r>
      <w:r w:rsidR="00A17201" w:rsidRPr="00260AAB">
        <w:rPr>
          <w:rFonts w:ascii="Arial" w:hAnsi="Arial" w:cs="Arial"/>
          <w:sz w:val="18"/>
          <w:szCs w:val="18"/>
        </w:rPr>
        <w:t>.</w:t>
      </w:r>
      <w:r w:rsidR="00EF0637" w:rsidRPr="00260AAB">
        <w:rPr>
          <w:rFonts w:ascii="Arial" w:hAnsi="Arial" w:cs="Arial"/>
          <w:sz w:val="18"/>
          <w:szCs w:val="18"/>
        </w:rPr>
        <w:t>3</w:t>
      </w:r>
    </w:p>
    <w:p w14:paraId="58FC8482" w14:textId="77777777" w:rsidR="001558A7" w:rsidRPr="00260AAB" w:rsidRDefault="00EF0637" w:rsidP="00F151C2">
      <w:pPr>
        <w:pStyle w:val="ListParagraph"/>
        <w:numPr>
          <w:ilvl w:val="0"/>
          <w:numId w:val="10"/>
        </w:numPr>
        <w:spacing w:after="0" w:line="240" w:lineRule="auto"/>
        <w:jc w:val="both"/>
        <w:rPr>
          <w:rFonts w:ascii="Arial" w:hAnsi="Arial" w:cs="Arial"/>
          <w:sz w:val="18"/>
          <w:szCs w:val="18"/>
        </w:rPr>
      </w:pPr>
      <w:r w:rsidRPr="00260AAB">
        <w:rPr>
          <w:rFonts w:ascii="Arial" w:hAnsi="Arial" w:cs="Arial"/>
          <w:sz w:val="18"/>
          <w:szCs w:val="18"/>
        </w:rPr>
        <w:t>GNU ARM v7.2.1</w:t>
      </w:r>
    </w:p>
    <w:p w14:paraId="6A7449E3" w14:textId="77777777" w:rsidR="00613FB1" w:rsidRPr="00260AAB" w:rsidRDefault="00613FB1" w:rsidP="00A77F56">
      <w:pPr>
        <w:rPr>
          <w:rFonts w:cs="Arial"/>
        </w:rPr>
      </w:pPr>
    </w:p>
    <w:p w14:paraId="0A43816E" w14:textId="77777777" w:rsidR="009C3F80" w:rsidRPr="00260AAB" w:rsidRDefault="009C3F80" w:rsidP="00535C60">
      <w:pPr>
        <w:rPr>
          <w:rFonts w:cs="Arial"/>
          <w:szCs w:val="18"/>
        </w:rPr>
      </w:pPr>
      <w:bookmarkStart w:id="0" w:name="_GoBack"/>
      <w:bookmarkEnd w:id="0"/>
    </w:p>
    <w:p w14:paraId="5AC90504" w14:textId="77777777" w:rsidR="009C3F80" w:rsidRPr="00260AAB" w:rsidRDefault="009C3F80" w:rsidP="009C3F80">
      <w:pPr>
        <w:rPr>
          <w:rFonts w:cs="Arial"/>
        </w:rPr>
      </w:pPr>
      <w:r w:rsidRPr="00260AAB">
        <w:rPr>
          <w:rFonts w:cs="Arial"/>
        </w:rPr>
        <w:br w:type="page"/>
      </w:r>
    </w:p>
    <w:p w14:paraId="6CD26329" w14:textId="77777777" w:rsidR="009C3F80" w:rsidRPr="00260AAB" w:rsidRDefault="009C3F80" w:rsidP="008916EE">
      <w:pPr>
        <w:pStyle w:val="Heading1"/>
        <w:rPr>
          <w:rFonts w:cs="Arial"/>
        </w:rPr>
      </w:pPr>
      <w:bookmarkStart w:id="1" w:name="_Ref24562753"/>
      <w:r w:rsidRPr="00260AAB">
        <w:rPr>
          <w:rFonts w:cs="Arial"/>
        </w:rPr>
        <w:lastRenderedPageBreak/>
        <w:t>Introduction</w:t>
      </w:r>
      <w:bookmarkEnd w:id="1"/>
    </w:p>
    <w:p w14:paraId="5E330DA2" w14:textId="77777777" w:rsidR="009515C7" w:rsidRPr="00260AAB" w:rsidRDefault="009C3F80" w:rsidP="008916EE">
      <w:pPr>
        <w:pStyle w:val="Heading2"/>
        <w:rPr>
          <w:rFonts w:cs="Arial"/>
        </w:rPr>
      </w:pPr>
      <w:r w:rsidRPr="00260AAB">
        <w:rPr>
          <w:rFonts w:cs="Arial"/>
        </w:rPr>
        <w:t>Purpose</w:t>
      </w:r>
    </w:p>
    <w:p w14:paraId="679EF5DD" w14:textId="2727C63C" w:rsidR="009515C7" w:rsidRPr="00260AAB" w:rsidRDefault="009515C7" w:rsidP="009515C7">
      <w:pPr>
        <w:rPr>
          <w:rFonts w:cs="Arial"/>
        </w:rPr>
      </w:pPr>
      <w:r w:rsidRPr="00260AAB">
        <w:rPr>
          <w:rFonts w:cs="Arial"/>
        </w:rPr>
        <w:t xml:space="preserve">This tutorial will give an overall knowledge </w:t>
      </w:r>
      <w:r w:rsidR="004B5334">
        <w:rPr>
          <w:rFonts w:cs="Arial"/>
        </w:rPr>
        <w:t xml:space="preserve">about </w:t>
      </w:r>
      <w:r w:rsidRPr="00260AAB">
        <w:rPr>
          <w:rFonts w:cs="Arial"/>
        </w:rPr>
        <w:t>how to build a Light and Switch device from the scratch. For the end of the Lab, the user will</w:t>
      </w:r>
      <w:r w:rsidR="00275B01" w:rsidRPr="00260AAB">
        <w:rPr>
          <w:rFonts w:cs="Arial"/>
        </w:rPr>
        <w:t xml:space="preserve"> be</w:t>
      </w:r>
      <w:r w:rsidRPr="00260AAB">
        <w:rPr>
          <w:rFonts w:cs="Arial"/>
        </w:rPr>
        <w:t xml:space="preserve"> familiar with </w:t>
      </w:r>
      <w:r w:rsidR="00633EF9" w:rsidRPr="00260AAB">
        <w:rPr>
          <w:rFonts w:cs="Arial"/>
        </w:rPr>
        <w:t xml:space="preserve">the Simplicity Studio, fundamental needs to make an SoC to work, SDK source architecture, </w:t>
      </w:r>
      <w:r w:rsidRPr="00260AAB">
        <w:rPr>
          <w:rFonts w:cs="Arial"/>
        </w:rPr>
        <w:t>the key points of</w:t>
      </w:r>
      <w:r w:rsidR="00E81F03" w:rsidRPr="00260AAB">
        <w:rPr>
          <w:rFonts w:cs="Arial"/>
        </w:rPr>
        <w:t xml:space="preserve"> EmberZNet stack,</w:t>
      </w:r>
      <w:r w:rsidR="00633EF9" w:rsidRPr="00260AAB">
        <w:rPr>
          <w:rFonts w:cs="Arial"/>
        </w:rPr>
        <w:t xml:space="preserve"> events, non-volatile memory using.</w:t>
      </w:r>
    </w:p>
    <w:p w14:paraId="584AFC58" w14:textId="77777777" w:rsidR="00633EF9" w:rsidRPr="00260AAB" w:rsidRDefault="00633EF9" w:rsidP="009515C7">
      <w:pPr>
        <w:rPr>
          <w:rFonts w:cs="Arial"/>
        </w:rPr>
      </w:pPr>
    </w:p>
    <w:p w14:paraId="4FBFACBC" w14:textId="77777777" w:rsidR="00633EF9" w:rsidRPr="00260AAB" w:rsidRDefault="0094617D" w:rsidP="009515C7">
      <w:pPr>
        <w:rPr>
          <w:rFonts w:cs="Arial"/>
        </w:rPr>
      </w:pPr>
      <w:r w:rsidRPr="00260AAB">
        <w:rPr>
          <w:rFonts w:cs="Arial"/>
        </w:rPr>
        <w:t>The network will consist of two devices by using board of BRD4162A (EFR32MG12).</w:t>
      </w:r>
    </w:p>
    <w:p w14:paraId="0752904D" w14:textId="77777777" w:rsidR="0094617D" w:rsidRPr="00260AAB" w:rsidRDefault="0094617D" w:rsidP="009515C7">
      <w:pPr>
        <w:rPr>
          <w:rFonts w:cs="Arial"/>
        </w:rPr>
      </w:pPr>
      <w:r w:rsidRPr="00260AAB">
        <w:rPr>
          <w:rFonts w:cs="Arial"/>
        </w:rPr>
        <w:t>On</w:t>
      </w:r>
      <w:r w:rsidR="00C64E99" w:rsidRPr="00260AAB">
        <w:rPr>
          <w:rFonts w:cs="Arial"/>
        </w:rPr>
        <w:t>e</w:t>
      </w:r>
      <w:r w:rsidRPr="00260AAB">
        <w:rPr>
          <w:rFonts w:cs="Arial"/>
        </w:rPr>
        <w:t xml:space="preserve"> of them is the Light. Since the realized network is centralized, it will work as the Coordinator and Trust Center of the network. This device forms- and opens the network, permits other devices to join, and manages the security keys. It will turn Off- or </w:t>
      </w:r>
      <w:proofErr w:type="gramStart"/>
      <w:r w:rsidRPr="00260AAB">
        <w:rPr>
          <w:rFonts w:cs="Arial"/>
        </w:rPr>
        <w:t>On</w:t>
      </w:r>
      <w:proofErr w:type="gramEnd"/>
      <w:r w:rsidRPr="00260AAB">
        <w:rPr>
          <w:rFonts w:cs="Arial"/>
        </w:rPr>
        <w:t xml:space="preserve"> its LED according to the received command by the Switch.</w:t>
      </w:r>
    </w:p>
    <w:p w14:paraId="057691F3" w14:textId="77777777" w:rsidR="0094617D" w:rsidRPr="00260AAB" w:rsidRDefault="0094617D" w:rsidP="00E82C13">
      <w:pPr>
        <w:spacing w:after="240"/>
        <w:rPr>
          <w:rFonts w:cs="Arial"/>
        </w:rPr>
      </w:pPr>
      <w:r w:rsidRPr="00260AAB">
        <w:rPr>
          <w:rFonts w:cs="Arial"/>
        </w:rPr>
        <w:t xml:space="preserve">The other device is the Switch. It joins to the opened network and send On-Off commands to the Light. It </w:t>
      </w:r>
      <w:r w:rsidR="00E329B9" w:rsidRPr="00260AAB">
        <w:rPr>
          <w:rFonts w:cs="Arial"/>
        </w:rPr>
        <w:t>has a periodic event to execute any user code</w:t>
      </w:r>
      <w:r w:rsidR="00EB3EF4" w:rsidRPr="00260AAB">
        <w:rPr>
          <w:rFonts w:cs="Arial"/>
        </w:rPr>
        <w:t xml:space="preserve">, moreover it </w:t>
      </w:r>
      <w:r w:rsidR="00E329B9" w:rsidRPr="00260AAB">
        <w:rPr>
          <w:rFonts w:cs="Arial"/>
        </w:rPr>
        <w:t xml:space="preserve">can store </w:t>
      </w:r>
      <w:r w:rsidR="00EB3EF4" w:rsidRPr="00260AAB">
        <w:rPr>
          <w:rFonts w:cs="Arial"/>
        </w:rPr>
        <w:t>any custom</w:t>
      </w:r>
      <w:r w:rsidR="00E329B9" w:rsidRPr="00260AAB">
        <w:rPr>
          <w:rFonts w:cs="Arial"/>
        </w:rPr>
        <w:t xml:space="preserve"> data into the flash by using non-volatile memory.</w:t>
      </w:r>
    </w:p>
    <w:p w14:paraId="30C9BEB1" w14:textId="77777777" w:rsidR="00E329B9" w:rsidRPr="00260AAB" w:rsidRDefault="009541AA" w:rsidP="008916EE">
      <w:pPr>
        <w:pStyle w:val="Heading2"/>
        <w:rPr>
          <w:rFonts w:cs="Arial"/>
        </w:rPr>
      </w:pPr>
      <w:r w:rsidRPr="00260AAB">
        <w:rPr>
          <w:rFonts w:cs="Arial"/>
        </w:rPr>
        <w:t>Application features</w:t>
      </w:r>
    </w:p>
    <w:p w14:paraId="46A5549B" w14:textId="77777777" w:rsidR="00E82C13" w:rsidRPr="00260AAB" w:rsidRDefault="00E82C13" w:rsidP="009515C7">
      <w:pPr>
        <w:rPr>
          <w:rFonts w:cs="Arial"/>
        </w:rPr>
      </w:pPr>
      <w:r w:rsidRPr="00260AAB">
        <w:rPr>
          <w:rFonts w:cs="Arial"/>
        </w:rPr>
        <w:t xml:space="preserve">To realize the above detailed functionalities, the application development is split </w:t>
      </w:r>
      <w:r w:rsidR="007150F2" w:rsidRPr="00260AAB">
        <w:rPr>
          <w:rFonts w:cs="Arial"/>
        </w:rPr>
        <w:t>into</w:t>
      </w:r>
      <w:r w:rsidRPr="00260AAB">
        <w:rPr>
          <w:rFonts w:cs="Arial"/>
        </w:rPr>
        <w:t xml:space="preserve"> four steps</w:t>
      </w:r>
      <w:r w:rsidR="00D34823" w:rsidRPr="00260AAB">
        <w:rPr>
          <w:rFonts w:cs="Arial"/>
        </w:rPr>
        <w:t xml:space="preserve"> to show how an application should be built up from the beginning</w:t>
      </w:r>
      <w:r w:rsidRPr="00260AAB">
        <w:rPr>
          <w:rFonts w:cs="Arial"/>
        </w:rPr>
        <w:t>.</w:t>
      </w:r>
    </w:p>
    <w:p w14:paraId="4FABA303" w14:textId="77777777" w:rsidR="00E82C13" w:rsidRPr="00260AAB" w:rsidRDefault="00E82C13" w:rsidP="009515C7">
      <w:pPr>
        <w:rPr>
          <w:rFonts w:cs="Arial"/>
        </w:rPr>
      </w:pPr>
      <w:r w:rsidRPr="00260AAB">
        <w:rPr>
          <w:rFonts w:cs="Arial"/>
        </w:rPr>
        <w:t>In the 1</w:t>
      </w:r>
      <w:r w:rsidRPr="00260AAB">
        <w:rPr>
          <w:rFonts w:cs="Arial"/>
          <w:vertAlign w:val="superscript"/>
        </w:rPr>
        <w:t>st</w:t>
      </w:r>
      <w:r w:rsidRPr="00260AAB">
        <w:rPr>
          <w:rFonts w:cs="Arial"/>
        </w:rPr>
        <w:t xml:space="preserve"> phase, a basic network forming by the Light-, and a joining process by the Switch will be realized.</w:t>
      </w:r>
    </w:p>
    <w:p w14:paraId="069988BA" w14:textId="77777777" w:rsidR="00E82C13" w:rsidRPr="00260AAB" w:rsidRDefault="00E82C13" w:rsidP="009515C7">
      <w:pPr>
        <w:rPr>
          <w:rFonts w:cs="Arial"/>
        </w:rPr>
      </w:pPr>
      <w:r w:rsidRPr="00260AAB">
        <w:rPr>
          <w:rFonts w:cs="Arial"/>
        </w:rPr>
        <w:t>The 2</w:t>
      </w:r>
      <w:r w:rsidRPr="00260AAB">
        <w:rPr>
          <w:rFonts w:cs="Arial"/>
          <w:vertAlign w:val="superscript"/>
        </w:rPr>
        <w:t>nd</w:t>
      </w:r>
      <w:r w:rsidRPr="00260AAB">
        <w:rPr>
          <w:rFonts w:cs="Arial"/>
        </w:rPr>
        <w:t xml:space="preserve"> part will prepare the devices to transmit-, receive-, and process the On-Off commands</w:t>
      </w:r>
      <w:r w:rsidR="007150F2" w:rsidRPr="00260AAB">
        <w:rPr>
          <w:rFonts w:cs="Arial"/>
        </w:rPr>
        <w:t xml:space="preserve"> by using APIs.</w:t>
      </w:r>
    </w:p>
    <w:p w14:paraId="4B1F0ADB" w14:textId="77777777" w:rsidR="007150F2" w:rsidRPr="00260AAB" w:rsidRDefault="007150F2" w:rsidP="009515C7">
      <w:pPr>
        <w:rPr>
          <w:rFonts w:cs="Arial"/>
        </w:rPr>
      </w:pPr>
      <w:r w:rsidRPr="00260AAB">
        <w:rPr>
          <w:rFonts w:cs="Arial"/>
        </w:rPr>
        <w:t>At the 3</w:t>
      </w:r>
      <w:r w:rsidRPr="00260AAB">
        <w:rPr>
          <w:rFonts w:cs="Arial"/>
          <w:vertAlign w:val="superscript"/>
        </w:rPr>
        <w:t>rd</w:t>
      </w:r>
      <w:r w:rsidRPr="00260AAB">
        <w:rPr>
          <w:rFonts w:cs="Arial"/>
        </w:rPr>
        <w:t xml:space="preserve"> step the Switch will have a periodic event to execute any custom code, which will be a LED blinking</w:t>
      </w:r>
      <w:r w:rsidR="00990343" w:rsidRPr="00260AAB">
        <w:rPr>
          <w:rFonts w:cs="Arial"/>
        </w:rPr>
        <w:t xml:space="preserve"> </w:t>
      </w:r>
      <w:r w:rsidR="000F02CB" w:rsidRPr="00260AAB">
        <w:rPr>
          <w:rFonts w:cs="Arial"/>
        </w:rPr>
        <w:t xml:space="preserve">in </w:t>
      </w:r>
      <w:r w:rsidR="00990343" w:rsidRPr="00260AAB">
        <w:rPr>
          <w:rFonts w:cs="Arial"/>
        </w:rPr>
        <w:t>our case</w:t>
      </w:r>
      <w:r w:rsidRPr="00260AAB">
        <w:rPr>
          <w:rFonts w:cs="Arial"/>
        </w:rPr>
        <w:t>.</w:t>
      </w:r>
    </w:p>
    <w:p w14:paraId="00F051BF" w14:textId="77777777" w:rsidR="00E82C13" w:rsidRPr="00260AAB" w:rsidRDefault="007150F2" w:rsidP="009515C7">
      <w:pPr>
        <w:rPr>
          <w:rFonts w:cs="Arial"/>
        </w:rPr>
      </w:pPr>
      <w:r w:rsidRPr="00260AAB">
        <w:rPr>
          <w:rFonts w:cs="Arial"/>
        </w:rPr>
        <w:t>The 4</w:t>
      </w:r>
      <w:r w:rsidRPr="00260AAB">
        <w:rPr>
          <w:rFonts w:cs="Arial"/>
          <w:vertAlign w:val="superscript"/>
        </w:rPr>
        <w:t>th</w:t>
      </w:r>
      <w:r w:rsidRPr="00260AAB">
        <w:rPr>
          <w:rFonts w:cs="Arial"/>
        </w:rPr>
        <w:t xml:space="preserve"> thing to do is to make the Switch to be able to store </w:t>
      </w:r>
      <w:r w:rsidR="0026398A" w:rsidRPr="00260AAB">
        <w:rPr>
          <w:rFonts w:cs="Arial"/>
        </w:rPr>
        <w:t xml:space="preserve">any </w:t>
      </w:r>
      <w:r w:rsidRPr="00260AAB">
        <w:rPr>
          <w:rFonts w:cs="Arial"/>
        </w:rPr>
        <w:t>custom data in its flash by using Non-volatile memory.</w:t>
      </w:r>
    </w:p>
    <w:p w14:paraId="1E7CCC3A" w14:textId="77777777" w:rsidR="009541AA" w:rsidRPr="00260AAB" w:rsidRDefault="009541AA" w:rsidP="009515C7">
      <w:pPr>
        <w:rPr>
          <w:rFonts w:cs="Arial"/>
        </w:rPr>
      </w:pPr>
    </w:p>
    <w:p w14:paraId="34B39D9F" w14:textId="77777777" w:rsidR="009541AA" w:rsidRPr="00260AAB" w:rsidRDefault="009541AA" w:rsidP="009515C7">
      <w:pPr>
        <w:rPr>
          <w:rFonts w:cs="Arial"/>
        </w:rPr>
      </w:pPr>
      <w:r w:rsidRPr="00260AAB">
        <w:rPr>
          <w:rFonts w:cs="Arial"/>
        </w:rPr>
        <w:t xml:space="preserve">Before all the individual steps would be performed, it’s necessary to check some basics to </w:t>
      </w:r>
      <w:r w:rsidR="00451E88" w:rsidRPr="00260AAB">
        <w:rPr>
          <w:rFonts w:cs="Arial"/>
        </w:rPr>
        <w:t xml:space="preserve">avoid </w:t>
      </w:r>
      <w:r w:rsidR="00075AB4" w:rsidRPr="00260AAB">
        <w:rPr>
          <w:rFonts w:cs="Arial"/>
        </w:rPr>
        <w:t>unwanted issues during the development</w:t>
      </w:r>
      <w:r w:rsidRPr="00260AAB">
        <w:rPr>
          <w:rFonts w:cs="Arial"/>
        </w:rPr>
        <w:t>.</w:t>
      </w:r>
    </w:p>
    <w:p w14:paraId="69B2A5DA" w14:textId="77777777" w:rsidR="00766D40" w:rsidRPr="00260AAB" w:rsidRDefault="00766D40" w:rsidP="009515C7">
      <w:pPr>
        <w:rPr>
          <w:rFonts w:cs="Arial"/>
          <w:szCs w:val="18"/>
        </w:rPr>
      </w:pPr>
      <w:r w:rsidRPr="00260AAB">
        <w:rPr>
          <w:rFonts w:cs="Arial"/>
          <w:szCs w:val="18"/>
        </w:rPr>
        <w:br w:type="page"/>
      </w:r>
    </w:p>
    <w:p w14:paraId="05919086" w14:textId="77777777" w:rsidR="00E329B9" w:rsidRPr="00260AAB" w:rsidRDefault="00E329B9" w:rsidP="008916EE">
      <w:pPr>
        <w:pStyle w:val="Heading1"/>
        <w:rPr>
          <w:rFonts w:cs="Arial"/>
        </w:rPr>
      </w:pPr>
      <w:r w:rsidRPr="00260AAB">
        <w:rPr>
          <w:rFonts w:cs="Arial"/>
        </w:rPr>
        <w:lastRenderedPageBreak/>
        <w:t>Fundamental steps</w:t>
      </w:r>
    </w:p>
    <w:p w14:paraId="3C622B43" w14:textId="2F972CAD" w:rsidR="00E329B9" w:rsidRPr="00260AAB" w:rsidRDefault="00E329B9" w:rsidP="00535D6C">
      <w:pPr>
        <w:spacing w:line="600" w:lineRule="auto"/>
        <w:rPr>
          <w:rFonts w:cs="Arial"/>
        </w:rPr>
      </w:pPr>
      <w:r w:rsidRPr="00260AAB">
        <w:rPr>
          <w:rFonts w:cs="Arial"/>
        </w:rPr>
        <w:t>Regardless of the created application</w:t>
      </w:r>
      <w:r w:rsidR="001522B5" w:rsidRPr="00260AAB">
        <w:rPr>
          <w:rFonts w:cs="Arial"/>
        </w:rPr>
        <w:t xml:space="preserve"> </w:t>
      </w:r>
      <w:r w:rsidR="000862E2" w:rsidRPr="00260AAB">
        <w:rPr>
          <w:rFonts w:cs="Arial"/>
        </w:rPr>
        <w:t>or</w:t>
      </w:r>
      <w:r w:rsidR="001522B5" w:rsidRPr="00260AAB">
        <w:rPr>
          <w:rFonts w:cs="Arial"/>
        </w:rPr>
        <w:t xml:space="preserve"> device type</w:t>
      </w:r>
      <w:r w:rsidRPr="00260AAB">
        <w:rPr>
          <w:rFonts w:cs="Arial"/>
        </w:rPr>
        <w:t xml:space="preserve">, there are some general steps </w:t>
      </w:r>
      <w:r w:rsidR="004B5334">
        <w:rPr>
          <w:rFonts w:cs="Arial"/>
        </w:rPr>
        <w:t>that</w:t>
      </w:r>
      <w:r w:rsidRPr="00260AAB">
        <w:rPr>
          <w:rFonts w:cs="Arial"/>
        </w:rPr>
        <w:t xml:space="preserve"> must be done prior to start the development.</w:t>
      </w:r>
    </w:p>
    <w:p w14:paraId="1D22873A" w14:textId="77777777" w:rsidR="00D9073A" w:rsidRPr="00260AAB" w:rsidRDefault="002E5FF0" w:rsidP="008916EE">
      <w:pPr>
        <w:pStyle w:val="Heading2"/>
        <w:rPr>
          <w:rFonts w:cs="Arial"/>
        </w:rPr>
      </w:pPr>
      <w:r w:rsidRPr="00260AAB">
        <w:rPr>
          <w:rFonts w:cs="Arial"/>
        </w:rPr>
        <w:t>C</w:t>
      </w:r>
      <w:r w:rsidR="002754B5" w:rsidRPr="00260AAB">
        <w:rPr>
          <w:rFonts w:cs="Arial"/>
        </w:rPr>
        <w:t>heck Tools</w:t>
      </w:r>
    </w:p>
    <w:p w14:paraId="50AA8666" w14:textId="77777777" w:rsidR="00641586" w:rsidRPr="00260AAB" w:rsidRDefault="000F54AA" w:rsidP="00641586">
      <w:pPr>
        <w:spacing w:line="480" w:lineRule="auto"/>
        <w:rPr>
          <w:rFonts w:cs="Arial"/>
          <w:szCs w:val="18"/>
        </w:rPr>
      </w:pPr>
      <w:r w:rsidRPr="00260AAB">
        <w:rPr>
          <w:rFonts w:cs="Arial"/>
        </w:rPr>
        <w:t>Make sure you have installed the EmberZ</w:t>
      </w:r>
      <w:r w:rsidR="00641586" w:rsidRPr="00260AAB">
        <w:rPr>
          <w:rFonts w:cs="Arial"/>
        </w:rPr>
        <w:t>N</w:t>
      </w:r>
      <w:r w:rsidRPr="00260AAB">
        <w:rPr>
          <w:rFonts w:cs="Arial"/>
        </w:rPr>
        <w:t>et 6.</w:t>
      </w:r>
      <w:r w:rsidR="009D17B7" w:rsidRPr="00260AAB">
        <w:rPr>
          <w:rFonts w:cs="Arial"/>
        </w:rPr>
        <w:t>6.3</w:t>
      </w:r>
      <w:r w:rsidRPr="00260AAB">
        <w:rPr>
          <w:rFonts w:cs="Arial"/>
        </w:rPr>
        <w:t xml:space="preserve"> SDK and GCC toolchain on your PC</w:t>
      </w:r>
      <w:r w:rsidR="00D46BFB" w:rsidRPr="00260AAB">
        <w:rPr>
          <w:rFonts w:cs="Arial"/>
        </w:rPr>
        <w:t>.</w:t>
      </w:r>
      <w:r w:rsidR="00D9073A" w:rsidRPr="00260AAB">
        <w:rPr>
          <w:rFonts w:cs="Arial"/>
          <w:szCs w:val="18"/>
        </w:rPr>
        <w:t xml:space="preserve"> </w:t>
      </w:r>
    </w:p>
    <w:p w14:paraId="38F2D816" w14:textId="77777777" w:rsidR="00502EA3" w:rsidRPr="00260AAB" w:rsidRDefault="0054425B" w:rsidP="00F17042">
      <w:pPr>
        <w:pStyle w:val="Heading3"/>
        <w:ind w:left="720" w:hanging="720"/>
        <w:rPr>
          <w:rFonts w:cs="Arial"/>
        </w:rPr>
      </w:pPr>
      <w:r w:rsidRPr="00260AAB">
        <w:rPr>
          <w:rFonts w:cs="Arial"/>
        </w:rPr>
        <w:t xml:space="preserve">Check </w:t>
      </w:r>
      <w:r w:rsidR="009D17B7" w:rsidRPr="00260AAB">
        <w:rPr>
          <w:rFonts w:cs="Arial"/>
        </w:rPr>
        <w:t>EmberZNet</w:t>
      </w:r>
      <w:r w:rsidRPr="00260AAB">
        <w:rPr>
          <w:rFonts w:cs="Arial"/>
        </w:rPr>
        <w:t xml:space="preserve"> SDK</w:t>
      </w:r>
    </w:p>
    <w:p w14:paraId="5758A672" w14:textId="77777777" w:rsidR="00502EA3" w:rsidRPr="00260AAB" w:rsidRDefault="00502EA3" w:rsidP="00F151C2">
      <w:pPr>
        <w:pStyle w:val="ListParagraph"/>
        <w:numPr>
          <w:ilvl w:val="0"/>
          <w:numId w:val="8"/>
        </w:numPr>
        <w:spacing w:after="0" w:line="276" w:lineRule="auto"/>
        <w:rPr>
          <w:rFonts w:ascii="Arial" w:hAnsi="Arial" w:cs="Arial"/>
          <w:sz w:val="18"/>
          <w:szCs w:val="18"/>
        </w:rPr>
      </w:pPr>
      <w:r w:rsidRPr="00260AAB">
        <w:rPr>
          <w:rFonts w:ascii="Arial" w:hAnsi="Arial" w:cs="Arial"/>
          <w:sz w:val="18"/>
          <w:szCs w:val="18"/>
        </w:rPr>
        <w:t xml:space="preserve">Launch Simplicity Studio v4.  </w:t>
      </w:r>
    </w:p>
    <w:p w14:paraId="7EF6572D" w14:textId="77777777" w:rsidR="00D94313" w:rsidRPr="00260AAB" w:rsidRDefault="001A55FA" w:rsidP="00F151C2">
      <w:pPr>
        <w:pStyle w:val="ListParagraph"/>
        <w:numPr>
          <w:ilvl w:val="0"/>
          <w:numId w:val="8"/>
        </w:numPr>
        <w:spacing w:after="0" w:line="276" w:lineRule="auto"/>
        <w:rPr>
          <w:rFonts w:ascii="Arial" w:hAnsi="Arial" w:cs="Arial"/>
          <w:sz w:val="18"/>
          <w:szCs w:val="18"/>
        </w:rPr>
      </w:pPr>
      <w:r w:rsidRPr="00260AAB">
        <w:rPr>
          <w:rFonts w:ascii="Arial" w:hAnsi="Arial" w:cs="Arial"/>
          <w:i/>
          <w:sz w:val="18"/>
          <w:szCs w:val="18"/>
        </w:rPr>
        <w:t>Window</w:t>
      </w:r>
      <w:r w:rsidRPr="00260AAB">
        <w:rPr>
          <w:rFonts w:ascii="Arial" w:hAnsi="Arial" w:cs="Arial"/>
          <w:sz w:val="18"/>
          <w:szCs w:val="18"/>
        </w:rPr>
        <w:sym w:font="Wingdings" w:char="F0E0"/>
      </w:r>
      <w:r w:rsidRPr="00260AAB">
        <w:rPr>
          <w:rFonts w:ascii="Arial" w:hAnsi="Arial" w:cs="Arial"/>
          <w:i/>
          <w:sz w:val="18"/>
          <w:szCs w:val="18"/>
        </w:rPr>
        <w:t>Preference</w:t>
      </w:r>
      <w:r w:rsidRPr="00260AAB">
        <w:rPr>
          <w:rFonts w:ascii="Arial" w:hAnsi="Arial" w:cs="Arial"/>
          <w:sz w:val="18"/>
          <w:szCs w:val="18"/>
        </w:rPr>
        <w:sym w:font="Wingdings" w:char="F0E0"/>
      </w:r>
      <w:r w:rsidRPr="00260AAB">
        <w:rPr>
          <w:rFonts w:ascii="Arial" w:hAnsi="Arial" w:cs="Arial"/>
          <w:i/>
          <w:sz w:val="18"/>
          <w:szCs w:val="18"/>
        </w:rPr>
        <w:t>Simplicity Studio</w:t>
      </w:r>
      <w:r w:rsidRPr="00260AAB">
        <w:rPr>
          <w:rFonts w:ascii="Arial" w:hAnsi="Arial" w:cs="Arial"/>
          <w:sz w:val="18"/>
          <w:szCs w:val="18"/>
        </w:rPr>
        <w:sym w:font="Wingdings" w:char="F0E0"/>
      </w:r>
      <w:r w:rsidRPr="00260AAB">
        <w:rPr>
          <w:rFonts w:ascii="Arial" w:hAnsi="Arial" w:cs="Arial"/>
          <w:i/>
          <w:sz w:val="18"/>
          <w:szCs w:val="18"/>
        </w:rPr>
        <w:t>SDK</w:t>
      </w:r>
      <w:r w:rsidRPr="00260AAB">
        <w:rPr>
          <w:rFonts w:ascii="Arial" w:hAnsi="Arial" w:cs="Arial"/>
          <w:sz w:val="18"/>
          <w:szCs w:val="18"/>
        </w:rPr>
        <w:t>s, make sure</w:t>
      </w:r>
      <w:r w:rsidR="00F74853" w:rsidRPr="00260AAB">
        <w:rPr>
          <w:rFonts w:ascii="Arial" w:hAnsi="Arial" w:cs="Arial"/>
          <w:sz w:val="18"/>
          <w:szCs w:val="18"/>
        </w:rPr>
        <w:t xml:space="preserve"> “</w:t>
      </w:r>
      <w:r w:rsidR="00717DD4" w:rsidRPr="00260AAB">
        <w:rPr>
          <w:rFonts w:ascii="Arial" w:hAnsi="Arial" w:cs="Arial"/>
          <w:sz w:val="18"/>
          <w:szCs w:val="18"/>
        </w:rPr>
        <w:t>EmberZNet</w:t>
      </w:r>
      <w:r w:rsidR="00F74853" w:rsidRPr="00260AAB">
        <w:rPr>
          <w:rFonts w:ascii="Arial" w:hAnsi="Arial" w:cs="Arial"/>
          <w:sz w:val="18"/>
          <w:szCs w:val="18"/>
        </w:rPr>
        <w:t xml:space="preserve"> 6.</w:t>
      </w:r>
      <w:r w:rsidR="009D17B7" w:rsidRPr="00260AAB">
        <w:rPr>
          <w:rFonts w:ascii="Arial" w:hAnsi="Arial" w:cs="Arial"/>
          <w:sz w:val="18"/>
          <w:szCs w:val="18"/>
        </w:rPr>
        <w:t>6.3</w:t>
      </w:r>
      <w:r w:rsidR="00F74853" w:rsidRPr="00260AAB">
        <w:rPr>
          <w:rFonts w:ascii="Arial" w:hAnsi="Arial" w:cs="Arial"/>
          <w:sz w:val="18"/>
          <w:szCs w:val="18"/>
        </w:rPr>
        <w:t>” is installed</w:t>
      </w:r>
      <w:r w:rsidR="004A400B" w:rsidRPr="00260AAB">
        <w:rPr>
          <w:rFonts w:ascii="Arial" w:hAnsi="Arial" w:cs="Arial"/>
          <w:sz w:val="18"/>
          <w:szCs w:val="18"/>
        </w:rPr>
        <w:t>.</w:t>
      </w:r>
    </w:p>
    <w:p w14:paraId="4B7B4B8A" w14:textId="2818DCF4" w:rsidR="00502EA3" w:rsidRPr="00260AAB" w:rsidRDefault="00FB4EB6" w:rsidP="00D94313">
      <w:pPr>
        <w:spacing w:line="276" w:lineRule="auto"/>
        <w:ind w:left="216"/>
        <w:rPr>
          <w:rFonts w:cs="Arial"/>
          <w:szCs w:val="18"/>
        </w:rPr>
      </w:pPr>
      <w:r w:rsidRPr="00260AAB">
        <w:rPr>
          <w:rFonts w:cs="Arial"/>
          <w:noProof/>
          <w:szCs w:val="18"/>
        </w:rPr>
        <w:drawing>
          <wp:anchor distT="0" distB="0" distL="114300" distR="114300" simplePos="0" relativeHeight="251661312" behindDoc="0" locked="0" layoutInCell="1" allowOverlap="1" wp14:anchorId="25C7B57F" wp14:editId="798A8F6B">
            <wp:simplePos x="0" y="0"/>
            <wp:positionH relativeFrom="margin">
              <wp:align>center</wp:align>
            </wp:positionH>
            <wp:positionV relativeFrom="page">
              <wp:align>center</wp:align>
            </wp:positionV>
            <wp:extent cx="6148705" cy="3780790"/>
            <wp:effectExtent l="19050" t="19050" r="23495" b="101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48705" cy="378079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A400B" w:rsidRPr="00260AAB">
        <w:rPr>
          <w:rFonts w:cs="Arial"/>
          <w:szCs w:val="18"/>
        </w:rPr>
        <w:t xml:space="preserve">It </w:t>
      </w:r>
      <w:r w:rsidR="00D94313" w:rsidRPr="00260AAB">
        <w:rPr>
          <w:rFonts w:cs="Arial"/>
          <w:szCs w:val="18"/>
        </w:rPr>
        <w:t xml:space="preserve">is part of the </w:t>
      </w:r>
      <w:r w:rsidR="004A400B" w:rsidRPr="00260AAB">
        <w:rPr>
          <w:rFonts w:cs="Arial"/>
          <w:szCs w:val="18"/>
        </w:rPr>
        <w:t xml:space="preserve">Gecko SDK Suite </w:t>
      </w:r>
      <w:proofErr w:type="gramStart"/>
      <w:r w:rsidR="004A400B" w:rsidRPr="00260AAB">
        <w:rPr>
          <w:rFonts w:cs="Arial"/>
          <w:szCs w:val="18"/>
        </w:rPr>
        <w:t>2.6.3</w:t>
      </w:r>
      <w:r w:rsidR="00D94313" w:rsidRPr="00260AAB">
        <w:rPr>
          <w:rFonts w:cs="Arial"/>
          <w:szCs w:val="18"/>
        </w:rPr>
        <w:t>,</w:t>
      </w:r>
      <w:proofErr w:type="gramEnd"/>
      <w:r w:rsidR="00D94313" w:rsidRPr="00260AAB">
        <w:rPr>
          <w:rFonts w:cs="Arial"/>
          <w:szCs w:val="18"/>
        </w:rPr>
        <w:t xml:space="preserve"> therefore it doesn’t appear itself</w:t>
      </w:r>
      <w:r w:rsidR="004A400B" w:rsidRPr="00260AAB">
        <w:rPr>
          <w:rFonts w:cs="Arial"/>
          <w:szCs w:val="18"/>
        </w:rPr>
        <w:t>.</w:t>
      </w:r>
      <w:r w:rsidR="003608A3" w:rsidRPr="00260AAB">
        <w:rPr>
          <w:rFonts w:cs="Arial"/>
          <w:szCs w:val="18"/>
        </w:rPr>
        <w:t xml:space="preserve"> See </w:t>
      </w:r>
      <w:r w:rsidR="003608A3" w:rsidRPr="00260AAB">
        <w:rPr>
          <w:rFonts w:cs="Arial"/>
          <w:szCs w:val="18"/>
        </w:rPr>
        <w:fldChar w:fldCharType="begin"/>
      </w:r>
      <w:r w:rsidR="003608A3" w:rsidRPr="00260AAB">
        <w:rPr>
          <w:rFonts w:cs="Arial"/>
          <w:szCs w:val="18"/>
        </w:rPr>
        <w:instrText xml:space="preserve"> REF _Ref444802526 \h </w:instrText>
      </w:r>
      <w:r w:rsidR="00671862" w:rsidRPr="00260AAB">
        <w:rPr>
          <w:rFonts w:cs="Arial"/>
          <w:szCs w:val="18"/>
        </w:rPr>
        <w:instrText xml:space="preserve"> \* MERGEFORMAT </w:instrText>
      </w:r>
      <w:r w:rsidR="003608A3" w:rsidRPr="00260AAB">
        <w:rPr>
          <w:rFonts w:cs="Arial"/>
          <w:szCs w:val="18"/>
        </w:rPr>
      </w:r>
      <w:r w:rsidR="003608A3" w:rsidRPr="00260AAB">
        <w:rPr>
          <w:rFonts w:cs="Arial"/>
          <w:szCs w:val="18"/>
        </w:rPr>
        <w:fldChar w:fldCharType="separate"/>
      </w:r>
      <w:r w:rsidR="006D06CD" w:rsidRPr="00260AAB">
        <w:rPr>
          <w:rFonts w:cs="Arial"/>
        </w:rPr>
        <w:t xml:space="preserve">Figure </w:t>
      </w:r>
      <w:r w:rsidR="006D06CD">
        <w:rPr>
          <w:rFonts w:cs="Arial"/>
          <w:noProof/>
        </w:rPr>
        <w:t>2</w:t>
      </w:r>
      <w:r w:rsidR="006D06CD" w:rsidRPr="00260AAB">
        <w:rPr>
          <w:rFonts w:cs="Arial"/>
          <w:noProof/>
        </w:rPr>
        <w:noBreakHyphen/>
      </w:r>
      <w:r w:rsidR="006D06CD">
        <w:rPr>
          <w:rFonts w:cs="Arial"/>
          <w:noProof/>
        </w:rPr>
        <w:t>1</w:t>
      </w:r>
      <w:r w:rsidR="003608A3" w:rsidRPr="00260AAB">
        <w:rPr>
          <w:rFonts w:cs="Arial"/>
          <w:szCs w:val="18"/>
        </w:rPr>
        <w:fldChar w:fldCharType="end"/>
      </w:r>
      <w:r w:rsidR="003608A3" w:rsidRPr="00260AAB">
        <w:rPr>
          <w:rFonts w:cs="Arial"/>
          <w:szCs w:val="18"/>
        </w:rPr>
        <w:t>.</w:t>
      </w:r>
    </w:p>
    <w:p w14:paraId="540DC014" w14:textId="77777777" w:rsidR="00502EA3" w:rsidRPr="00260AAB" w:rsidRDefault="00502EA3" w:rsidP="00502EA3">
      <w:pPr>
        <w:pStyle w:val="ListParagraph"/>
        <w:spacing w:after="0" w:line="276" w:lineRule="auto"/>
        <w:ind w:left="504"/>
        <w:rPr>
          <w:rFonts w:ascii="Arial" w:hAnsi="Arial" w:cs="Arial"/>
          <w:sz w:val="18"/>
          <w:szCs w:val="18"/>
        </w:rPr>
      </w:pPr>
    </w:p>
    <w:p w14:paraId="2E8E9C07" w14:textId="77777777" w:rsidR="00502EA3" w:rsidRPr="00260AAB" w:rsidRDefault="00502EA3" w:rsidP="00502EA3">
      <w:pPr>
        <w:pStyle w:val="ListParagraph"/>
        <w:spacing w:after="0" w:line="276" w:lineRule="auto"/>
        <w:ind w:left="504"/>
        <w:jc w:val="center"/>
        <w:rPr>
          <w:rFonts w:ascii="Arial" w:hAnsi="Arial" w:cs="Arial"/>
          <w:sz w:val="18"/>
          <w:szCs w:val="18"/>
        </w:rPr>
      </w:pPr>
    </w:p>
    <w:p w14:paraId="30048D70" w14:textId="07A8EC80" w:rsidR="00502EA3" w:rsidRPr="00260AAB" w:rsidRDefault="00502EA3" w:rsidP="007B574C">
      <w:pPr>
        <w:pStyle w:val="Caption"/>
        <w:jc w:val="center"/>
        <w:rPr>
          <w:rFonts w:cs="Arial"/>
        </w:rPr>
      </w:pPr>
      <w:bookmarkStart w:id="2" w:name="_Ref444802526"/>
      <w:r w:rsidRPr="00260AAB">
        <w:rPr>
          <w:rFonts w:cs="Arial"/>
        </w:rPr>
        <w:t xml:space="preserve">Figure </w:t>
      </w:r>
      <w:r w:rsidR="003263AB" w:rsidRPr="00260AAB">
        <w:rPr>
          <w:rFonts w:cs="Arial"/>
        </w:rPr>
        <w:fldChar w:fldCharType="begin"/>
      </w:r>
      <w:r w:rsidR="003263AB" w:rsidRPr="00260AAB">
        <w:rPr>
          <w:rFonts w:cs="Arial"/>
        </w:rPr>
        <w:instrText xml:space="preserve"> STYLEREF 1 \s </w:instrText>
      </w:r>
      <w:r w:rsidR="003263AB" w:rsidRPr="00260AAB">
        <w:rPr>
          <w:rFonts w:cs="Arial"/>
        </w:rPr>
        <w:fldChar w:fldCharType="separate"/>
      </w:r>
      <w:r w:rsidR="006D06CD">
        <w:rPr>
          <w:rFonts w:cs="Arial"/>
          <w:noProof/>
        </w:rPr>
        <w:t>2</w:t>
      </w:r>
      <w:r w:rsidR="003263AB" w:rsidRPr="00260AAB">
        <w:rPr>
          <w:rFonts w:cs="Arial"/>
        </w:rPr>
        <w:fldChar w:fldCharType="end"/>
      </w:r>
      <w:r w:rsidR="003263AB" w:rsidRPr="00260AAB">
        <w:rPr>
          <w:rFonts w:cs="Arial"/>
        </w:rPr>
        <w:noBreakHyphen/>
      </w:r>
      <w:r w:rsidR="003263AB" w:rsidRPr="00260AAB">
        <w:rPr>
          <w:rFonts w:cs="Arial"/>
        </w:rPr>
        <w:fldChar w:fldCharType="begin"/>
      </w:r>
      <w:r w:rsidR="003263AB" w:rsidRPr="00260AAB">
        <w:rPr>
          <w:rFonts w:cs="Arial"/>
        </w:rPr>
        <w:instrText xml:space="preserve"> SEQ Figure \* ARABIC \s 1 </w:instrText>
      </w:r>
      <w:r w:rsidR="003263AB" w:rsidRPr="00260AAB">
        <w:rPr>
          <w:rFonts w:cs="Arial"/>
        </w:rPr>
        <w:fldChar w:fldCharType="separate"/>
      </w:r>
      <w:r w:rsidR="006D06CD">
        <w:rPr>
          <w:rFonts w:cs="Arial"/>
          <w:noProof/>
        </w:rPr>
        <w:t>1</w:t>
      </w:r>
      <w:r w:rsidR="003263AB" w:rsidRPr="00260AAB">
        <w:rPr>
          <w:rFonts w:cs="Arial"/>
        </w:rPr>
        <w:fldChar w:fldCharType="end"/>
      </w:r>
      <w:bookmarkEnd w:id="2"/>
      <w:r w:rsidR="00057A79" w:rsidRPr="00260AAB">
        <w:rPr>
          <w:rFonts w:cs="Arial"/>
        </w:rPr>
        <w:br/>
      </w:r>
      <w:r w:rsidR="001A55FA" w:rsidRPr="00260AAB">
        <w:rPr>
          <w:rFonts w:cs="Arial"/>
        </w:rPr>
        <w:t>Check</w:t>
      </w:r>
      <w:r w:rsidRPr="00260AAB">
        <w:rPr>
          <w:rFonts w:cs="Arial"/>
        </w:rPr>
        <w:t xml:space="preserve"> </w:t>
      </w:r>
      <w:r w:rsidR="00EE1BE0" w:rsidRPr="00260AAB">
        <w:rPr>
          <w:rFonts w:cs="Arial"/>
        </w:rPr>
        <w:t xml:space="preserve">installed EmberZNet </w:t>
      </w:r>
      <w:r w:rsidRPr="00260AAB">
        <w:rPr>
          <w:rFonts w:cs="Arial"/>
        </w:rPr>
        <w:t>SDK</w:t>
      </w:r>
    </w:p>
    <w:p w14:paraId="39B2D3CF" w14:textId="77777777" w:rsidR="00885328" w:rsidRPr="00260AAB" w:rsidRDefault="00885328" w:rsidP="00F17042">
      <w:pPr>
        <w:pStyle w:val="Heading3"/>
        <w:ind w:left="720" w:hanging="720"/>
        <w15:collapsed/>
        <w:rPr>
          <w:rFonts w:cs="Arial"/>
        </w:rPr>
      </w:pPr>
      <w:r w:rsidRPr="00260AAB">
        <w:rPr>
          <w:rFonts w:cs="Arial"/>
        </w:rPr>
        <w:t>Check Toolchains</w:t>
      </w:r>
    </w:p>
    <w:p w14:paraId="1C74890A" w14:textId="77777777" w:rsidR="00885328" w:rsidRPr="00260AAB" w:rsidRDefault="000F3E57" w:rsidP="00F151C2">
      <w:pPr>
        <w:pStyle w:val="ListParagraph"/>
        <w:numPr>
          <w:ilvl w:val="0"/>
          <w:numId w:val="11"/>
        </w:numPr>
        <w:spacing w:after="0" w:line="276" w:lineRule="auto"/>
        <w:rPr>
          <w:rFonts w:ascii="Arial" w:hAnsi="Arial" w:cs="Arial"/>
          <w:sz w:val="18"/>
          <w:szCs w:val="18"/>
        </w:rPr>
      </w:pPr>
      <w:r w:rsidRPr="00260AAB">
        <w:rPr>
          <w:rFonts w:ascii="Arial" w:hAnsi="Arial" w:cs="Arial"/>
          <w:sz w:val="18"/>
          <w:szCs w:val="18"/>
        </w:rPr>
        <w:t xml:space="preserve"> </w:t>
      </w:r>
      <w:r w:rsidR="00885328" w:rsidRPr="00260AAB">
        <w:rPr>
          <w:rFonts w:ascii="Arial" w:hAnsi="Arial" w:cs="Arial"/>
          <w:i/>
          <w:sz w:val="18"/>
          <w:szCs w:val="18"/>
        </w:rPr>
        <w:t>Windows</w:t>
      </w:r>
      <w:r w:rsidR="00885328" w:rsidRPr="00260AAB">
        <w:rPr>
          <w:rFonts w:ascii="Arial" w:hAnsi="Arial" w:cs="Arial"/>
          <w:sz w:val="18"/>
          <w:szCs w:val="18"/>
        </w:rPr>
        <w:sym w:font="Wingdings" w:char="F0E0"/>
      </w:r>
      <w:r w:rsidR="00885328" w:rsidRPr="00260AAB">
        <w:rPr>
          <w:rFonts w:ascii="Arial" w:hAnsi="Arial" w:cs="Arial"/>
          <w:i/>
          <w:sz w:val="18"/>
          <w:szCs w:val="18"/>
        </w:rPr>
        <w:t>Preference</w:t>
      </w:r>
      <w:r w:rsidR="00885328" w:rsidRPr="00260AAB">
        <w:rPr>
          <w:rFonts w:ascii="Arial" w:hAnsi="Arial" w:cs="Arial"/>
          <w:sz w:val="18"/>
          <w:szCs w:val="18"/>
        </w:rPr>
        <w:sym w:font="Wingdings" w:char="F0E0"/>
      </w:r>
      <w:r w:rsidR="00885328" w:rsidRPr="00260AAB">
        <w:rPr>
          <w:rFonts w:ascii="Arial" w:hAnsi="Arial" w:cs="Arial"/>
          <w:i/>
          <w:sz w:val="18"/>
          <w:szCs w:val="18"/>
        </w:rPr>
        <w:t>Simplicity Studio</w:t>
      </w:r>
      <w:r w:rsidR="00885328" w:rsidRPr="00260AAB">
        <w:rPr>
          <w:rFonts w:ascii="Arial" w:hAnsi="Arial" w:cs="Arial"/>
          <w:sz w:val="18"/>
          <w:szCs w:val="18"/>
        </w:rPr>
        <w:sym w:font="Wingdings" w:char="F0E0"/>
      </w:r>
      <w:r w:rsidR="00595D1D" w:rsidRPr="00260AAB">
        <w:rPr>
          <w:rFonts w:ascii="Arial" w:hAnsi="Arial" w:cs="Arial"/>
          <w:i/>
          <w:sz w:val="18"/>
          <w:szCs w:val="18"/>
        </w:rPr>
        <w:t>Toolchains</w:t>
      </w:r>
      <w:r w:rsidR="00885328" w:rsidRPr="00260AAB">
        <w:rPr>
          <w:rFonts w:ascii="Arial" w:hAnsi="Arial" w:cs="Arial"/>
          <w:sz w:val="18"/>
          <w:szCs w:val="18"/>
        </w:rPr>
        <w:t>, make sure</w:t>
      </w:r>
      <w:r w:rsidR="00602B42" w:rsidRPr="00260AAB">
        <w:rPr>
          <w:rFonts w:ascii="Arial" w:hAnsi="Arial" w:cs="Arial"/>
          <w:sz w:val="18"/>
          <w:szCs w:val="18"/>
        </w:rPr>
        <w:t xml:space="preserve"> GCC toolchain is installed.</w:t>
      </w:r>
    </w:p>
    <w:p w14:paraId="3DB9FA22" w14:textId="040CEB39" w:rsidR="0059220A" w:rsidRPr="00260AAB" w:rsidRDefault="0059220A" w:rsidP="0059220A">
      <w:pPr>
        <w:spacing w:line="276" w:lineRule="auto"/>
        <w:ind w:left="216"/>
        <w:rPr>
          <w:rFonts w:cs="Arial"/>
          <w:szCs w:val="18"/>
        </w:rPr>
      </w:pPr>
      <w:r w:rsidRPr="00260AAB">
        <w:rPr>
          <w:rFonts w:cs="Arial"/>
          <w:szCs w:val="18"/>
        </w:rPr>
        <w:t xml:space="preserve">It is important to use the same toolchain version when building your project </w:t>
      </w:r>
      <w:r w:rsidR="004B5334">
        <w:rPr>
          <w:rFonts w:cs="Arial"/>
          <w:szCs w:val="18"/>
        </w:rPr>
        <w:t>that</w:t>
      </w:r>
      <w:r w:rsidRPr="00260AAB">
        <w:rPr>
          <w:rFonts w:cs="Arial"/>
          <w:szCs w:val="18"/>
        </w:rPr>
        <w:t xml:space="preserve"> was used to build the libraries supplied as part of the SDK. The list of the proper toolchain-SDK pairing can be found </w:t>
      </w:r>
      <w:hyperlink r:id="rId9" w:history="1">
        <w:r w:rsidRPr="00260AAB">
          <w:rPr>
            <w:rStyle w:val="Hyperlink"/>
            <w:rFonts w:cs="Arial"/>
            <w:szCs w:val="18"/>
          </w:rPr>
          <w:t>here</w:t>
        </w:r>
      </w:hyperlink>
      <w:r w:rsidRPr="00260AAB">
        <w:rPr>
          <w:rFonts w:cs="Arial"/>
          <w:szCs w:val="18"/>
        </w:rPr>
        <w:t>.</w:t>
      </w:r>
      <w:r w:rsidR="004B6436" w:rsidRPr="00260AAB">
        <w:rPr>
          <w:rFonts w:cs="Arial"/>
          <w:szCs w:val="18"/>
        </w:rPr>
        <w:t xml:space="preserve"> See </w:t>
      </w:r>
      <w:r w:rsidR="00DD5334" w:rsidRPr="00260AAB">
        <w:rPr>
          <w:rFonts w:cs="Arial"/>
          <w:szCs w:val="18"/>
        </w:rPr>
        <w:fldChar w:fldCharType="begin"/>
      </w:r>
      <w:r w:rsidR="00DD5334" w:rsidRPr="00260AAB">
        <w:rPr>
          <w:rFonts w:cs="Arial"/>
          <w:szCs w:val="18"/>
        </w:rPr>
        <w:instrText xml:space="preserve"> REF _Ref24637814 \h  \* MERGEFORMAT </w:instrText>
      </w:r>
      <w:r w:rsidR="00DD5334" w:rsidRPr="00260AAB">
        <w:rPr>
          <w:rFonts w:cs="Arial"/>
          <w:szCs w:val="18"/>
        </w:rPr>
      </w:r>
      <w:r w:rsidR="00DD5334" w:rsidRPr="00260AAB">
        <w:rPr>
          <w:rFonts w:cs="Arial"/>
          <w:szCs w:val="18"/>
        </w:rPr>
        <w:fldChar w:fldCharType="separate"/>
      </w:r>
      <w:r w:rsidR="006D06CD" w:rsidRPr="00260AAB">
        <w:rPr>
          <w:rFonts w:cs="Arial"/>
        </w:rPr>
        <w:t xml:space="preserve">Figure </w:t>
      </w:r>
      <w:r w:rsidR="006D06CD">
        <w:rPr>
          <w:rFonts w:cs="Arial"/>
          <w:noProof/>
        </w:rPr>
        <w:t>2</w:t>
      </w:r>
      <w:r w:rsidR="006D06CD" w:rsidRPr="00260AAB">
        <w:rPr>
          <w:rFonts w:cs="Arial"/>
          <w:noProof/>
        </w:rPr>
        <w:noBreakHyphen/>
      </w:r>
      <w:r w:rsidR="006D06CD">
        <w:rPr>
          <w:rFonts w:cs="Arial"/>
          <w:noProof/>
        </w:rPr>
        <w:t>2</w:t>
      </w:r>
      <w:r w:rsidR="00DD5334" w:rsidRPr="00260AAB">
        <w:rPr>
          <w:rFonts w:cs="Arial"/>
          <w:szCs w:val="18"/>
        </w:rPr>
        <w:fldChar w:fldCharType="end"/>
      </w:r>
      <w:r w:rsidR="00DD5334" w:rsidRPr="00260AAB">
        <w:rPr>
          <w:rFonts w:cs="Arial"/>
          <w:szCs w:val="18"/>
        </w:rPr>
        <w:t>.</w:t>
      </w:r>
    </w:p>
    <w:p w14:paraId="22BDB85B" w14:textId="77777777" w:rsidR="00885328" w:rsidRPr="00260AAB" w:rsidRDefault="00885328" w:rsidP="00885328">
      <w:pPr>
        <w:pStyle w:val="ListParagraph"/>
        <w:spacing w:after="0" w:line="276" w:lineRule="auto"/>
        <w:ind w:left="504"/>
        <w:rPr>
          <w:rFonts w:ascii="Arial" w:hAnsi="Arial" w:cs="Arial"/>
          <w:sz w:val="18"/>
          <w:szCs w:val="18"/>
        </w:rPr>
      </w:pPr>
    </w:p>
    <w:p w14:paraId="635631E7" w14:textId="77777777" w:rsidR="000F3E57" w:rsidRPr="00260AAB" w:rsidRDefault="004A400B" w:rsidP="000F3E57">
      <w:pPr>
        <w:pStyle w:val="ListParagraph"/>
        <w:keepNext/>
        <w:spacing w:after="0" w:line="276" w:lineRule="auto"/>
        <w:ind w:left="504"/>
        <w:jc w:val="center"/>
        <w:rPr>
          <w:rFonts w:ascii="Arial" w:hAnsi="Arial" w:cs="Arial"/>
        </w:rPr>
      </w:pPr>
      <w:r w:rsidRPr="00260AAB">
        <w:rPr>
          <w:rFonts w:ascii="Arial" w:hAnsi="Arial" w:cs="Arial"/>
          <w:noProof/>
          <w:sz w:val="18"/>
          <w:szCs w:val="18"/>
        </w:rPr>
        <w:lastRenderedPageBreak/>
        <w:drawing>
          <wp:inline distT="0" distB="0" distL="0" distR="0" wp14:anchorId="53ACE43F" wp14:editId="2ABD1FC7">
            <wp:extent cx="4291469" cy="3510643"/>
            <wp:effectExtent l="19050" t="19050" r="1397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1469" cy="3510643"/>
                    </a:xfrm>
                    <a:prstGeom prst="rect">
                      <a:avLst/>
                    </a:prstGeom>
                    <a:ln>
                      <a:solidFill>
                        <a:schemeClr val="accent1"/>
                      </a:solidFill>
                    </a:ln>
                  </pic:spPr>
                </pic:pic>
              </a:graphicData>
            </a:graphic>
          </wp:inline>
        </w:drawing>
      </w:r>
    </w:p>
    <w:p w14:paraId="7CC5699E" w14:textId="47EF03A6" w:rsidR="00885328" w:rsidRPr="00260AAB" w:rsidRDefault="000F3E57" w:rsidP="000F3E57">
      <w:pPr>
        <w:pStyle w:val="Caption"/>
        <w:jc w:val="center"/>
        <w:rPr>
          <w:rFonts w:cs="Arial"/>
        </w:rPr>
      </w:pPr>
      <w:bookmarkStart w:id="3" w:name="_Ref24637814"/>
      <w:r w:rsidRPr="00260AAB">
        <w:rPr>
          <w:rFonts w:cs="Arial"/>
        </w:rPr>
        <w:t xml:space="preserve">Figure </w:t>
      </w:r>
      <w:r w:rsidR="003263AB" w:rsidRPr="00260AAB">
        <w:rPr>
          <w:rFonts w:cs="Arial"/>
        </w:rPr>
        <w:fldChar w:fldCharType="begin"/>
      </w:r>
      <w:r w:rsidR="003263AB" w:rsidRPr="00260AAB">
        <w:rPr>
          <w:rFonts w:cs="Arial"/>
        </w:rPr>
        <w:instrText xml:space="preserve"> STYLEREF 1 \s </w:instrText>
      </w:r>
      <w:r w:rsidR="003263AB" w:rsidRPr="00260AAB">
        <w:rPr>
          <w:rFonts w:cs="Arial"/>
        </w:rPr>
        <w:fldChar w:fldCharType="separate"/>
      </w:r>
      <w:r w:rsidR="006D06CD">
        <w:rPr>
          <w:rFonts w:cs="Arial"/>
          <w:noProof/>
        </w:rPr>
        <w:t>2</w:t>
      </w:r>
      <w:r w:rsidR="003263AB" w:rsidRPr="00260AAB">
        <w:rPr>
          <w:rFonts w:cs="Arial"/>
        </w:rPr>
        <w:fldChar w:fldCharType="end"/>
      </w:r>
      <w:r w:rsidR="003263AB" w:rsidRPr="00260AAB">
        <w:rPr>
          <w:rFonts w:cs="Arial"/>
        </w:rPr>
        <w:noBreakHyphen/>
      </w:r>
      <w:r w:rsidR="003263AB" w:rsidRPr="00260AAB">
        <w:rPr>
          <w:rFonts w:cs="Arial"/>
        </w:rPr>
        <w:fldChar w:fldCharType="begin"/>
      </w:r>
      <w:r w:rsidR="003263AB" w:rsidRPr="00260AAB">
        <w:rPr>
          <w:rFonts w:cs="Arial"/>
        </w:rPr>
        <w:instrText xml:space="preserve"> SEQ Figure \* ARABIC \s 1 </w:instrText>
      </w:r>
      <w:r w:rsidR="003263AB" w:rsidRPr="00260AAB">
        <w:rPr>
          <w:rFonts w:cs="Arial"/>
        </w:rPr>
        <w:fldChar w:fldCharType="separate"/>
      </w:r>
      <w:r w:rsidR="006D06CD">
        <w:rPr>
          <w:rFonts w:cs="Arial"/>
          <w:noProof/>
        </w:rPr>
        <w:t>2</w:t>
      </w:r>
      <w:r w:rsidR="003263AB" w:rsidRPr="00260AAB">
        <w:rPr>
          <w:rFonts w:cs="Arial"/>
        </w:rPr>
        <w:fldChar w:fldCharType="end"/>
      </w:r>
      <w:bookmarkEnd w:id="3"/>
      <w:r w:rsidR="00057A79" w:rsidRPr="00260AAB">
        <w:rPr>
          <w:rFonts w:cs="Arial"/>
        </w:rPr>
        <w:br/>
      </w:r>
      <w:r w:rsidR="00885328" w:rsidRPr="00260AAB">
        <w:rPr>
          <w:rFonts w:cs="Arial"/>
        </w:rPr>
        <w:t xml:space="preserve">Check </w:t>
      </w:r>
      <w:r w:rsidR="00EE1BE0" w:rsidRPr="00260AAB">
        <w:rPr>
          <w:rFonts w:cs="Arial"/>
        </w:rPr>
        <w:t xml:space="preserve">the </w:t>
      </w:r>
      <w:r w:rsidR="0029297A" w:rsidRPr="00260AAB">
        <w:rPr>
          <w:rFonts w:cs="Arial"/>
        </w:rPr>
        <w:t>Toolchain</w:t>
      </w:r>
    </w:p>
    <w:p w14:paraId="3C71D885" w14:textId="77777777" w:rsidR="00DB58A5" w:rsidRPr="00260AAB" w:rsidRDefault="00B2697B" w:rsidP="008916EE">
      <w:pPr>
        <w:pStyle w:val="Heading2"/>
        <w:rPr>
          <w:rFonts w:cs="Arial"/>
        </w:rPr>
      </w:pPr>
      <w:r w:rsidRPr="00260AAB">
        <w:rPr>
          <w:rFonts w:cs="Arial"/>
        </w:rPr>
        <w:t>Us</w:t>
      </w:r>
      <w:r w:rsidR="00286918" w:rsidRPr="00260AAB">
        <w:rPr>
          <w:rFonts w:cs="Arial"/>
        </w:rPr>
        <w:t>ing Gecko B</w:t>
      </w:r>
      <w:r w:rsidR="00F20372" w:rsidRPr="00260AAB">
        <w:rPr>
          <w:rFonts w:cs="Arial"/>
        </w:rPr>
        <w:t>ootloader</w:t>
      </w:r>
    </w:p>
    <w:p w14:paraId="768C458C" w14:textId="77777777" w:rsidR="00E11497" w:rsidRPr="00260AAB" w:rsidRDefault="00084238" w:rsidP="00084238">
      <w:pPr>
        <w:rPr>
          <w:rFonts w:cs="Arial"/>
        </w:rPr>
      </w:pPr>
      <w:r w:rsidRPr="00260AAB">
        <w:rPr>
          <w:rFonts w:cs="Arial"/>
        </w:rPr>
        <w:t>A bootloader is a program stored in reserved flash memory that can initialize a device, update firmware images, and possibly perform</w:t>
      </w:r>
      <w:r w:rsidR="00425FEF" w:rsidRPr="00260AAB">
        <w:rPr>
          <w:rFonts w:cs="Arial"/>
        </w:rPr>
        <w:t xml:space="preserve"> </w:t>
      </w:r>
      <w:r w:rsidRPr="00260AAB">
        <w:rPr>
          <w:rFonts w:cs="Arial"/>
        </w:rPr>
        <w:t xml:space="preserve">some integrity checks. </w:t>
      </w:r>
      <w:r w:rsidR="007F7FC6" w:rsidRPr="00260AAB">
        <w:rPr>
          <w:rFonts w:cs="Arial"/>
        </w:rPr>
        <w:t xml:space="preserve">If the application seems to </w:t>
      </w:r>
      <w:r w:rsidR="00E11497" w:rsidRPr="00260AAB">
        <w:rPr>
          <w:rFonts w:cs="Arial"/>
        </w:rPr>
        <w:t xml:space="preserve">do </w:t>
      </w:r>
      <w:r w:rsidR="007F7FC6" w:rsidRPr="00260AAB">
        <w:rPr>
          <w:rFonts w:cs="Arial"/>
        </w:rPr>
        <w:t>not run</w:t>
      </w:r>
      <w:r w:rsidR="001D4DAC" w:rsidRPr="00260AAB">
        <w:rPr>
          <w:rFonts w:cs="Arial"/>
        </w:rPr>
        <w:t>ning</w:t>
      </w:r>
      <w:r w:rsidR="007F7FC6" w:rsidRPr="00260AAB">
        <w:rPr>
          <w:rFonts w:cs="Arial"/>
        </w:rPr>
        <w:t xml:space="preserve">, </w:t>
      </w:r>
      <w:r w:rsidR="00E11497" w:rsidRPr="00260AAB">
        <w:rPr>
          <w:rFonts w:cs="Arial"/>
        </w:rPr>
        <w:t>always</w:t>
      </w:r>
      <w:r w:rsidR="007F7FC6" w:rsidRPr="00260AAB">
        <w:rPr>
          <w:rFonts w:cs="Arial"/>
        </w:rPr>
        <w:t xml:space="preserve"> check the bootloader</w:t>
      </w:r>
      <w:r w:rsidR="00E11497" w:rsidRPr="00260AAB">
        <w:rPr>
          <w:rFonts w:cs="Arial"/>
        </w:rPr>
        <w:t xml:space="preserve">, because lack of it </w:t>
      </w:r>
      <w:r w:rsidR="00360096" w:rsidRPr="00260AAB">
        <w:rPr>
          <w:rFonts w:cs="Arial"/>
        </w:rPr>
        <w:t>causes</w:t>
      </w:r>
      <w:r w:rsidR="00E11497" w:rsidRPr="00260AAB">
        <w:rPr>
          <w:rFonts w:cs="Arial"/>
        </w:rPr>
        <w:t xml:space="preserve"> </w:t>
      </w:r>
      <w:r w:rsidR="00425FEF" w:rsidRPr="00260AAB">
        <w:rPr>
          <w:rFonts w:cs="Arial"/>
        </w:rPr>
        <w:t>program crash</w:t>
      </w:r>
      <w:r w:rsidR="00E11497" w:rsidRPr="00260AAB">
        <w:rPr>
          <w:rFonts w:cs="Arial"/>
        </w:rPr>
        <w:t>.</w:t>
      </w:r>
    </w:p>
    <w:p w14:paraId="7E5506E3" w14:textId="77777777" w:rsidR="00B2697B" w:rsidRPr="00260AAB" w:rsidRDefault="00B2697B" w:rsidP="00B2697B">
      <w:pPr>
        <w:rPr>
          <w:rFonts w:cs="Arial"/>
          <w:szCs w:val="18"/>
        </w:rPr>
      </w:pPr>
      <w:r w:rsidRPr="00260AAB">
        <w:rPr>
          <w:rFonts w:cs="Arial"/>
        </w:rPr>
        <w:t xml:space="preserve">There are two possible </w:t>
      </w:r>
      <w:r w:rsidRPr="00260AAB">
        <w:rPr>
          <w:rFonts w:cs="Arial"/>
          <w:szCs w:val="18"/>
        </w:rPr>
        <w:t>way to have a bootloader application.</w:t>
      </w:r>
    </w:p>
    <w:p w14:paraId="1EF63C8F" w14:textId="77777777" w:rsidR="00B2697B" w:rsidRPr="00260AAB" w:rsidRDefault="00B2697B" w:rsidP="00F151C2">
      <w:pPr>
        <w:pStyle w:val="ListParagraph"/>
        <w:numPr>
          <w:ilvl w:val="0"/>
          <w:numId w:val="13"/>
        </w:numPr>
        <w:rPr>
          <w:rFonts w:ascii="Arial" w:hAnsi="Arial" w:cs="Arial"/>
          <w:sz w:val="18"/>
          <w:szCs w:val="18"/>
        </w:rPr>
      </w:pPr>
      <w:r w:rsidRPr="00260AAB">
        <w:rPr>
          <w:rFonts w:ascii="Arial" w:hAnsi="Arial" w:cs="Arial"/>
          <w:sz w:val="18"/>
          <w:szCs w:val="18"/>
        </w:rPr>
        <w:t>Use Silicon Labs pre-built image</w:t>
      </w:r>
      <w:r w:rsidR="00D24A6C" w:rsidRPr="00260AAB">
        <w:rPr>
          <w:rFonts w:ascii="Arial" w:hAnsi="Arial" w:cs="Arial"/>
          <w:sz w:val="18"/>
          <w:szCs w:val="18"/>
        </w:rPr>
        <w:t xml:space="preserve"> </w:t>
      </w:r>
      <w:r w:rsidR="00D24A6C" w:rsidRPr="00260AAB">
        <w:rPr>
          <w:rFonts w:ascii="Arial" w:hAnsi="Arial" w:cs="Arial"/>
          <w:sz w:val="16"/>
          <w:szCs w:val="16"/>
        </w:rPr>
        <w:t>(not for all boards)</w:t>
      </w:r>
    </w:p>
    <w:p w14:paraId="677E0ACB" w14:textId="77777777" w:rsidR="00B2697B" w:rsidRPr="00260AAB" w:rsidRDefault="00B2697B" w:rsidP="00F151C2">
      <w:pPr>
        <w:pStyle w:val="ListParagraph"/>
        <w:numPr>
          <w:ilvl w:val="0"/>
          <w:numId w:val="13"/>
        </w:numPr>
        <w:rPr>
          <w:rFonts w:ascii="Arial" w:hAnsi="Arial" w:cs="Arial"/>
          <w:sz w:val="18"/>
          <w:szCs w:val="18"/>
        </w:rPr>
      </w:pPr>
      <w:r w:rsidRPr="00260AAB">
        <w:rPr>
          <w:rFonts w:ascii="Arial" w:hAnsi="Arial" w:cs="Arial"/>
          <w:sz w:val="18"/>
          <w:szCs w:val="18"/>
        </w:rPr>
        <w:t>Create your own bootloader project</w:t>
      </w:r>
    </w:p>
    <w:p w14:paraId="69710D92" w14:textId="77777777" w:rsidR="00B2697B" w:rsidRPr="00260AAB" w:rsidRDefault="00B2697B" w:rsidP="00B2697B">
      <w:pPr>
        <w:rPr>
          <w:rFonts w:cs="Arial"/>
          <w:color w:val="000000"/>
          <w:shd w:val="clear" w:color="auto" w:fill="FFFFFF"/>
        </w:rPr>
      </w:pPr>
      <w:r w:rsidRPr="00260AAB">
        <w:rPr>
          <w:rFonts w:cs="Arial"/>
        </w:rPr>
        <w:t>The 1</w:t>
      </w:r>
      <w:r w:rsidRPr="00260AAB">
        <w:rPr>
          <w:rFonts w:cs="Arial"/>
          <w:vertAlign w:val="superscript"/>
        </w:rPr>
        <w:t>st</w:t>
      </w:r>
      <w:r w:rsidRPr="00260AAB">
        <w:rPr>
          <w:rFonts w:cs="Arial"/>
        </w:rPr>
        <w:t xml:space="preserve"> option is the easiest </w:t>
      </w:r>
      <w:r w:rsidR="00172AB8" w:rsidRPr="00260AAB">
        <w:rPr>
          <w:rFonts w:cs="Arial"/>
        </w:rPr>
        <w:t xml:space="preserve">solution. Each Gecko SDK contain pre-built bootloader images for different boards. The most suitable for a Zigbee application is the </w:t>
      </w:r>
      <w:r w:rsidR="00172AB8" w:rsidRPr="00260AAB">
        <w:rPr>
          <w:rFonts w:cs="Arial"/>
          <w:szCs w:val="18"/>
        </w:rPr>
        <w:t xml:space="preserve">“Internal Storage Bootloader (single image on 1MB devices)”. It </w:t>
      </w:r>
      <w:r w:rsidR="00172AB8" w:rsidRPr="00260AAB">
        <w:rPr>
          <w:rFonts w:cs="Arial"/>
          <w:color w:val="000000"/>
          <w:shd w:val="clear" w:color="auto" w:fill="FFFFFF"/>
        </w:rPr>
        <w:t>fits for the flash size of the device, furthermore it can contribute in OTA firmware update. If there is no any special requirement regarding the bootloader, I recommend using this.</w:t>
      </w:r>
    </w:p>
    <w:p w14:paraId="31229599" w14:textId="77777777" w:rsidR="00D02545" w:rsidRPr="00260AAB" w:rsidRDefault="00D02545" w:rsidP="00B2697B">
      <w:pPr>
        <w:rPr>
          <w:rFonts w:cs="Arial"/>
          <w:color w:val="000000"/>
          <w:shd w:val="clear" w:color="auto" w:fill="FFFFFF"/>
        </w:rPr>
      </w:pPr>
      <w:r w:rsidRPr="00260AAB">
        <w:rPr>
          <w:rFonts w:cs="Arial"/>
          <w:color w:val="000000"/>
          <w:shd w:val="clear" w:color="auto" w:fill="FFFFFF"/>
        </w:rPr>
        <w:t>It can be found at “c:\SiliconLabs\SimplicityStudio\v4\developer\sdks\gecko_sdk_suite\v2.6\platform\bootloader\sample-apps\bootloader-storage-internal-single\efr32mg12p332f1024gl125-brd4162a\”</w:t>
      </w:r>
      <w:r w:rsidR="00983D1F" w:rsidRPr="00260AAB">
        <w:rPr>
          <w:rFonts w:cs="Arial"/>
          <w:color w:val="000000"/>
          <w:shd w:val="clear" w:color="auto" w:fill="FFFFFF"/>
        </w:rPr>
        <w:t>.</w:t>
      </w:r>
    </w:p>
    <w:p w14:paraId="16D1D637" w14:textId="77777777" w:rsidR="00B61FAB" w:rsidRPr="00260AAB" w:rsidRDefault="00B61FAB" w:rsidP="00B2697B">
      <w:pPr>
        <w:rPr>
          <w:rFonts w:cs="Arial"/>
          <w:color w:val="000000"/>
          <w:shd w:val="clear" w:color="auto" w:fill="FFFFFF"/>
        </w:rPr>
      </w:pPr>
    </w:p>
    <w:p w14:paraId="0B13C856" w14:textId="77777777" w:rsidR="00172AB8" w:rsidRPr="00260AAB" w:rsidRDefault="00172AB8" w:rsidP="00B2697B">
      <w:pPr>
        <w:rPr>
          <w:rFonts w:cs="Arial"/>
          <w:b/>
        </w:rPr>
      </w:pPr>
      <w:r w:rsidRPr="00260AAB">
        <w:rPr>
          <w:rFonts w:cs="Arial"/>
          <w:color w:val="000000"/>
          <w:shd w:val="clear" w:color="auto" w:fill="FFFFFF"/>
        </w:rPr>
        <w:t>The 2</w:t>
      </w:r>
      <w:r w:rsidRPr="00260AAB">
        <w:rPr>
          <w:rFonts w:cs="Arial"/>
          <w:color w:val="000000"/>
          <w:shd w:val="clear" w:color="auto" w:fill="FFFFFF"/>
          <w:vertAlign w:val="superscript"/>
        </w:rPr>
        <w:t>nd</w:t>
      </w:r>
      <w:r w:rsidRPr="00260AAB">
        <w:rPr>
          <w:rFonts w:cs="Arial"/>
          <w:color w:val="000000"/>
          <w:shd w:val="clear" w:color="auto" w:fill="FFFFFF"/>
        </w:rPr>
        <w:t xml:space="preserve"> way is to use the AppBuilder to create-, generate-, and build your own application. It is possible to </w:t>
      </w:r>
      <w:r w:rsidR="00D24A6C" w:rsidRPr="00260AAB">
        <w:rPr>
          <w:rFonts w:cs="Arial"/>
          <w:color w:val="000000"/>
          <w:shd w:val="clear" w:color="auto" w:fill="FFFFFF"/>
        </w:rPr>
        <w:t>customize and add new features to it, but the current lab doesn’t detail these possibilities.</w:t>
      </w:r>
    </w:p>
    <w:p w14:paraId="10F9423E" w14:textId="77777777" w:rsidR="00DE1E57" w:rsidRPr="00260AAB" w:rsidRDefault="00DE1E57" w:rsidP="00F151C2">
      <w:pPr>
        <w:pStyle w:val="ListParagraph"/>
        <w:numPr>
          <w:ilvl w:val="0"/>
          <w:numId w:val="9"/>
        </w:numPr>
        <w:spacing w:after="0" w:line="276" w:lineRule="auto"/>
        <w:rPr>
          <w:rFonts w:ascii="Arial" w:hAnsi="Arial" w:cs="Arial"/>
          <w:sz w:val="18"/>
          <w:szCs w:val="18"/>
        </w:rPr>
      </w:pPr>
      <w:r w:rsidRPr="00260AAB">
        <w:rPr>
          <w:rFonts w:ascii="Arial" w:hAnsi="Arial" w:cs="Arial"/>
          <w:sz w:val="18"/>
          <w:szCs w:val="18"/>
        </w:rPr>
        <w:t>Go to File -&gt; New -&gt; Project.  This will bring up the New Project Wizard</w:t>
      </w:r>
    </w:p>
    <w:p w14:paraId="456F0470" w14:textId="77777777" w:rsidR="009A5C5C" w:rsidRPr="00260AAB" w:rsidRDefault="009A5C5C" w:rsidP="00F151C2">
      <w:pPr>
        <w:pStyle w:val="ListParagraph"/>
        <w:numPr>
          <w:ilvl w:val="0"/>
          <w:numId w:val="9"/>
        </w:numPr>
        <w:spacing w:after="0" w:line="276" w:lineRule="auto"/>
        <w:rPr>
          <w:rFonts w:ascii="Arial" w:hAnsi="Arial" w:cs="Arial"/>
          <w:sz w:val="18"/>
          <w:szCs w:val="18"/>
        </w:rPr>
      </w:pPr>
      <w:r w:rsidRPr="00260AAB">
        <w:rPr>
          <w:rFonts w:ascii="Arial" w:hAnsi="Arial" w:cs="Arial"/>
          <w:sz w:val="18"/>
          <w:szCs w:val="18"/>
        </w:rPr>
        <w:t>Select “Silicon Labs AppBuilder Project”. Click Next.</w:t>
      </w:r>
    </w:p>
    <w:p w14:paraId="4F0A1434" w14:textId="77777777" w:rsidR="009A5C5C" w:rsidRPr="00260AAB" w:rsidRDefault="009A5C5C" w:rsidP="00F151C2">
      <w:pPr>
        <w:pStyle w:val="ListParagraph"/>
        <w:numPr>
          <w:ilvl w:val="0"/>
          <w:numId w:val="9"/>
        </w:numPr>
        <w:spacing w:after="0" w:line="276" w:lineRule="auto"/>
        <w:rPr>
          <w:rFonts w:ascii="Arial" w:hAnsi="Arial" w:cs="Arial"/>
          <w:sz w:val="18"/>
          <w:szCs w:val="18"/>
        </w:rPr>
      </w:pPr>
      <w:r w:rsidRPr="00260AAB">
        <w:rPr>
          <w:rFonts w:ascii="Arial" w:hAnsi="Arial" w:cs="Arial"/>
          <w:sz w:val="18"/>
          <w:szCs w:val="18"/>
        </w:rPr>
        <w:t>Select “Gecko Bootloader”. Click Next.</w:t>
      </w:r>
    </w:p>
    <w:p w14:paraId="50B5EEB9" w14:textId="77777777" w:rsidR="009A5C5C" w:rsidRPr="00260AAB" w:rsidRDefault="009A5C5C" w:rsidP="00F151C2">
      <w:pPr>
        <w:pStyle w:val="ListParagraph"/>
        <w:numPr>
          <w:ilvl w:val="0"/>
          <w:numId w:val="9"/>
        </w:numPr>
        <w:spacing w:after="0" w:line="276" w:lineRule="auto"/>
        <w:rPr>
          <w:rFonts w:ascii="Arial" w:hAnsi="Arial" w:cs="Arial"/>
          <w:sz w:val="18"/>
          <w:szCs w:val="18"/>
        </w:rPr>
      </w:pPr>
      <w:r w:rsidRPr="00260AAB">
        <w:rPr>
          <w:rFonts w:ascii="Arial" w:hAnsi="Arial" w:cs="Arial"/>
          <w:sz w:val="18"/>
          <w:szCs w:val="18"/>
        </w:rPr>
        <w:t>Select the latest version. (Gecko Bootloader 1.</w:t>
      </w:r>
      <w:r w:rsidR="00D24A6C" w:rsidRPr="00260AAB">
        <w:rPr>
          <w:rFonts w:ascii="Arial" w:hAnsi="Arial" w:cs="Arial"/>
          <w:sz w:val="18"/>
          <w:szCs w:val="18"/>
        </w:rPr>
        <w:t>9</w:t>
      </w:r>
      <w:r w:rsidRPr="00260AAB">
        <w:rPr>
          <w:rFonts w:ascii="Arial" w:hAnsi="Arial" w:cs="Arial"/>
          <w:sz w:val="18"/>
          <w:szCs w:val="18"/>
        </w:rPr>
        <w:t>.</w:t>
      </w:r>
      <w:r w:rsidR="00D24A6C" w:rsidRPr="00260AAB">
        <w:rPr>
          <w:rFonts w:ascii="Arial" w:hAnsi="Arial" w:cs="Arial"/>
          <w:sz w:val="18"/>
          <w:szCs w:val="18"/>
        </w:rPr>
        <w:t>2</w:t>
      </w:r>
      <w:r w:rsidRPr="00260AAB">
        <w:rPr>
          <w:rFonts w:ascii="Arial" w:hAnsi="Arial" w:cs="Arial"/>
          <w:sz w:val="18"/>
          <w:szCs w:val="18"/>
        </w:rPr>
        <w:t>). Click Next.</w:t>
      </w:r>
    </w:p>
    <w:p w14:paraId="6E941542" w14:textId="77777777" w:rsidR="009A5C5C" w:rsidRPr="00260AAB" w:rsidRDefault="00244054" w:rsidP="00F151C2">
      <w:pPr>
        <w:pStyle w:val="ListParagraph"/>
        <w:numPr>
          <w:ilvl w:val="0"/>
          <w:numId w:val="9"/>
        </w:numPr>
        <w:spacing w:after="0" w:line="276" w:lineRule="auto"/>
        <w:rPr>
          <w:rFonts w:ascii="Arial" w:hAnsi="Arial" w:cs="Arial"/>
          <w:sz w:val="18"/>
          <w:szCs w:val="18"/>
        </w:rPr>
      </w:pPr>
      <w:r w:rsidRPr="00260AAB">
        <w:rPr>
          <w:rFonts w:ascii="Arial" w:hAnsi="Arial" w:cs="Arial"/>
          <w:sz w:val="18"/>
          <w:szCs w:val="18"/>
        </w:rPr>
        <w:t>Select “Internal Storage Bootloader</w:t>
      </w:r>
      <w:r w:rsidR="00B731B9" w:rsidRPr="00260AAB">
        <w:rPr>
          <w:rFonts w:ascii="Arial" w:hAnsi="Arial" w:cs="Arial"/>
          <w:sz w:val="18"/>
          <w:szCs w:val="18"/>
        </w:rPr>
        <w:t xml:space="preserve"> </w:t>
      </w:r>
      <w:r w:rsidRPr="00260AAB">
        <w:rPr>
          <w:rFonts w:ascii="Arial" w:hAnsi="Arial" w:cs="Arial"/>
          <w:sz w:val="18"/>
          <w:szCs w:val="18"/>
        </w:rPr>
        <w:t>(single image on 1MB devices)”. Click Next.</w:t>
      </w:r>
    </w:p>
    <w:p w14:paraId="42006DF4" w14:textId="77777777" w:rsidR="00244054" w:rsidRPr="00260AAB" w:rsidRDefault="00244054" w:rsidP="00F151C2">
      <w:pPr>
        <w:pStyle w:val="ListParagraph"/>
        <w:numPr>
          <w:ilvl w:val="0"/>
          <w:numId w:val="9"/>
        </w:numPr>
        <w:spacing w:after="0" w:line="276" w:lineRule="auto"/>
        <w:rPr>
          <w:rFonts w:ascii="Arial" w:hAnsi="Arial" w:cs="Arial"/>
          <w:sz w:val="18"/>
          <w:szCs w:val="18"/>
        </w:rPr>
      </w:pPr>
      <w:r w:rsidRPr="00260AAB">
        <w:rPr>
          <w:rFonts w:ascii="Arial" w:hAnsi="Arial" w:cs="Arial"/>
          <w:sz w:val="18"/>
          <w:szCs w:val="18"/>
        </w:rPr>
        <w:t>Name your project</w:t>
      </w:r>
      <w:r w:rsidR="00D24A6C" w:rsidRPr="00260AAB">
        <w:rPr>
          <w:rFonts w:ascii="Arial" w:hAnsi="Arial" w:cs="Arial"/>
          <w:sz w:val="18"/>
          <w:szCs w:val="18"/>
        </w:rPr>
        <w:t xml:space="preserve"> </w:t>
      </w:r>
      <w:r w:rsidRPr="00260AAB">
        <w:rPr>
          <w:rFonts w:ascii="Arial" w:hAnsi="Arial" w:cs="Arial"/>
          <w:sz w:val="18"/>
          <w:szCs w:val="18"/>
        </w:rPr>
        <w:t>(Whatever name you want).</w:t>
      </w:r>
      <w:r w:rsidR="00AD11C7" w:rsidRPr="00260AAB">
        <w:rPr>
          <w:rFonts w:ascii="Arial" w:hAnsi="Arial" w:cs="Arial"/>
          <w:sz w:val="18"/>
          <w:szCs w:val="18"/>
        </w:rPr>
        <w:t xml:space="preserve"> Click Next.</w:t>
      </w:r>
    </w:p>
    <w:p w14:paraId="2586EF8D" w14:textId="77777777" w:rsidR="00AD11C7" w:rsidRPr="00260AAB" w:rsidRDefault="00AD11C7" w:rsidP="00F151C2">
      <w:pPr>
        <w:pStyle w:val="ListParagraph"/>
        <w:numPr>
          <w:ilvl w:val="0"/>
          <w:numId w:val="9"/>
        </w:numPr>
        <w:spacing w:after="0" w:line="276" w:lineRule="auto"/>
        <w:rPr>
          <w:rFonts w:ascii="Arial" w:hAnsi="Arial" w:cs="Arial"/>
          <w:sz w:val="18"/>
          <w:szCs w:val="18"/>
        </w:rPr>
      </w:pPr>
      <w:r w:rsidRPr="00260AAB">
        <w:rPr>
          <w:rFonts w:ascii="Arial" w:hAnsi="Arial" w:cs="Arial"/>
          <w:b/>
          <w:sz w:val="18"/>
          <w:szCs w:val="18"/>
        </w:rPr>
        <w:t>Select board</w:t>
      </w:r>
      <w:r w:rsidRPr="00260AAB">
        <w:rPr>
          <w:rFonts w:ascii="Arial" w:hAnsi="Arial" w:cs="Arial"/>
          <w:sz w:val="18"/>
          <w:szCs w:val="18"/>
        </w:rPr>
        <w:t xml:space="preserve"> and compiler. Then finish.</w:t>
      </w:r>
    </w:p>
    <w:p w14:paraId="44A0B9C2" w14:textId="77777777" w:rsidR="00067B9A" w:rsidRPr="00260AAB" w:rsidRDefault="00067B9A" w:rsidP="00F151C2">
      <w:pPr>
        <w:pStyle w:val="ListParagraph"/>
        <w:numPr>
          <w:ilvl w:val="0"/>
          <w:numId w:val="9"/>
        </w:numPr>
        <w:spacing w:after="0" w:line="276" w:lineRule="auto"/>
        <w:rPr>
          <w:rFonts w:ascii="Arial" w:hAnsi="Arial" w:cs="Arial"/>
          <w:sz w:val="18"/>
          <w:szCs w:val="18"/>
        </w:rPr>
      </w:pPr>
      <w:r w:rsidRPr="00260AAB">
        <w:rPr>
          <w:rFonts w:ascii="Arial" w:hAnsi="Arial" w:cs="Arial"/>
          <w:sz w:val="18"/>
          <w:szCs w:val="18"/>
        </w:rPr>
        <w:t>The new project should have been created now, with the project configuration file (an .</w:t>
      </w:r>
      <w:proofErr w:type="spellStart"/>
      <w:r w:rsidRPr="00260AAB">
        <w:rPr>
          <w:rFonts w:ascii="Arial" w:hAnsi="Arial" w:cs="Arial"/>
          <w:sz w:val="18"/>
          <w:szCs w:val="18"/>
        </w:rPr>
        <w:t>isc</w:t>
      </w:r>
      <w:proofErr w:type="spellEnd"/>
      <w:r w:rsidRPr="00260AAB">
        <w:rPr>
          <w:rFonts w:ascii="Arial" w:hAnsi="Arial" w:cs="Arial"/>
          <w:sz w:val="18"/>
          <w:szCs w:val="18"/>
        </w:rPr>
        <w:t xml:space="preserve"> file) open.</w:t>
      </w:r>
    </w:p>
    <w:p w14:paraId="65031088" w14:textId="28C130D3" w:rsidR="00E61720" w:rsidRPr="008A6864" w:rsidRDefault="00E61720" w:rsidP="00F151C2">
      <w:pPr>
        <w:pStyle w:val="ListParagraph"/>
        <w:numPr>
          <w:ilvl w:val="0"/>
          <w:numId w:val="9"/>
        </w:numPr>
        <w:spacing w:after="0" w:line="276" w:lineRule="auto"/>
        <w:rPr>
          <w:rFonts w:ascii="Arial" w:hAnsi="Arial" w:cs="Arial"/>
          <w:sz w:val="18"/>
          <w:szCs w:val="18"/>
        </w:rPr>
      </w:pPr>
      <w:r w:rsidRPr="008A6864">
        <w:rPr>
          <w:rFonts w:ascii="Arial" w:hAnsi="Arial" w:cs="Arial"/>
          <w:sz w:val="18"/>
          <w:szCs w:val="18"/>
        </w:rPr>
        <w:t>Click “</w:t>
      </w:r>
      <w:r w:rsidRPr="008A6864">
        <w:rPr>
          <w:rFonts w:ascii="Arial" w:hAnsi="Arial" w:cs="Arial"/>
          <w:b/>
          <w:sz w:val="18"/>
          <w:szCs w:val="18"/>
        </w:rPr>
        <w:t>Generate</w:t>
      </w:r>
      <w:r w:rsidRPr="008A6864">
        <w:rPr>
          <w:rFonts w:ascii="Arial" w:hAnsi="Arial" w:cs="Arial"/>
          <w:sz w:val="18"/>
          <w:szCs w:val="18"/>
        </w:rPr>
        <w:t>”. Notice the project files appearing in Project Explorer. A window saying Generation successful will appear.</w:t>
      </w:r>
      <w:r w:rsidR="00DD5334" w:rsidRPr="008A6864">
        <w:rPr>
          <w:rFonts w:ascii="Arial" w:hAnsi="Arial" w:cs="Arial"/>
          <w:sz w:val="18"/>
          <w:szCs w:val="18"/>
        </w:rPr>
        <w:t xml:space="preserve"> See </w:t>
      </w:r>
      <w:r w:rsidR="00DD5334" w:rsidRPr="008A6864">
        <w:rPr>
          <w:rFonts w:ascii="Arial" w:hAnsi="Arial" w:cs="Arial"/>
          <w:sz w:val="18"/>
          <w:szCs w:val="18"/>
        </w:rPr>
        <w:fldChar w:fldCharType="begin"/>
      </w:r>
      <w:r w:rsidR="00DD5334" w:rsidRPr="008A6864">
        <w:rPr>
          <w:rFonts w:ascii="Arial" w:hAnsi="Arial" w:cs="Arial"/>
          <w:sz w:val="18"/>
          <w:szCs w:val="18"/>
        </w:rPr>
        <w:instrText xml:space="preserve"> REF _Ref24637848 \h  \* MERGEFORMAT </w:instrText>
      </w:r>
      <w:r w:rsidR="00DD5334" w:rsidRPr="008A6864">
        <w:rPr>
          <w:rFonts w:ascii="Arial" w:hAnsi="Arial" w:cs="Arial"/>
          <w:sz w:val="18"/>
          <w:szCs w:val="18"/>
        </w:rPr>
      </w:r>
      <w:r w:rsidR="00DD5334" w:rsidRPr="008A6864">
        <w:rPr>
          <w:rFonts w:ascii="Arial" w:hAnsi="Arial" w:cs="Arial"/>
          <w:sz w:val="18"/>
          <w:szCs w:val="18"/>
        </w:rPr>
        <w:fldChar w:fldCharType="separate"/>
      </w:r>
      <w:r w:rsidR="006D06CD" w:rsidRPr="006D06CD">
        <w:rPr>
          <w:rFonts w:ascii="Arial" w:hAnsi="Arial" w:cs="Arial"/>
          <w:sz w:val="18"/>
          <w:szCs w:val="18"/>
        </w:rPr>
        <w:t>Figure</w:t>
      </w:r>
      <w:r w:rsidR="006D06CD" w:rsidRPr="006D06CD">
        <w:rPr>
          <w:rFonts w:ascii="Arial" w:hAnsi="Arial" w:cs="Arial"/>
          <w:b/>
          <w:sz w:val="18"/>
          <w:szCs w:val="18"/>
        </w:rPr>
        <w:t xml:space="preserve"> </w:t>
      </w:r>
      <w:r w:rsidR="006D06CD" w:rsidRPr="006D06CD">
        <w:rPr>
          <w:rFonts w:ascii="Arial" w:hAnsi="Arial" w:cs="Arial"/>
          <w:noProof/>
          <w:sz w:val="18"/>
          <w:szCs w:val="18"/>
        </w:rPr>
        <w:t>2</w:t>
      </w:r>
      <w:r w:rsidR="006D06CD" w:rsidRPr="006D06CD">
        <w:rPr>
          <w:rFonts w:ascii="Arial" w:hAnsi="Arial" w:cs="Arial"/>
          <w:noProof/>
          <w:sz w:val="18"/>
          <w:szCs w:val="18"/>
        </w:rPr>
        <w:noBreakHyphen/>
        <w:t>3</w:t>
      </w:r>
      <w:r w:rsidR="00DD5334" w:rsidRPr="008A6864">
        <w:rPr>
          <w:rFonts w:ascii="Arial" w:hAnsi="Arial" w:cs="Arial"/>
          <w:sz w:val="18"/>
          <w:szCs w:val="18"/>
        </w:rPr>
        <w:fldChar w:fldCharType="end"/>
      </w:r>
      <w:r w:rsidR="00DD5334" w:rsidRPr="008A6864">
        <w:rPr>
          <w:rFonts w:ascii="Arial" w:hAnsi="Arial" w:cs="Arial"/>
          <w:sz w:val="18"/>
          <w:szCs w:val="18"/>
        </w:rPr>
        <w:t>.</w:t>
      </w:r>
      <w:r w:rsidRPr="008A6864">
        <w:rPr>
          <w:rFonts w:ascii="Arial" w:hAnsi="Arial" w:cs="Arial"/>
          <w:sz w:val="18"/>
          <w:szCs w:val="18"/>
        </w:rPr>
        <w:t xml:space="preserve"> </w:t>
      </w:r>
    </w:p>
    <w:p w14:paraId="419E0F11" w14:textId="443EE7E2" w:rsidR="00F360AE" w:rsidRPr="00260AAB" w:rsidRDefault="00F360AE" w:rsidP="008A6864">
      <w:pPr>
        <w:keepNext/>
        <w:spacing w:line="276" w:lineRule="auto"/>
        <w:ind w:left="216"/>
        <w:jc w:val="center"/>
        <w:rPr>
          <w:rFonts w:cs="Arial"/>
        </w:rPr>
      </w:pPr>
      <w:r w:rsidRPr="00260AAB">
        <w:rPr>
          <w:rFonts w:cs="Arial"/>
          <w:noProof/>
          <w:szCs w:val="18"/>
        </w:rPr>
        <w:lastRenderedPageBreak/>
        <w:drawing>
          <wp:anchor distT="0" distB="0" distL="114300" distR="114300" simplePos="0" relativeHeight="251662336" behindDoc="0" locked="0" layoutInCell="1" allowOverlap="1" wp14:anchorId="3478D56F" wp14:editId="1AA0C963">
            <wp:simplePos x="0" y="0"/>
            <wp:positionH relativeFrom="margin">
              <wp:align>center</wp:align>
            </wp:positionH>
            <wp:positionV relativeFrom="paragraph">
              <wp:posOffset>105047</wp:posOffset>
            </wp:positionV>
            <wp:extent cx="6858000" cy="4372610"/>
            <wp:effectExtent l="19050" t="19050" r="19050" b="279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4372610"/>
                    </a:xfrm>
                    <a:prstGeom prst="rect">
                      <a:avLst/>
                    </a:prstGeom>
                    <a:ln>
                      <a:solidFill>
                        <a:schemeClr val="accent1"/>
                      </a:solidFill>
                    </a:ln>
                  </pic:spPr>
                </pic:pic>
              </a:graphicData>
            </a:graphic>
          </wp:anchor>
        </w:drawing>
      </w:r>
      <w:bookmarkStart w:id="4" w:name="_Ref24637848"/>
      <w:r w:rsidR="0094695A" w:rsidRPr="00260AAB">
        <w:rPr>
          <w:rFonts w:cs="Arial"/>
        </w:rPr>
        <w:t xml:space="preserve">Figure </w:t>
      </w:r>
      <w:r w:rsidR="003263AB" w:rsidRPr="00260AAB">
        <w:rPr>
          <w:rFonts w:cs="Arial"/>
        </w:rPr>
        <w:fldChar w:fldCharType="begin"/>
      </w:r>
      <w:r w:rsidR="003263AB" w:rsidRPr="00260AAB">
        <w:rPr>
          <w:rFonts w:cs="Arial"/>
        </w:rPr>
        <w:instrText xml:space="preserve"> STYLEREF 1 \s </w:instrText>
      </w:r>
      <w:r w:rsidR="003263AB" w:rsidRPr="00260AAB">
        <w:rPr>
          <w:rFonts w:cs="Arial"/>
        </w:rPr>
        <w:fldChar w:fldCharType="separate"/>
      </w:r>
      <w:r w:rsidR="006D06CD">
        <w:rPr>
          <w:rFonts w:cs="Arial"/>
          <w:noProof/>
        </w:rPr>
        <w:t>2</w:t>
      </w:r>
      <w:r w:rsidR="003263AB" w:rsidRPr="00260AAB">
        <w:rPr>
          <w:rFonts w:cs="Arial"/>
        </w:rPr>
        <w:fldChar w:fldCharType="end"/>
      </w:r>
      <w:r w:rsidR="003263AB" w:rsidRPr="00260AAB">
        <w:rPr>
          <w:rFonts w:cs="Arial"/>
        </w:rPr>
        <w:noBreakHyphen/>
      </w:r>
      <w:r w:rsidR="003263AB" w:rsidRPr="00260AAB">
        <w:rPr>
          <w:rFonts w:cs="Arial"/>
        </w:rPr>
        <w:fldChar w:fldCharType="begin"/>
      </w:r>
      <w:r w:rsidR="003263AB" w:rsidRPr="00260AAB">
        <w:rPr>
          <w:rFonts w:cs="Arial"/>
        </w:rPr>
        <w:instrText xml:space="preserve"> SEQ Figure \* ARABIC \s 1 </w:instrText>
      </w:r>
      <w:r w:rsidR="003263AB" w:rsidRPr="00260AAB">
        <w:rPr>
          <w:rFonts w:cs="Arial"/>
        </w:rPr>
        <w:fldChar w:fldCharType="separate"/>
      </w:r>
      <w:r w:rsidR="006D06CD">
        <w:rPr>
          <w:rFonts w:cs="Arial"/>
          <w:noProof/>
        </w:rPr>
        <w:t>3</w:t>
      </w:r>
      <w:r w:rsidR="003263AB" w:rsidRPr="00260AAB">
        <w:rPr>
          <w:rFonts w:cs="Arial"/>
        </w:rPr>
        <w:fldChar w:fldCharType="end"/>
      </w:r>
      <w:bookmarkEnd w:id="4"/>
      <w:r w:rsidR="00057A79" w:rsidRPr="00260AAB">
        <w:rPr>
          <w:rFonts w:cs="Arial"/>
          <w:bCs/>
        </w:rPr>
        <w:br/>
      </w:r>
      <w:r w:rsidRPr="00260AAB">
        <w:rPr>
          <w:rFonts w:cs="Arial"/>
          <w:bCs/>
        </w:rPr>
        <w:t>Generating the project sources</w:t>
      </w:r>
    </w:p>
    <w:p w14:paraId="67B4DAF6" w14:textId="77777777" w:rsidR="00736CC3" w:rsidRPr="00260AAB" w:rsidRDefault="00736CC3" w:rsidP="00F151C2">
      <w:pPr>
        <w:pStyle w:val="ListParagraph"/>
        <w:numPr>
          <w:ilvl w:val="0"/>
          <w:numId w:val="9"/>
        </w:numPr>
        <w:spacing w:after="0" w:line="276" w:lineRule="auto"/>
        <w:rPr>
          <w:rFonts w:ascii="Arial" w:hAnsi="Arial" w:cs="Arial"/>
          <w:sz w:val="18"/>
          <w:szCs w:val="18"/>
        </w:rPr>
      </w:pPr>
      <w:r w:rsidRPr="00260AAB">
        <w:rPr>
          <w:rFonts w:ascii="Arial" w:hAnsi="Arial" w:cs="Arial"/>
          <w:sz w:val="18"/>
          <w:szCs w:val="18"/>
        </w:rPr>
        <w:t>Select the project in Project Explorer window and compile your project by clicking on the Build icon</w:t>
      </w:r>
      <w:r w:rsidRPr="00260AAB">
        <w:rPr>
          <w:rFonts w:ascii="Arial" w:hAnsi="Arial" w:cs="Arial"/>
          <w:noProof/>
          <w:lang w:eastAsia="en-US"/>
        </w:rPr>
        <w:drawing>
          <wp:inline distT="0" distB="0" distL="0" distR="0" wp14:anchorId="255A8813" wp14:editId="1D2301B8">
            <wp:extent cx="183172" cy="190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ildHammer.png"/>
                    <pic:cNvPicPr/>
                  </pic:nvPicPr>
                  <pic:blipFill>
                    <a:blip r:embed="rId12">
                      <a:extLst>
                        <a:ext uri="{28A0092B-C50C-407E-A947-70E740481C1C}">
                          <a14:useLocalDpi xmlns:a14="http://schemas.microsoft.com/office/drawing/2010/main" val="0"/>
                        </a:ext>
                      </a:extLst>
                    </a:blip>
                    <a:stretch>
                      <a:fillRect/>
                    </a:stretch>
                  </pic:blipFill>
                  <pic:spPr>
                    <a:xfrm>
                      <a:off x="0" y="0"/>
                      <a:ext cx="189234" cy="196804"/>
                    </a:xfrm>
                    <a:prstGeom prst="rect">
                      <a:avLst/>
                    </a:prstGeom>
                  </pic:spPr>
                </pic:pic>
              </a:graphicData>
            </a:graphic>
          </wp:inline>
        </w:drawing>
      </w:r>
      <w:r w:rsidRPr="00260AAB">
        <w:rPr>
          <w:rFonts w:ascii="Arial" w:hAnsi="Arial" w:cs="Arial"/>
          <w:sz w:val="18"/>
          <w:szCs w:val="18"/>
        </w:rPr>
        <w:t>. Ensure that the build completes with</w:t>
      </w:r>
      <w:r w:rsidR="00F360AE" w:rsidRPr="00260AAB">
        <w:rPr>
          <w:rFonts w:ascii="Arial" w:hAnsi="Arial" w:cs="Arial"/>
          <w:sz w:val="18"/>
          <w:szCs w:val="18"/>
        </w:rPr>
        <w:t xml:space="preserve">out any </w:t>
      </w:r>
      <w:r w:rsidRPr="00260AAB">
        <w:rPr>
          <w:rFonts w:ascii="Arial" w:hAnsi="Arial" w:cs="Arial"/>
          <w:sz w:val="18"/>
          <w:szCs w:val="18"/>
        </w:rPr>
        <w:t xml:space="preserve">errors. </w:t>
      </w:r>
    </w:p>
    <w:p w14:paraId="2040FCC4" w14:textId="7128A635" w:rsidR="009F7177" w:rsidRPr="00260AAB" w:rsidRDefault="0063598C" w:rsidP="009F7177">
      <w:pPr>
        <w:rPr>
          <w:rFonts w:cs="Arial"/>
        </w:rPr>
      </w:pPr>
      <w:r w:rsidRPr="00260AAB">
        <w:rPr>
          <w:rFonts w:cs="Arial"/>
        </w:rPr>
        <w:t xml:space="preserve">The output </w:t>
      </w:r>
      <w:r w:rsidR="00DC6F7E" w:rsidRPr="00260AAB">
        <w:rPr>
          <w:rFonts w:cs="Arial"/>
        </w:rPr>
        <w:t>“bootloader-storage-internal-single-</w:t>
      </w:r>
      <w:proofErr w:type="gramStart"/>
      <w:r w:rsidR="00DC6F7E" w:rsidRPr="00260AAB">
        <w:rPr>
          <w:rFonts w:cs="Arial"/>
        </w:rPr>
        <w:t>combined.s</w:t>
      </w:r>
      <w:proofErr w:type="gramEnd"/>
      <w:r w:rsidR="00DC6F7E" w:rsidRPr="00260AAB">
        <w:rPr>
          <w:rFonts w:cs="Arial"/>
        </w:rPr>
        <w:t>37”</w:t>
      </w:r>
      <w:r w:rsidR="00727DD4" w:rsidRPr="00260AAB">
        <w:rPr>
          <w:rFonts w:cs="Arial"/>
        </w:rPr>
        <w:t xml:space="preserve"> </w:t>
      </w:r>
      <w:r w:rsidRPr="00260AAB">
        <w:rPr>
          <w:rFonts w:cs="Arial"/>
        </w:rPr>
        <w:t xml:space="preserve">file should be downloaded to </w:t>
      </w:r>
      <w:r w:rsidRPr="00260AAB">
        <w:rPr>
          <w:rFonts w:cs="Arial"/>
          <w:b/>
        </w:rPr>
        <w:t>both</w:t>
      </w:r>
      <w:r w:rsidRPr="00260AAB">
        <w:rPr>
          <w:rFonts w:cs="Arial"/>
        </w:rPr>
        <w:t xml:space="preserve"> target device. I recommend to use </w:t>
      </w:r>
      <w:proofErr w:type="gramStart"/>
      <w:r w:rsidRPr="00260AAB">
        <w:rPr>
          <w:rFonts w:cs="Arial"/>
        </w:rPr>
        <w:t>the .s</w:t>
      </w:r>
      <w:proofErr w:type="gramEnd"/>
      <w:r w:rsidRPr="00260AAB">
        <w:rPr>
          <w:rFonts w:cs="Arial"/>
        </w:rPr>
        <w:t>37 or .hex, since these files already contain the address where to flash.</w:t>
      </w:r>
    </w:p>
    <w:p w14:paraId="782DA62B" w14:textId="1A86D005" w:rsidR="000C6EA7" w:rsidRPr="00260AAB" w:rsidRDefault="0077639A" w:rsidP="009F7177">
      <w:pPr>
        <w:rPr>
          <w:rFonts w:cs="Arial"/>
        </w:rPr>
      </w:pPr>
      <w:r w:rsidRPr="00260AAB">
        <w:rPr>
          <w:rFonts w:cs="Arial"/>
        </w:rPr>
        <w:t>Use the Simplicity Commander or Flash Programmer to download the output file.</w:t>
      </w:r>
      <w:r w:rsidR="00DD5334" w:rsidRPr="00260AAB">
        <w:rPr>
          <w:rFonts w:cs="Arial"/>
        </w:rPr>
        <w:t xml:space="preserve"> See </w:t>
      </w:r>
      <w:r w:rsidR="00DD5334" w:rsidRPr="00260AAB">
        <w:rPr>
          <w:rFonts w:cs="Arial"/>
        </w:rPr>
        <w:fldChar w:fldCharType="begin"/>
      </w:r>
      <w:r w:rsidR="00DD5334" w:rsidRPr="00260AAB">
        <w:rPr>
          <w:rFonts w:cs="Arial"/>
        </w:rPr>
        <w:instrText xml:space="preserve"> REF _Ref24637970 \h </w:instrText>
      </w:r>
      <w:r w:rsidR="00DD5334" w:rsidRPr="00260AAB">
        <w:rPr>
          <w:rFonts w:cs="Arial"/>
        </w:rPr>
      </w:r>
      <w:r w:rsidR="00260AAB">
        <w:rPr>
          <w:rFonts w:cs="Arial"/>
        </w:rPr>
        <w:instrText xml:space="preserve"> \* MERGEFORMAT </w:instrText>
      </w:r>
      <w:r w:rsidR="00DD5334" w:rsidRPr="00260AAB">
        <w:rPr>
          <w:rFonts w:cs="Arial"/>
        </w:rPr>
        <w:fldChar w:fldCharType="separate"/>
      </w:r>
      <w:r w:rsidR="006D06CD" w:rsidRPr="00260AAB">
        <w:rPr>
          <w:rFonts w:cs="Arial"/>
        </w:rPr>
        <w:t xml:space="preserve">Figure </w:t>
      </w:r>
      <w:r w:rsidR="006D06CD">
        <w:rPr>
          <w:rFonts w:cs="Arial"/>
          <w:noProof/>
        </w:rPr>
        <w:t>2</w:t>
      </w:r>
      <w:r w:rsidR="006D06CD" w:rsidRPr="00260AAB">
        <w:rPr>
          <w:rFonts w:cs="Arial"/>
          <w:noProof/>
        </w:rPr>
        <w:noBreakHyphen/>
      </w:r>
      <w:r w:rsidR="006D06CD">
        <w:rPr>
          <w:rFonts w:cs="Arial"/>
          <w:noProof/>
        </w:rPr>
        <w:t>4</w:t>
      </w:r>
      <w:r w:rsidR="00DD5334" w:rsidRPr="00260AAB">
        <w:rPr>
          <w:rFonts w:cs="Arial"/>
        </w:rPr>
        <w:fldChar w:fldCharType="end"/>
      </w:r>
      <w:r w:rsidR="00DD5334" w:rsidRPr="00260AAB">
        <w:rPr>
          <w:rFonts w:cs="Arial"/>
        </w:rPr>
        <w:t>.</w:t>
      </w:r>
    </w:p>
    <w:p w14:paraId="0A4CBDF4" w14:textId="267776F3" w:rsidR="0077639A" w:rsidRPr="00260AAB" w:rsidRDefault="00020EFB" w:rsidP="000C6EA7">
      <w:pPr>
        <w:rPr>
          <w:rFonts w:cs="Arial"/>
        </w:rPr>
      </w:pPr>
      <w:r w:rsidRPr="00260AAB">
        <w:rPr>
          <w:rFonts w:cs="Arial"/>
        </w:rPr>
        <w:t>The gecko bootloader has 2 stages. Since the &lt;</w:t>
      </w:r>
      <w:proofErr w:type="spellStart"/>
      <w:r w:rsidRPr="00260AAB">
        <w:rPr>
          <w:rFonts w:cs="Arial"/>
        </w:rPr>
        <w:t>project_name</w:t>
      </w:r>
      <w:proofErr w:type="spellEnd"/>
      <w:r w:rsidRPr="00260AAB">
        <w:rPr>
          <w:rFonts w:cs="Arial"/>
          <w:b/>
        </w:rPr>
        <w:t>-combined</w:t>
      </w:r>
      <w:proofErr w:type="gramStart"/>
      <w:r w:rsidRPr="00260AAB">
        <w:rPr>
          <w:rFonts w:cs="Arial"/>
        </w:rPr>
        <w:t>&gt;.s</w:t>
      </w:r>
      <w:proofErr w:type="gramEnd"/>
      <w:r w:rsidRPr="00260AAB">
        <w:rPr>
          <w:rFonts w:cs="Arial"/>
        </w:rPr>
        <w:t>37/.hex includes both stage, I recommend to use this.</w:t>
      </w:r>
      <w:r w:rsidR="000C6EA7" w:rsidRPr="00260AAB">
        <w:rPr>
          <w:rFonts w:cs="Arial"/>
        </w:rPr>
        <w:t xml:space="preserve"> See </w:t>
      </w:r>
      <w:r w:rsidR="000C6EA7" w:rsidRPr="00260AAB">
        <w:rPr>
          <w:rFonts w:cs="Arial"/>
        </w:rPr>
        <w:fldChar w:fldCharType="begin"/>
      </w:r>
      <w:r w:rsidR="000C6EA7" w:rsidRPr="00260AAB">
        <w:rPr>
          <w:rFonts w:cs="Arial"/>
        </w:rPr>
        <w:instrText xml:space="preserve"> REF _Ref24637970 \h </w:instrText>
      </w:r>
      <w:r w:rsidR="000C6EA7" w:rsidRPr="00260AAB">
        <w:rPr>
          <w:rFonts w:cs="Arial"/>
        </w:rPr>
      </w:r>
      <w:r w:rsidR="000C6EA7" w:rsidRPr="00260AAB">
        <w:rPr>
          <w:rFonts w:cs="Arial"/>
        </w:rPr>
        <w:instrText xml:space="preserve"> \* MERGEFORMAT </w:instrText>
      </w:r>
      <w:r w:rsidR="000C6EA7" w:rsidRPr="00260AAB">
        <w:rPr>
          <w:rFonts w:cs="Arial"/>
        </w:rPr>
        <w:fldChar w:fldCharType="separate"/>
      </w:r>
      <w:r w:rsidR="006D06CD" w:rsidRPr="00260AAB">
        <w:rPr>
          <w:rFonts w:cs="Arial"/>
        </w:rPr>
        <w:t xml:space="preserve">Figure </w:t>
      </w:r>
      <w:r w:rsidR="006D06CD">
        <w:rPr>
          <w:rFonts w:cs="Arial"/>
          <w:noProof/>
        </w:rPr>
        <w:t>2</w:t>
      </w:r>
      <w:r w:rsidR="006D06CD" w:rsidRPr="00260AAB">
        <w:rPr>
          <w:rFonts w:cs="Arial"/>
          <w:noProof/>
        </w:rPr>
        <w:noBreakHyphen/>
      </w:r>
      <w:r w:rsidR="006D06CD">
        <w:rPr>
          <w:rFonts w:cs="Arial"/>
          <w:noProof/>
        </w:rPr>
        <w:t>4</w:t>
      </w:r>
      <w:r w:rsidR="000C6EA7" w:rsidRPr="00260AAB">
        <w:rPr>
          <w:rFonts w:cs="Arial"/>
        </w:rPr>
        <w:fldChar w:fldCharType="end"/>
      </w:r>
      <w:r w:rsidR="000C6EA7" w:rsidRPr="00260AAB">
        <w:rPr>
          <w:rFonts w:cs="Arial"/>
        </w:rPr>
        <w:t>.</w:t>
      </w:r>
    </w:p>
    <w:p w14:paraId="3D1FF6B5" w14:textId="77777777" w:rsidR="0094695A" w:rsidRPr="00260AAB" w:rsidRDefault="000C6EA7" w:rsidP="000C6EA7">
      <w:pPr>
        <w:jc w:val="center"/>
        <w:rPr>
          <w:rFonts w:cs="Arial"/>
        </w:rPr>
      </w:pPr>
      <w:r w:rsidRPr="00260AAB">
        <w:rPr>
          <w:rFonts w:cs="Arial"/>
          <w:noProof/>
        </w:rPr>
        <w:drawing>
          <wp:inline distT="0" distB="0" distL="0" distR="0" wp14:anchorId="6305A7E3" wp14:editId="6B06AA92">
            <wp:extent cx="4989195" cy="1793240"/>
            <wp:effectExtent l="19050" t="19050" r="20955" b="16510"/>
            <wp:docPr id="9" name="Picture 9" descr="C:\Users\patoth\Pictures\Screenpresso\2019-11-13_14h13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oth\Pictures\Screenpresso\2019-11-13_14h13_3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9195" cy="1793240"/>
                    </a:xfrm>
                    <a:prstGeom prst="rect">
                      <a:avLst/>
                    </a:prstGeom>
                    <a:noFill/>
                    <a:ln>
                      <a:solidFill>
                        <a:schemeClr val="accent1"/>
                      </a:solidFill>
                    </a:ln>
                  </pic:spPr>
                </pic:pic>
              </a:graphicData>
            </a:graphic>
          </wp:inline>
        </w:drawing>
      </w:r>
    </w:p>
    <w:p w14:paraId="0E485905" w14:textId="6C29D0D2" w:rsidR="00190ECC" w:rsidRPr="00260AAB" w:rsidRDefault="0094695A" w:rsidP="000C6EA7">
      <w:pPr>
        <w:pStyle w:val="Caption"/>
        <w:jc w:val="center"/>
        <w:rPr>
          <w:rFonts w:cs="Arial"/>
        </w:rPr>
      </w:pPr>
      <w:bookmarkStart w:id="5" w:name="_Ref24637970"/>
      <w:r w:rsidRPr="00260AAB">
        <w:rPr>
          <w:rFonts w:cs="Arial"/>
        </w:rPr>
        <w:t xml:space="preserve">Figure </w:t>
      </w:r>
      <w:r w:rsidR="003263AB" w:rsidRPr="00260AAB">
        <w:rPr>
          <w:rFonts w:cs="Arial"/>
        </w:rPr>
        <w:fldChar w:fldCharType="begin"/>
      </w:r>
      <w:r w:rsidR="003263AB" w:rsidRPr="00260AAB">
        <w:rPr>
          <w:rFonts w:cs="Arial"/>
        </w:rPr>
        <w:instrText xml:space="preserve"> STYLEREF 1 \s </w:instrText>
      </w:r>
      <w:r w:rsidR="003263AB" w:rsidRPr="00260AAB">
        <w:rPr>
          <w:rFonts w:cs="Arial"/>
        </w:rPr>
        <w:fldChar w:fldCharType="separate"/>
      </w:r>
      <w:r w:rsidR="006D06CD">
        <w:rPr>
          <w:rFonts w:cs="Arial"/>
          <w:noProof/>
        </w:rPr>
        <w:t>2</w:t>
      </w:r>
      <w:r w:rsidR="003263AB" w:rsidRPr="00260AAB">
        <w:rPr>
          <w:rFonts w:cs="Arial"/>
        </w:rPr>
        <w:fldChar w:fldCharType="end"/>
      </w:r>
      <w:r w:rsidR="003263AB" w:rsidRPr="00260AAB">
        <w:rPr>
          <w:rFonts w:cs="Arial"/>
        </w:rPr>
        <w:noBreakHyphen/>
      </w:r>
      <w:r w:rsidR="003263AB" w:rsidRPr="00260AAB">
        <w:rPr>
          <w:rFonts w:cs="Arial"/>
        </w:rPr>
        <w:fldChar w:fldCharType="begin"/>
      </w:r>
      <w:r w:rsidR="003263AB" w:rsidRPr="00260AAB">
        <w:rPr>
          <w:rFonts w:cs="Arial"/>
        </w:rPr>
        <w:instrText xml:space="preserve"> SEQ Figure \* ARABIC \s 1 </w:instrText>
      </w:r>
      <w:r w:rsidR="003263AB" w:rsidRPr="00260AAB">
        <w:rPr>
          <w:rFonts w:cs="Arial"/>
        </w:rPr>
        <w:fldChar w:fldCharType="separate"/>
      </w:r>
      <w:r w:rsidR="006D06CD">
        <w:rPr>
          <w:rFonts w:cs="Arial"/>
          <w:noProof/>
        </w:rPr>
        <w:t>4</w:t>
      </w:r>
      <w:r w:rsidR="003263AB" w:rsidRPr="00260AAB">
        <w:rPr>
          <w:rFonts w:cs="Arial"/>
        </w:rPr>
        <w:fldChar w:fldCharType="end"/>
      </w:r>
      <w:bookmarkEnd w:id="5"/>
      <w:r w:rsidRPr="00260AAB">
        <w:rPr>
          <w:rFonts w:cs="Arial"/>
        </w:rPr>
        <w:br/>
        <w:t>Open Simplicity Commander</w:t>
      </w:r>
    </w:p>
    <w:p w14:paraId="088BD170" w14:textId="77777777" w:rsidR="00373224" w:rsidRPr="00260AAB" w:rsidRDefault="00373224" w:rsidP="000C6EA7">
      <w:pPr>
        <w:rPr>
          <w:rFonts w:cs="Arial"/>
        </w:rPr>
      </w:pPr>
    </w:p>
    <w:p w14:paraId="76EE6723" w14:textId="77777777" w:rsidR="00373224" w:rsidRPr="00260AAB" w:rsidRDefault="00373224" w:rsidP="000C6EA7">
      <w:pPr>
        <w:rPr>
          <w:rFonts w:cs="Arial"/>
        </w:rPr>
      </w:pPr>
      <w:r w:rsidRPr="00260AAB">
        <w:rPr>
          <w:rFonts w:cs="Arial"/>
        </w:rPr>
        <w:t>To flash the image, connect to the Adapter, then to the Target. Browse the image at the “Flash” tab and press “Flash”</w:t>
      </w:r>
      <w:r w:rsidR="00BC72DA" w:rsidRPr="00260AAB">
        <w:rPr>
          <w:rFonts w:cs="Arial"/>
        </w:rPr>
        <w:t xml:space="preserve"> button</w:t>
      </w:r>
      <w:r w:rsidRPr="00260AAB">
        <w:rPr>
          <w:rFonts w:cs="Arial"/>
        </w:rPr>
        <w:t>.</w:t>
      </w:r>
    </w:p>
    <w:p w14:paraId="32F7A56C" w14:textId="77777777" w:rsidR="00190ECC" w:rsidRPr="00260AAB" w:rsidRDefault="00190ECC" w:rsidP="000C6EA7">
      <w:pPr>
        <w:rPr>
          <w:rFonts w:cs="Arial"/>
        </w:rPr>
      </w:pPr>
    </w:p>
    <w:p w14:paraId="6191F5E0" w14:textId="77777777" w:rsidR="00634481" w:rsidRPr="00260AAB" w:rsidRDefault="00634481" w:rsidP="00BC0FDF">
      <w:pPr>
        <w:jc w:val="left"/>
        <w:rPr>
          <w:rFonts w:cs="Arial"/>
        </w:rPr>
      </w:pPr>
      <w:r w:rsidRPr="00260AAB">
        <w:rPr>
          <w:rFonts w:cs="Arial"/>
        </w:rPr>
        <w:t>For more information about Gecko Bootloader, please find</w:t>
      </w:r>
      <w:r w:rsidR="00BC0FDF" w:rsidRPr="00260AAB">
        <w:rPr>
          <w:rFonts w:cs="Arial"/>
        </w:rPr>
        <w:br/>
      </w:r>
      <w:hyperlink r:id="rId14" w:history="1">
        <w:r w:rsidRPr="00260AAB">
          <w:rPr>
            <w:rStyle w:val="Hyperlink"/>
            <w:rFonts w:cs="Arial"/>
          </w:rPr>
          <w:t>UG266: Silicon Labs Gecko Bootloader User’s Guide</w:t>
        </w:r>
      </w:hyperlink>
      <w:r w:rsidR="00BC0FDF" w:rsidRPr="00260AAB">
        <w:rPr>
          <w:rFonts w:cs="Arial"/>
        </w:rPr>
        <w:br/>
      </w:r>
      <w:hyperlink r:id="rId15" w:history="1">
        <w:r w:rsidRPr="00260AAB">
          <w:rPr>
            <w:rStyle w:val="Hyperlink"/>
            <w:rFonts w:cs="Arial"/>
          </w:rPr>
          <w:t>UG103.6: Bootloader Fundamentals</w:t>
        </w:r>
      </w:hyperlink>
      <w:r w:rsidR="00BC0FDF" w:rsidRPr="00260AAB">
        <w:rPr>
          <w:rFonts w:cs="Arial"/>
        </w:rPr>
        <w:br/>
      </w:r>
      <w:hyperlink r:id="rId16" w:history="1">
        <w:r w:rsidRPr="00260AAB">
          <w:rPr>
            <w:rStyle w:val="Hyperlink"/>
            <w:rFonts w:cs="Arial"/>
          </w:rPr>
          <w:t>AN1084: Using the Gecko Bootloader with EmberZNet and Silicon Labs Thread</w:t>
        </w:r>
      </w:hyperlink>
      <w:r w:rsidRPr="00260AAB">
        <w:rPr>
          <w:rFonts w:cs="Arial"/>
        </w:rPr>
        <w:t>.</w:t>
      </w:r>
    </w:p>
    <w:p w14:paraId="379283D1" w14:textId="77777777" w:rsidR="009F7177" w:rsidRPr="00260AAB" w:rsidRDefault="00020EFB" w:rsidP="000C6EA7">
      <w:pPr>
        <w:spacing w:before="0" w:line="240" w:lineRule="auto"/>
        <w:rPr>
          <w:rFonts w:cs="Arial"/>
        </w:rPr>
      </w:pPr>
      <w:r w:rsidRPr="00260AAB">
        <w:rPr>
          <w:rFonts w:cs="Arial"/>
        </w:rPr>
        <w:t xml:space="preserve"> </w:t>
      </w:r>
      <w:r w:rsidR="00072550" w:rsidRPr="00260AAB">
        <w:rPr>
          <w:rFonts w:cs="Arial"/>
        </w:rPr>
        <w:br w:type="page"/>
      </w:r>
    </w:p>
    <w:p w14:paraId="0AD7C2EB" w14:textId="77777777" w:rsidR="00D9073A" w:rsidRPr="00260AAB" w:rsidRDefault="0063598C" w:rsidP="008916EE">
      <w:pPr>
        <w:pStyle w:val="Heading1"/>
        <w:rPr>
          <w:rFonts w:cs="Arial"/>
        </w:rPr>
      </w:pPr>
      <w:r w:rsidRPr="00260AAB">
        <w:rPr>
          <w:rFonts w:cs="Arial"/>
        </w:rPr>
        <w:lastRenderedPageBreak/>
        <w:t>Create Light application</w:t>
      </w:r>
    </w:p>
    <w:p w14:paraId="125D6A9F" w14:textId="77777777" w:rsidR="00541A3A" w:rsidRPr="00260AAB" w:rsidRDefault="00541A3A" w:rsidP="00057A79">
      <w:pPr>
        <w:keepNext/>
        <w:spacing w:line="276" w:lineRule="auto"/>
        <w:jc w:val="left"/>
        <w:rPr>
          <w:rFonts w:cs="Arial"/>
          <w:szCs w:val="18"/>
        </w:rPr>
      </w:pPr>
      <w:r w:rsidRPr="00260AAB">
        <w:rPr>
          <w:rFonts w:cs="Arial"/>
          <w:szCs w:val="18"/>
        </w:rPr>
        <w:t>After the previous steps have been done, it’s time to realize the 1</w:t>
      </w:r>
      <w:r w:rsidRPr="00260AAB">
        <w:rPr>
          <w:rFonts w:cs="Arial"/>
          <w:szCs w:val="18"/>
          <w:vertAlign w:val="superscript"/>
        </w:rPr>
        <w:t>st</w:t>
      </w:r>
      <w:r w:rsidRPr="00260AAB">
        <w:rPr>
          <w:rFonts w:cs="Arial"/>
          <w:szCs w:val="18"/>
        </w:rPr>
        <w:t xml:space="preserve"> feature of the Light device. As discussed before, the Light should be able to form-, and open the network.</w:t>
      </w:r>
    </w:p>
    <w:p w14:paraId="24D0008C" w14:textId="77777777" w:rsidR="00057A79" w:rsidRPr="00260AAB" w:rsidRDefault="00057A79" w:rsidP="00057A79">
      <w:pPr>
        <w:keepNext/>
        <w:spacing w:line="276" w:lineRule="auto"/>
        <w:jc w:val="left"/>
        <w:rPr>
          <w:rFonts w:cs="Arial"/>
          <w:szCs w:val="18"/>
        </w:rPr>
      </w:pPr>
      <w:proofErr w:type="gramStart"/>
      <w:r w:rsidRPr="00260AAB">
        <w:rPr>
          <w:rFonts w:cs="Arial"/>
          <w:szCs w:val="18"/>
        </w:rPr>
        <w:t>Similarly</w:t>
      </w:r>
      <w:proofErr w:type="gramEnd"/>
      <w:r w:rsidRPr="00260AAB">
        <w:rPr>
          <w:rFonts w:cs="Arial"/>
          <w:szCs w:val="18"/>
        </w:rPr>
        <w:t xml:space="preserve"> to the bootloader project, the AppBuilder is needed to create the application. Before the builder would be opened, I recommend </w:t>
      </w:r>
      <w:proofErr w:type="gramStart"/>
      <w:r w:rsidRPr="00260AAB">
        <w:rPr>
          <w:rFonts w:cs="Arial"/>
          <w:szCs w:val="18"/>
        </w:rPr>
        <w:t>to select</w:t>
      </w:r>
      <w:proofErr w:type="gramEnd"/>
      <w:r w:rsidRPr="00260AAB">
        <w:rPr>
          <w:rFonts w:cs="Arial"/>
          <w:szCs w:val="18"/>
        </w:rPr>
        <w:t xml:space="preserve"> the target board on the left side of the Launcher view. It helps to the AppBuilder to recognize the target device, thus the proper board related configurations (peripherals, pins) are automatically applied.</w:t>
      </w:r>
    </w:p>
    <w:p w14:paraId="5AB1C9D5" w14:textId="77777777" w:rsidR="00110C94" w:rsidRPr="00260AAB" w:rsidRDefault="00057A79" w:rsidP="00057A79">
      <w:pPr>
        <w:keepNext/>
        <w:spacing w:line="276" w:lineRule="auto"/>
        <w:jc w:val="left"/>
        <w:rPr>
          <w:rFonts w:cs="Arial"/>
          <w:szCs w:val="18"/>
        </w:rPr>
      </w:pPr>
      <w:r w:rsidRPr="00260AAB">
        <w:rPr>
          <w:rFonts w:cs="Arial"/>
          <w:szCs w:val="18"/>
        </w:rPr>
        <w:t>To open it,</w:t>
      </w:r>
    </w:p>
    <w:p w14:paraId="7198DB73" w14:textId="2628792A" w:rsidR="00D9073A" w:rsidRPr="00260AAB" w:rsidRDefault="00D9073A" w:rsidP="006A364A">
      <w:pPr>
        <w:pStyle w:val="ListParagraph"/>
        <w:numPr>
          <w:ilvl w:val="0"/>
          <w:numId w:val="12"/>
        </w:numPr>
        <w:spacing w:after="0" w:line="720" w:lineRule="auto"/>
        <w:rPr>
          <w:rFonts w:ascii="Arial" w:hAnsi="Arial" w:cs="Arial"/>
          <w:sz w:val="18"/>
          <w:szCs w:val="18"/>
        </w:rPr>
      </w:pPr>
      <w:r w:rsidRPr="00260AAB">
        <w:rPr>
          <w:rFonts w:ascii="Arial" w:hAnsi="Arial" w:cs="Arial"/>
          <w:sz w:val="18"/>
          <w:szCs w:val="18"/>
        </w:rPr>
        <w:t>Go to File -&gt; New -&gt; Project.</w:t>
      </w:r>
      <w:r w:rsidR="00226230" w:rsidRPr="00260AAB">
        <w:rPr>
          <w:rFonts w:ascii="Arial" w:hAnsi="Arial" w:cs="Arial"/>
          <w:sz w:val="18"/>
          <w:szCs w:val="18"/>
        </w:rPr>
        <w:t xml:space="preserve">  This will bring up the New </w:t>
      </w:r>
      <w:r w:rsidR="00226230" w:rsidRPr="008A6864">
        <w:rPr>
          <w:rFonts w:ascii="Arial" w:hAnsi="Arial" w:cs="Arial"/>
          <w:sz w:val="18"/>
          <w:szCs w:val="18"/>
        </w:rPr>
        <w:t>Project Wizard</w:t>
      </w:r>
      <w:r w:rsidR="00DD5334" w:rsidRPr="008A6864">
        <w:rPr>
          <w:rFonts w:ascii="Arial" w:hAnsi="Arial" w:cs="Arial"/>
          <w:sz w:val="18"/>
          <w:szCs w:val="18"/>
        </w:rPr>
        <w:t xml:space="preserve">. See </w:t>
      </w:r>
      <w:r w:rsidR="00DD5334" w:rsidRPr="008A6864">
        <w:rPr>
          <w:rFonts w:ascii="Arial" w:hAnsi="Arial" w:cs="Arial"/>
          <w:sz w:val="18"/>
          <w:szCs w:val="18"/>
        </w:rPr>
        <w:fldChar w:fldCharType="begin"/>
      </w:r>
      <w:r w:rsidR="00DD5334" w:rsidRPr="008A6864">
        <w:rPr>
          <w:rFonts w:ascii="Arial" w:hAnsi="Arial" w:cs="Arial"/>
          <w:sz w:val="18"/>
          <w:szCs w:val="18"/>
        </w:rPr>
        <w:instrText xml:space="preserve"> REF _Ref24638032 \h </w:instrText>
      </w:r>
      <w:r w:rsidR="00DD5334" w:rsidRPr="008A6864">
        <w:rPr>
          <w:rFonts w:ascii="Arial" w:hAnsi="Arial" w:cs="Arial"/>
          <w:sz w:val="18"/>
          <w:szCs w:val="18"/>
        </w:rPr>
      </w:r>
      <w:r w:rsidR="00260AAB" w:rsidRPr="008A6864">
        <w:rPr>
          <w:rFonts w:ascii="Arial" w:hAnsi="Arial" w:cs="Arial"/>
          <w:sz w:val="18"/>
          <w:szCs w:val="18"/>
        </w:rPr>
        <w:instrText xml:space="preserve"> \* MERGEFORMAT </w:instrText>
      </w:r>
      <w:r w:rsidR="00DD5334" w:rsidRPr="008A6864">
        <w:rPr>
          <w:rFonts w:ascii="Arial" w:hAnsi="Arial" w:cs="Arial"/>
          <w:sz w:val="18"/>
          <w:szCs w:val="18"/>
        </w:rPr>
        <w:fldChar w:fldCharType="separate"/>
      </w:r>
      <w:r w:rsidR="006D06CD" w:rsidRPr="006D06CD">
        <w:rPr>
          <w:rFonts w:ascii="Arial" w:hAnsi="Arial" w:cs="Arial"/>
          <w:sz w:val="18"/>
          <w:szCs w:val="18"/>
        </w:rPr>
        <w:t xml:space="preserve">Figure </w:t>
      </w:r>
      <w:r w:rsidR="006D06CD" w:rsidRPr="006D06CD">
        <w:rPr>
          <w:rFonts w:ascii="Arial" w:hAnsi="Arial" w:cs="Arial"/>
          <w:noProof/>
          <w:sz w:val="18"/>
          <w:szCs w:val="18"/>
        </w:rPr>
        <w:t>3</w:t>
      </w:r>
      <w:r w:rsidR="006D06CD" w:rsidRPr="006D06CD">
        <w:rPr>
          <w:rFonts w:ascii="Arial" w:hAnsi="Arial" w:cs="Arial"/>
          <w:noProof/>
          <w:sz w:val="18"/>
          <w:szCs w:val="18"/>
        </w:rPr>
        <w:noBreakHyphen/>
        <w:t>1</w:t>
      </w:r>
      <w:r w:rsidR="00DD5334" w:rsidRPr="008A6864">
        <w:rPr>
          <w:rFonts w:ascii="Arial" w:hAnsi="Arial" w:cs="Arial"/>
          <w:sz w:val="18"/>
          <w:szCs w:val="18"/>
        </w:rPr>
        <w:fldChar w:fldCharType="end"/>
      </w:r>
      <w:r w:rsidR="00DD5334" w:rsidRPr="008A6864">
        <w:rPr>
          <w:rFonts w:ascii="Arial" w:hAnsi="Arial" w:cs="Arial"/>
          <w:sz w:val="18"/>
          <w:szCs w:val="18"/>
        </w:rPr>
        <w:t>.</w:t>
      </w:r>
    </w:p>
    <w:p w14:paraId="1027BA46" w14:textId="708E5337" w:rsidR="006C782A" w:rsidRDefault="00057A79" w:rsidP="008A6864">
      <w:pPr>
        <w:keepNext/>
        <w:spacing w:line="240" w:lineRule="auto"/>
        <w:jc w:val="center"/>
        <w:rPr>
          <w:rFonts w:cs="Arial"/>
        </w:rPr>
      </w:pPr>
      <w:r w:rsidRPr="00260AAB">
        <w:rPr>
          <w:rFonts w:cs="Arial"/>
          <w:noProof/>
          <w:szCs w:val="18"/>
        </w:rPr>
        <w:drawing>
          <wp:anchor distT="0" distB="0" distL="114300" distR="114300" simplePos="0" relativeHeight="251663360" behindDoc="0" locked="0" layoutInCell="1" allowOverlap="1" wp14:anchorId="24E7F96B" wp14:editId="72584400">
            <wp:simplePos x="0" y="0"/>
            <wp:positionH relativeFrom="margin">
              <wp:align>center</wp:align>
            </wp:positionH>
            <wp:positionV relativeFrom="paragraph">
              <wp:posOffset>122464</wp:posOffset>
            </wp:positionV>
            <wp:extent cx="6858000" cy="3576320"/>
            <wp:effectExtent l="19050" t="19050" r="19050" b="2413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58000" cy="3576320"/>
                    </a:xfrm>
                    <a:prstGeom prst="rect">
                      <a:avLst/>
                    </a:prstGeom>
                    <a:ln>
                      <a:solidFill>
                        <a:schemeClr val="accent1"/>
                      </a:solidFill>
                    </a:ln>
                  </pic:spPr>
                </pic:pic>
              </a:graphicData>
            </a:graphic>
          </wp:anchor>
        </w:drawing>
      </w:r>
      <w:bookmarkStart w:id="6" w:name="_Ref24638032"/>
      <w:r w:rsidR="00A40A51" w:rsidRPr="00260AAB">
        <w:rPr>
          <w:rFonts w:cs="Arial"/>
        </w:rPr>
        <w:t xml:space="preserve">Figure </w:t>
      </w:r>
      <w:r w:rsidR="003263AB" w:rsidRPr="00260AAB">
        <w:rPr>
          <w:rFonts w:cs="Arial"/>
        </w:rPr>
        <w:fldChar w:fldCharType="begin"/>
      </w:r>
      <w:r w:rsidR="003263AB" w:rsidRPr="00260AAB">
        <w:rPr>
          <w:rFonts w:cs="Arial"/>
        </w:rPr>
        <w:instrText xml:space="preserve"> STYLEREF 1 \s </w:instrText>
      </w:r>
      <w:r w:rsidR="003263AB" w:rsidRPr="00260AAB">
        <w:rPr>
          <w:rFonts w:cs="Arial"/>
        </w:rPr>
        <w:fldChar w:fldCharType="separate"/>
      </w:r>
      <w:r w:rsidR="006D06CD">
        <w:rPr>
          <w:rFonts w:cs="Arial"/>
          <w:noProof/>
        </w:rPr>
        <w:t>3</w:t>
      </w:r>
      <w:r w:rsidR="003263AB" w:rsidRPr="00260AAB">
        <w:rPr>
          <w:rFonts w:cs="Arial"/>
        </w:rPr>
        <w:fldChar w:fldCharType="end"/>
      </w:r>
      <w:r w:rsidR="003263AB" w:rsidRPr="00260AAB">
        <w:rPr>
          <w:rFonts w:cs="Arial"/>
        </w:rPr>
        <w:noBreakHyphen/>
      </w:r>
      <w:r w:rsidR="003263AB" w:rsidRPr="00260AAB">
        <w:rPr>
          <w:rFonts w:cs="Arial"/>
        </w:rPr>
        <w:fldChar w:fldCharType="begin"/>
      </w:r>
      <w:r w:rsidR="003263AB" w:rsidRPr="00260AAB">
        <w:rPr>
          <w:rFonts w:cs="Arial"/>
        </w:rPr>
        <w:instrText xml:space="preserve"> SEQ Figure \* ARABIC \s 1 </w:instrText>
      </w:r>
      <w:r w:rsidR="003263AB" w:rsidRPr="00260AAB">
        <w:rPr>
          <w:rFonts w:cs="Arial"/>
        </w:rPr>
        <w:fldChar w:fldCharType="separate"/>
      </w:r>
      <w:r w:rsidR="006D06CD">
        <w:rPr>
          <w:rFonts w:cs="Arial"/>
          <w:noProof/>
        </w:rPr>
        <w:t>1</w:t>
      </w:r>
      <w:r w:rsidR="003263AB" w:rsidRPr="00260AAB">
        <w:rPr>
          <w:rFonts w:cs="Arial"/>
        </w:rPr>
        <w:fldChar w:fldCharType="end"/>
      </w:r>
      <w:bookmarkEnd w:id="6"/>
      <w:r w:rsidR="00A40A51" w:rsidRPr="00260AAB">
        <w:rPr>
          <w:rFonts w:cs="Arial"/>
        </w:rPr>
        <w:br/>
      </w:r>
      <w:r w:rsidRPr="00260AAB">
        <w:rPr>
          <w:rFonts w:cs="Arial"/>
        </w:rPr>
        <w:t>Open AppBuilder</w:t>
      </w:r>
    </w:p>
    <w:p w14:paraId="5F21CDB2" w14:textId="77777777" w:rsidR="006A364A" w:rsidRDefault="006A364A">
      <w:pPr>
        <w:spacing w:before="0" w:line="240" w:lineRule="auto"/>
        <w:jc w:val="left"/>
        <w:rPr>
          <w:rFonts w:cs="Arial"/>
        </w:rPr>
      </w:pPr>
      <w:r>
        <w:rPr>
          <w:rFonts w:cs="Arial"/>
        </w:rPr>
        <w:br w:type="page"/>
      </w:r>
    </w:p>
    <w:p w14:paraId="2EDCFD55" w14:textId="760FE427" w:rsidR="00DF3552" w:rsidRPr="00260AAB" w:rsidRDefault="00226230" w:rsidP="00984330">
      <w:pPr>
        <w:pStyle w:val="ListParagraph"/>
        <w:numPr>
          <w:ilvl w:val="0"/>
          <w:numId w:val="12"/>
        </w:numPr>
        <w:spacing w:after="0" w:line="720" w:lineRule="auto"/>
        <w:rPr>
          <w:rFonts w:ascii="Arial" w:hAnsi="Arial" w:cs="Arial"/>
          <w:sz w:val="18"/>
          <w:szCs w:val="18"/>
        </w:rPr>
      </w:pPr>
      <w:r w:rsidRPr="00260AAB">
        <w:rPr>
          <w:rFonts w:ascii="Arial" w:hAnsi="Arial" w:cs="Arial"/>
          <w:sz w:val="18"/>
          <w:szCs w:val="18"/>
        </w:rPr>
        <w:lastRenderedPageBreak/>
        <w:t xml:space="preserve">Select “Silicon Labs </w:t>
      </w:r>
      <w:r w:rsidR="007543E3" w:rsidRPr="00260AAB">
        <w:rPr>
          <w:rFonts w:ascii="Arial" w:hAnsi="Arial" w:cs="Arial"/>
          <w:sz w:val="18"/>
          <w:szCs w:val="18"/>
        </w:rPr>
        <w:t>Zigbee</w:t>
      </w:r>
      <w:r w:rsidR="00DF3552" w:rsidRPr="00260AAB">
        <w:rPr>
          <w:rFonts w:ascii="Arial" w:hAnsi="Arial" w:cs="Arial"/>
          <w:sz w:val="18"/>
          <w:szCs w:val="18"/>
        </w:rPr>
        <w:t>”. Click Next.</w:t>
      </w:r>
      <w:r w:rsidR="00334A3A" w:rsidRPr="00260AAB">
        <w:rPr>
          <w:rFonts w:ascii="Arial" w:hAnsi="Arial" w:cs="Arial"/>
          <w:sz w:val="18"/>
          <w:szCs w:val="18"/>
        </w:rPr>
        <w:t xml:space="preserve"> </w:t>
      </w:r>
      <w:r w:rsidR="00334A3A" w:rsidRPr="00B3606E">
        <w:rPr>
          <w:rFonts w:ascii="Arial" w:hAnsi="Arial" w:cs="Arial"/>
          <w:sz w:val="18"/>
          <w:szCs w:val="18"/>
        </w:rPr>
        <w:t xml:space="preserve">See </w:t>
      </w:r>
      <w:r w:rsidR="00334A3A" w:rsidRPr="00B3606E">
        <w:rPr>
          <w:rFonts w:ascii="Arial" w:hAnsi="Arial" w:cs="Arial"/>
          <w:sz w:val="18"/>
          <w:szCs w:val="18"/>
        </w:rPr>
        <w:fldChar w:fldCharType="begin"/>
      </w:r>
      <w:r w:rsidR="00334A3A" w:rsidRPr="00B3606E">
        <w:rPr>
          <w:rFonts w:ascii="Arial" w:hAnsi="Arial" w:cs="Arial"/>
          <w:sz w:val="18"/>
          <w:szCs w:val="18"/>
        </w:rPr>
        <w:instrText xml:space="preserve"> REF _Ref24638053 \h </w:instrText>
      </w:r>
      <w:r w:rsidR="00334A3A" w:rsidRPr="00B3606E">
        <w:rPr>
          <w:rFonts w:ascii="Arial" w:hAnsi="Arial" w:cs="Arial"/>
          <w:sz w:val="18"/>
          <w:szCs w:val="18"/>
        </w:rPr>
      </w:r>
      <w:r w:rsidR="00260AAB" w:rsidRPr="00B3606E">
        <w:rPr>
          <w:rFonts w:ascii="Arial" w:hAnsi="Arial" w:cs="Arial"/>
          <w:sz w:val="18"/>
          <w:szCs w:val="18"/>
        </w:rPr>
        <w:instrText xml:space="preserve"> \* MERGEFORMAT </w:instrText>
      </w:r>
      <w:r w:rsidR="00334A3A" w:rsidRPr="00B3606E">
        <w:rPr>
          <w:rFonts w:ascii="Arial" w:hAnsi="Arial" w:cs="Arial"/>
          <w:sz w:val="18"/>
          <w:szCs w:val="18"/>
        </w:rPr>
        <w:fldChar w:fldCharType="separate"/>
      </w:r>
      <w:r w:rsidR="006D06CD" w:rsidRPr="006D06CD">
        <w:rPr>
          <w:rFonts w:ascii="Arial" w:hAnsi="Arial" w:cs="Arial"/>
          <w:sz w:val="18"/>
          <w:szCs w:val="18"/>
        </w:rPr>
        <w:t xml:space="preserve">Figure </w:t>
      </w:r>
      <w:r w:rsidR="006D06CD" w:rsidRPr="006D06CD">
        <w:rPr>
          <w:rFonts w:ascii="Arial" w:hAnsi="Arial" w:cs="Arial"/>
          <w:noProof/>
          <w:sz w:val="18"/>
          <w:szCs w:val="18"/>
        </w:rPr>
        <w:t>3</w:t>
      </w:r>
      <w:r w:rsidR="006D06CD" w:rsidRPr="006D06CD">
        <w:rPr>
          <w:rFonts w:ascii="Arial" w:hAnsi="Arial" w:cs="Arial"/>
          <w:noProof/>
          <w:sz w:val="18"/>
          <w:szCs w:val="18"/>
        </w:rPr>
        <w:noBreakHyphen/>
        <w:t>2</w:t>
      </w:r>
      <w:r w:rsidR="00334A3A" w:rsidRPr="00B3606E">
        <w:rPr>
          <w:rFonts w:ascii="Arial" w:hAnsi="Arial" w:cs="Arial"/>
          <w:sz w:val="18"/>
          <w:szCs w:val="18"/>
        </w:rPr>
        <w:fldChar w:fldCharType="end"/>
      </w:r>
      <w:r w:rsidR="00334A3A" w:rsidRPr="00260AAB">
        <w:rPr>
          <w:rFonts w:ascii="Arial" w:hAnsi="Arial" w:cs="Arial"/>
          <w:sz w:val="18"/>
          <w:szCs w:val="18"/>
        </w:rPr>
        <w:t>.</w:t>
      </w:r>
    </w:p>
    <w:p w14:paraId="6EEF6D48" w14:textId="77777777" w:rsidR="003263AB" w:rsidRPr="00260AAB" w:rsidRDefault="007543E3" w:rsidP="003263AB">
      <w:pPr>
        <w:keepNext/>
        <w:spacing w:line="276" w:lineRule="auto"/>
        <w:ind w:left="216"/>
        <w:jc w:val="center"/>
        <w:rPr>
          <w:rFonts w:cs="Arial"/>
        </w:rPr>
      </w:pPr>
      <w:r w:rsidRPr="00260AAB">
        <w:rPr>
          <w:rFonts w:cs="Arial"/>
          <w:noProof/>
          <w:szCs w:val="18"/>
        </w:rPr>
        <w:drawing>
          <wp:inline distT="0" distB="0" distL="0" distR="0" wp14:anchorId="143DB3F9" wp14:editId="1E2E04DE">
            <wp:extent cx="2422800" cy="3106800"/>
            <wp:effectExtent l="19050" t="19050" r="1587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2800" cy="3106800"/>
                    </a:xfrm>
                    <a:prstGeom prst="rect">
                      <a:avLst/>
                    </a:prstGeom>
                    <a:ln>
                      <a:solidFill>
                        <a:schemeClr val="accent1"/>
                      </a:solidFill>
                    </a:ln>
                  </pic:spPr>
                </pic:pic>
              </a:graphicData>
            </a:graphic>
          </wp:inline>
        </w:drawing>
      </w:r>
    </w:p>
    <w:p w14:paraId="72406754" w14:textId="57159B86" w:rsidR="007543E3" w:rsidRPr="00260AAB" w:rsidRDefault="003263AB" w:rsidP="003263AB">
      <w:pPr>
        <w:pStyle w:val="Caption"/>
        <w:jc w:val="center"/>
        <w:rPr>
          <w:rFonts w:cs="Arial"/>
        </w:rPr>
      </w:pPr>
      <w:bookmarkStart w:id="7" w:name="_Ref24638053"/>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3</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2</w:t>
      </w:r>
      <w:r w:rsidRPr="00260AAB">
        <w:rPr>
          <w:rFonts w:cs="Arial"/>
        </w:rPr>
        <w:fldChar w:fldCharType="end"/>
      </w:r>
      <w:bookmarkEnd w:id="7"/>
      <w:r w:rsidRPr="00260AAB">
        <w:rPr>
          <w:rFonts w:cs="Arial"/>
        </w:rPr>
        <w:br/>
      </w:r>
      <w:r w:rsidR="007543E3" w:rsidRPr="00260AAB">
        <w:rPr>
          <w:rFonts w:cs="Arial"/>
        </w:rPr>
        <w:t xml:space="preserve">Select </w:t>
      </w:r>
      <w:r w:rsidR="00756EC6" w:rsidRPr="00260AAB">
        <w:rPr>
          <w:rFonts w:cs="Arial"/>
        </w:rPr>
        <w:t xml:space="preserve">the </w:t>
      </w:r>
      <w:r w:rsidRPr="00260AAB">
        <w:rPr>
          <w:rFonts w:cs="Arial"/>
        </w:rPr>
        <w:t>stack</w:t>
      </w:r>
      <w:r w:rsidR="00756EC6" w:rsidRPr="00260AAB">
        <w:rPr>
          <w:rFonts w:cs="Arial"/>
        </w:rPr>
        <w:t xml:space="preserve"> type</w:t>
      </w:r>
      <w:r w:rsidR="00D3580E" w:rsidRPr="00260AAB">
        <w:rPr>
          <w:rFonts w:cs="Arial"/>
        </w:rPr>
        <w:t>.</w:t>
      </w:r>
    </w:p>
    <w:p w14:paraId="2BC8EB3E" w14:textId="77777777" w:rsidR="007543E3" w:rsidRPr="00260AAB" w:rsidRDefault="007543E3" w:rsidP="007543E3">
      <w:pPr>
        <w:spacing w:line="276" w:lineRule="auto"/>
        <w:ind w:left="216"/>
        <w:rPr>
          <w:rFonts w:cs="Arial"/>
          <w:szCs w:val="18"/>
        </w:rPr>
      </w:pPr>
    </w:p>
    <w:p w14:paraId="55F56863" w14:textId="6B1A4F50" w:rsidR="00DF3552" w:rsidRPr="008A6864" w:rsidRDefault="00D9073A" w:rsidP="00F151C2">
      <w:pPr>
        <w:pStyle w:val="ListParagraph"/>
        <w:numPr>
          <w:ilvl w:val="0"/>
          <w:numId w:val="12"/>
        </w:numPr>
        <w:spacing w:after="0" w:line="276" w:lineRule="auto"/>
        <w:rPr>
          <w:rFonts w:ascii="Arial" w:hAnsi="Arial" w:cs="Arial"/>
          <w:sz w:val="18"/>
          <w:szCs w:val="18"/>
        </w:rPr>
      </w:pPr>
      <w:r w:rsidRPr="00260AAB">
        <w:rPr>
          <w:rFonts w:ascii="Arial" w:hAnsi="Arial" w:cs="Arial"/>
          <w:sz w:val="18"/>
          <w:szCs w:val="18"/>
        </w:rPr>
        <w:t>Select “</w:t>
      </w:r>
      <w:r w:rsidR="00756EC6" w:rsidRPr="00260AAB">
        <w:rPr>
          <w:rFonts w:ascii="Arial" w:hAnsi="Arial" w:cs="Arial"/>
          <w:sz w:val="18"/>
          <w:szCs w:val="18"/>
        </w:rPr>
        <w:t>EmberZNet 6.6.3 GA SoC 6.6.3.0</w:t>
      </w:r>
      <w:r w:rsidR="00DF3552" w:rsidRPr="00260AAB">
        <w:rPr>
          <w:rFonts w:ascii="Arial" w:hAnsi="Arial" w:cs="Arial"/>
          <w:sz w:val="18"/>
          <w:szCs w:val="18"/>
        </w:rPr>
        <w:t>”. Click Next.</w:t>
      </w:r>
      <w:r w:rsidR="00334A3A" w:rsidRPr="00260AAB">
        <w:rPr>
          <w:rFonts w:ascii="Arial" w:hAnsi="Arial" w:cs="Arial"/>
          <w:sz w:val="18"/>
          <w:szCs w:val="18"/>
        </w:rPr>
        <w:t xml:space="preserve"> </w:t>
      </w:r>
      <w:r w:rsidR="00334A3A" w:rsidRPr="008A6864">
        <w:rPr>
          <w:rFonts w:ascii="Arial" w:hAnsi="Arial" w:cs="Arial"/>
          <w:sz w:val="18"/>
          <w:szCs w:val="18"/>
        </w:rPr>
        <w:t xml:space="preserve">See </w:t>
      </w:r>
      <w:r w:rsidR="00334A3A" w:rsidRPr="008A6864">
        <w:rPr>
          <w:rFonts w:ascii="Arial" w:hAnsi="Arial" w:cs="Arial"/>
          <w:sz w:val="18"/>
          <w:szCs w:val="18"/>
        </w:rPr>
        <w:fldChar w:fldCharType="begin"/>
      </w:r>
      <w:r w:rsidR="00334A3A" w:rsidRPr="008A6864">
        <w:rPr>
          <w:rFonts w:ascii="Arial" w:hAnsi="Arial" w:cs="Arial"/>
          <w:sz w:val="18"/>
          <w:szCs w:val="18"/>
        </w:rPr>
        <w:instrText xml:space="preserve"> REF _Ref24638080 \h </w:instrText>
      </w:r>
      <w:r w:rsidR="00334A3A" w:rsidRPr="008A6864">
        <w:rPr>
          <w:rFonts w:ascii="Arial" w:hAnsi="Arial" w:cs="Arial"/>
          <w:sz w:val="18"/>
          <w:szCs w:val="18"/>
        </w:rPr>
      </w:r>
      <w:r w:rsidR="00260AAB" w:rsidRPr="008A6864">
        <w:rPr>
          <w:rFonts w:ascii="Arial" w:hAnsi="Arial" w:cs="Arial"/>
          <w:sz w:val="18"/>
          <w:szCs w:val="18"/>
        </w:rPr>
        <w:instrText xml:space="preserve"> \* MERGEFORMAT </w:instrText>
      </w:r>
      <w:r w:rsidR="00334A3A" w:rsidRPr="008A6864">
        <w:rPr>
          <w:rFonts w:ascii="Arial" w:hAnsi="Arial" w:cs="Arial"/>
          <w:sz w:val="18"/>
          <w:szCs w:val="18"/>
        </w:rPr>
        <w:fldChar w:fldCharType="separate"/>
      </w:r>
      <w:r w:rsidR="006D06CD" w:rsidRPr="006D06CD">
        <w:rPr>
          <w:rFonts w:ascii="Arial" w:hAnsi="Arial" w:cs="Arial"/>
          <w:sz w:val="18"/>
          <w:szCs w:val="18"/>
        </w:rPr>
        <w:t xml:space="preserve">Figure </w:t>
      </w:r>
      <w:r w:rsidR="006D06CD" w:rsidRPr="006D06CD">
        <w:rPr>
          <w:rFonts w:ascii="Arial" w:hAnsi="Arial" w:cs="Arial"/>
          <w:noProof/>
          <w:sz w:val="18"/>
          <w:szCs w:val="18"/>
        </w:rPr>
        <w:t>3</w:t>
      </w:r>
      <w:r w:rsidR="006D06CD" w:rsidRPr="006D06CD">
        <w:rPr>
          <w:rFonts w:ascii="Arial" w:hAnsi="Arial" w:cs="Arial"/>
          <w:noProof/>
          <w:sz w:val="18"/>
          <w:szCs w:val="18"/>
        </w:rPr>
        <w:noBreakHyphen/>
        <w:t>3</w:t>
      </w:r>
      <w:r w:rsidR="00334A3A" w:rsidRPr="008A6864">
        <w:rPr>
          <w:rFonts w:ascii="Arial" w:hAnsi="Arial" w:cs="Arial"/>
          <w:sz w:val="18"/>
          <w:szCs w:val="18"/>
        </w:rPr>
        <w:fldChar w:fldCharType="end"/>
      </w:r>
      <w:r w:rsidR="00334A3A" w:rsidRPr="008A6864">
        <w:rPr>
          <w:rFonts w:ascii="Arial" w:hAnsi="Arial" w:cs="Arial"/>
          <w:sz w:val="18"/>
          <w:szCs w:val="18"/>
        </w:rPr>
        <w:t>.</w:t>
      </w:r>
    </w:p>
    <w:p w14:paraId="42B28704" w14:textId="77777777" w:rsidR="003263AB" w:rsidRPr="00260AAB" w:rsidRDefault="00756EC6" w:rsidP="00334A3A">
      <w:pPr>
        <w:keepNext/>
        <w:spacing w:line="276" w:lineRule="auto"/>
        <w:ind w:left="216"/>
        <w:jc w:val="center"/>
        <w:rPr>
          <w:rFonts w:cs="Arial"/>
        </w:rPr>
      </w:pPr>
      <w:r w:rsidRPr="00260AAB">
        <w:rPr>
          <w:rFonts w:cs="Arial"/>
          <w:noProof/>
          <w:szCs w:val="18"/>
        </w:rPr>
        <w:drawing>
          <wp:inline distT="0" distB="0" distL="0" distR="0" wp14:anchorId="667D6EF8" wp14:editId="75171461">
            <wp:extent cx="2419200" cy="3099600"/>
            <wp:effectExtent l="19050" t="19050" r="1968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9200" cy="3099600"/>
                    </a:xfrm>
                    <a:prstGeom prst="rect">
                      <a:avLst/>
                    </a:prstGeom>
                    <a:ln>
                      <a:solidFill>
                        <a:schemeClr val="accent1"/>
                      </a:solidFill>
                    </a:ln>
                  </pic:spPr>
                </pic:pic>
              </a:graphicData>
            </a:graphic>
          </wp:inline>
        </w:drawing>
      </w:r>
    </w:p>
    <w:p w14:paraId="55F27141" w14:textId="4E62E73F" w:rsidR="003263AB" w:rsidRPr="00260AAB" w:rsidRDefault="003263AB" w:rsidP="00334A3A">
      <w:pPr>
        <w:pStyle w:val="Caption"/>
        <w:jc w:val="center"/>
        <w:rPr>
          <w:rFonts w:cs="Arial"/>
        </w:rPr>
      </w:pPr>
      <w:bookmarkStart w:id="8" w:name="_Ref24638080"/>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3</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3</w:t>
      </w:r>
      <w:r w:rsidRPr="00260AAB">
        <w:rPr>
          <w:rFonts w:cs="Arial"/>
        </w:rPr>
        <w:fldChar w:fldCharType="end"/>
      </w:r>
      <w:bookmarkEnd w:id="8"/>
      <w:r w:rsidR="00334A3A" w:rsidRPr="00260AAB">
        <w:rPr>
          <w:rFonts w:cs="Arial"/>
        </w:rPr>
        <w:br/>
        <w:t>Select stack version and SoC application type</w:t>
      </w:r>
      <w:r w:rsidR="00431967" w:rsidRPr="00260AAB">
        <w:rPr>
          <w:rFonts w:cs="Arial"/>
        </w:rPr>
        <w:t>.</w:t>
      </w:r>
    </w:p>
    <w:p w14:paraId="50EFAB6C" w14:textId="77777777" w:rsidR="00756EC6" w:rsidRPr="00260AAB" w:rsidRDefault="00984330" w:rsidP="00984330">
      <w:pPr>
        <w:spacing w:before="0" w:line="240" w:lineRule="auto"/>
        <w:jc w:val="left"/>
        <w:rPr>
          <w:rFonts w:cs="Arial"/>
          <w:szCs w:val="18"/>
        </w:rPr>
      </w:pPr>
      <w:r>
        <w:rPr>
          <w:rFonts w:cs="Arial"/>
          <w:szCs w:val="18"/>
        </w:rPr>
        <w:br w:type="page"/>
      </w:r>
    </w:p>
    <w:p w14:paraId="15901BCA" w14:textId="43E4084B" w:rsidR="00756EC6" w:rsidRPr="00260AAB" w:rsidRDefault="00756EC6" w:rsidP="00984330">
      <w:pPr>
        <w:pStyle w:val="ListParagraph"/>
        <w:numPr>
          <w:ilvl w:val="0"/>
          <w:numId w:val="12"/>
        </w:numPr>
        <w:spacing w:after="0" w:line="600" w:lineRule="auto"/>
        <w:rPr>
          <w:rFonts w:ascii="Arial" w:hAnsi="Arial" w:cs="Arial"/>
          <w:sz w:val="18"/>
          <w:szCs w:val="18"/>
        </w:rPr>
      </w:pPr>
      <w:r w:rsidRPr="00260AAB">
        <w:rPr>
          <w:rFonts w:ascii="Arial" w:hAnsi="Arial" w:cs="Arial"/>
          <w:sz w:val="18"/>
          <w:szCs w:val="18"/>
        </w:rPr>
        <w:lastRenderedPageBreak/>
        <w:t>Ch</w:t>
      </w:r>
      <w:r w:rsidR="00541A3A" w:rsidRPr="00260AAB">
        <w:rPr>
          <w:rFonts w:ascii="Arial" w:hAnsi="Arial" w:cs="Arial"/>
          <w:sz w:val="18"/>
          <w:szCs w:val="18"/>
        </w:rPr>
        <w:t>o</w:t>
      </w:r>
      <w:r w:rsidRPr="00260AAB">
        <w:rPr>
          <w:rFonts w:ascii="Arial" w:hAnsi="Arial" w:cs="Arial"/>
          <w:sz w:val="18"/>
          <w:szCs w:val="18"/>
        </w:rPr>
        <w:t>ose the “</w:t>
      </w:r>
      <w:proofErr w:type="spellStart"/>
      <w:r w:rsidRPr="00260AAB">
        <w:rPr>
          <w:rFonts w:ascii="Arial" w:hAnsi="Arial" w:cs="Arial"/>
          <w:sz w:val="18"/>
          <w:szCs w:val="18"/>
        </w:rPr>
        <w:t>ZigbeeMinimal</w:t>
      </w:r>
      <w:proofErr w:type="spellEnd"/>
      <w:r w:rsidRPr="00260AAB">
        <w:rPr>
          <w:rFonts w:ascii="Arial" w:hAnsi="Arial" w:cs="Arial"/>
          <w:sz w:val="18"/>
          <w:szCs w:val="18"/>
        </w:rPr>
        <w:t>” sample application. Click Next</w:t>
      </w:r>
      <w:r w:rsidRPr="00E57773">
        <w:rPr>
          <w:rFonts w:ascii="Arial" w:hAnsi="Arial" w:cs="Arial"/>
          <w:sz w:val="18"/>
          <w:szCs w:val="18"/>
        </w:rPr>
        <w:t>.</w:t>
      </w:r>
      <w:r w:rsidR="009510AE" w:rsidRPr="00E57773">
        <w:rPr>
          <w:rFonts w:ascii="Arial" w:hAnsi="Arial" w:cs="Arial"/>
          <w:sz w:val="18"/>
          <w:szCs w:val="18"/>
        </w:rPr>
        <w:t xml:space="preserve"> See</w:t>
      </w:r>
      <w:r w:rsidR="00E57773" w:rsidRPr="00E57773">
        <w:rPr>
          <w:rFonts w:ascii="Arial" w:hAnsi="Arial" w:cs="Arial"/>
          <w:sz w:val="18"/>
          <w:szCs w:val="18"/>
        </w:rPr>
        <w:t xml:space="preserve"> </w:t>
      </w:r>
      <w:r w:rsidR="00E57773" w:rsidRPr="00E57773">
        <w:rPr>
          <w:rFonts w:ascii="Arial" w:hAnsi="Arial" w:cs="Arial"/>
          <w:sz w:val="18"/>
          <w:szCs w:val="18"/>
        </w:rPr>
        <w:fldChar w:fldCharType="begin"/>
      </w:r>
      <w:r w:rsidR="00E57773" w:rsidRPr="00E57773">
        <w:rPr>
          <w:rFonts w:ascii="Arial" w:hAnsi="Arial" w:cs="Arial"/>
          <w:sz w:val="18"/>
          <w:szCs w:val="18"/>
        </w:rPr>
        <w:instrText xml:space="preserve"> REF _Ref24651190 \h </w:instrText>
      </w:r>
      <w:r w:rsidR="00E57773" w:rsidRPr="00E57773">
        <w:rPr>
          <w:rFonts w:ascii="Arial" w:hAnsi="Arial" w:cs="Arial"/>
          <w:sz w:val="18"/>
          <w:szCs w:val="18"/>
        </w:rPr>
      </w:r>
      <w:r w:rsidR="00E57773" w:rsidRPr="00E57773">
        <w:rPr>
          <w:rFonts w:ascii="Arial" w:hAnsi="Arial" w:cs="Arial"/>
          <w:sz w:val="18"/>
          <w:szCs w:val="18"/>
        </w:rPr>
        <w:instrText xml:space="preserve"> \* MERGEFORMAT </w:instrText>
      </w:r>
      <w:r w:rsidR="00E57773" w:rsidRPr="00E57773">
        <w:rPr>
          <w:rFonts w:ascii="Arial" w:hAnsi="Arial" w:cs="Arial"/>
          <w:sz w:val="18"/>
          <w:szCs w:val="18"/>
        </w:rPr>
        <w:fldChar w:fldCharType="separate"/>
      </w:r>
      <w:r w:rsidR="006D06CD" w:rsidRPr="006D06CD">
        <w:rPr>
          <w:rFonts w:ascii="Arial" w:hAnsi="Arial" w:cs="Arial"/>
          <w:sz w:val="18"/>
          <w:szCs w:val="18"/>
        </w:rPr>
        <w:t xml:space="preserve">Figure </w:t>
      </w:r>
      <w:r w:rsidR="006D06CD" w:rsidRPr="006D06CD">
        <w:rPr>
          <w:rFonts w:ascii="Arial" w:hAnsi="Arial" w:cs="Arial"/>
          <w:noProof/>
          <w:sz w:val="18"/>
          <w:szCs w:val="18"/>
        </w:rPr>
        <w:t>3</w:t>
      </w:r>
      <w:r w:rsidR="006D06CD" w:rsidRPr="006D06CD">
        <w:rPr>
          <w:rFonts w:ascii="Arial" w:hAnsi="Arial" w:cs="Arial"/>
          <w:noProof/>
          <w:sz w:val="18"/>
          <w:szCs w:val="18"/>
        </w:rPr>
        <w:noBreakHyphen/>
        <w:t>4</w:t>
      </w:r>
      <w:r w:rsidR="00E57773" w:rsidRPr="00E57773">
        <w:rPr>
          <w:rFonts w:ascii="Arial" w:hAnsi="Arial" w:cs="Arial"/>
          <w:sz w:val="18"/>
          <w:szCs w:val="18"/>
        </w:rPr>
        <w:fldChar w:fldCharType="end"/>
      </w:r>
      <w:r w:rsidR="009510AE" w:rsidRPr="00260AAB">
        <w:rPr>
          <w:rFonts w:ascii="Arial" w:hAnsi="Arial" w:cs="Arial"/>
          <w:sz w:val="18"/>
          <w:szCs w:val="18"/>
        </w:rPr>
        <w:t>.</w:t>
      </w:r>
    </w:p>
    <w:p w14:paraId="1E918D38" w14:textId="77777777" w:rsidR="00E57773" w:rsidRDefault="00756EC6" w:rsidP="009510AE">
      <w:pPr>
        <w:keepNext/>
        <w:spacing w:line="276" w:lineRule="auto"/>
        <w:ind w:left="216"/>
        <w:jc w:val="center"/>
        <w:rPr>
          <w:rFonts w:cs="Arial"/>
        </w:rPr>
      </w:pPr>
      <w:r w:rsidRPr="00260AAB">
        <w:rPr>
          <w:rFonts w:cs="Arial"/>
          <w:noProof/>
          <w:szCs w:val="18"/>
        </w:rPr>
        <w:drawing>
          <wp:inline distT="0" distB="0" distL="0" distR="0" wp14:anchorId="1175C9D9" wp14:editId="6ECD4001">
            <wp:extent cx="2419200" cy="3099600"/>
            <wp:effectExtent l="19050" t="19050" r="19685"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9200" cy="3099600"/>
                    </a:xfrm>
                    <a:prstGeom prst="rect">
                      <a:avLst/>
                    </a:prstGeom>
                    <a:ln>
                      <a:solidFill>
                        <a:schemeClr val="accent1"/>
                      </a:solidFill>
                    </a:ln>
                  </pic:spPr>
                </pic:pic>
              </a:graphicData>
            </a:graphic>
          </wp:inline>
        </w:drawing>
      </w:r>
      <w:bookmarkStart w:id="9" w:name="_Ref24638170"/>
    </w:p>
    <w:p w14:paraId="5486C7C8" w14:textId="629C4BB4" w:rsidR="00756EC6" w:rsidRPr="00260AAB" w:rsidRDefault="003263AB" w:rsidP="009510AE">
      <w:pPr>
        <w:keepNext/>
        <w:spacing w:line="276" w:lineRule="auto"/>
        <w:ind w:left="216"/>
        <w:jc w:val="center"/>
        <w:rPr>
          <w:rFonts w:cs="Arial"/>
          <w:szCs w:val="18"/>
        </w:rPr>
      </w:pPr>
      <w:bookmarkStart w:id="10" w:name="_Ref24651190"/>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3</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4</w:t>
      </w:r>
      <w:r w:rsidRPr="00260AAB">
        <w:rPr>
          <w:rFonts w:cs="Arial"/>
        </w:rPr>
        <w:fldChar w:fldCharType="end"/>
      </w:r>
      <w:bookmarkEnd w:id="9"/>
      <w:bookmarkEnd w:id="10"/>
      <w:r w:rsidR="009510AE" w:rsidRPr="00260AAB">
        <w:rPr>
          <w:rFonts w:cs="Arial"/>
        </w:rPr>
        <w:br/>
        <w:t xml:space="preserve">Select </w:t>
      </w:r>
      <w:proofErr w:type="spellStart"/>
      <w:r w:rsidR="009510AE" w:rsidRPr="00260AAB">
        <w:rPr>
          <w:rFonts w:cs="Arial"/>
        </w:rPr>
        <w:t>ZigbeeMinimal</w:t>
      </w:r>
      <w:proofErr w:type="spellEnd"/>
      <w:r w:rsidR="009510AE" w:rsidRPr="00260AAB">
        <w:rPr>
          <w:rFonts w:cs="Arial"/>
        </w:rPr>
        <w:t xml:space="preserve"> sample application.</w:t>
      </w:r>
    </w:p>
    <w:p w14:paraId="51AB34B9" w14:textId="77777777" w:rsidR="00756EC6" w:rsidRPr="00260AAB" w:rsidRDefault="00756EC6" w:rsidP="00756EC6">
      <w:pPr>
        <w:spacing w:line="276" w:lineRule="auto"/>
        <w:ind w:left="216"/>
        <w:rPr>
          <w:rFonts w:cs="Arial"/>
          <w:szCs w:val="18"/>
        </w:rPr>
      </w:pPr>
    </w:p>
    <w:p w14:paraId="30127AB8" w14:textId="05D6821A" w:rsidR="00D9073A" w:rsidRPr="008A6864" w:rsidRDefault="00D9073A" w:rsidP="00984330">
      <w:pPr>
        <w:pStyle w:val="ListParagraph"/>
        <w:numPr>
          <w:ilvl w:val="0"/>
          <w:numId w:val="12"/>
        </w:numPr>
        <w:spacing w:after="0" w:line="600" w:lineRule="auto"/>
        <w:rPr>
          <w:rFonts w:ascii="Arial" w:hAnsi="Arial" w:cs="Arial"/>
          <w:sz w:val="18"/>
          <w:szCs w:val="18"/>
        </w:rPr>
      </w:pPr>
      <w:r w:rsidRPr="00260AAB">
        <w:rPr>
          <w:rFonts w:ascii="Arial" w:hAnsi="Arial" w:cs="Arial"/>
          <w:sz w:val="18"/>
          <w:szCs w:val="18"/>
        </w:rPr>
        <w:t xml:space="preserve">Name your project </w:t>
      </w:r>
      <w:r w:rsidR="00756EC6" w:rsidRPr="00260AAB">
        <w:rPr>
          <w:rFonts w:ascii="Arial" w:hAnsi="Arial" w:cs="Arial"/>
          <w:sz w:val="18"/>
          <w:szCs w:val="18"/>
        </w:rPr>
        <w:t xml:space="preserve">to </w:t>
      </w:r>
      <w:r w:rsidR="007F7BEA" w:rsidRPr="00260AAB">
        <w:rPr>
          <w:rFonts w:ascii="Arial" w:hAnsi="Arial" w:cs="Arial"/>
          <w:sz w:val="18"/>
          <w:szCs w:val="18"/>
        </w:rPr>
        <w:t>“</w:t>
      </w:r>
      <w:proofErr w:type="spellStart"/>
      <w:r w:rsidR="00756EC6" w:rsidRPr="00260AAB">
        <w:rPr>
          <w:rFonts w:ascii="Arial" w:hAnsi="Arial" w:cs="Arial"/>
          <w:sz w:val="18"/>
          <w:szCs w:val="18"/>
        </w:rPr>
        <w:t>Zigbee_Light_ZC</w:t>
      </w:r>
      <w:proofErr w:type="spellEnd"/>
      <w:r w:rsidR="007F7BEA" w:rsidRPr="00260AAB">
        <w:rPr>
          <w:rFonts w:ascii="Arial" w:hAnsi="Arial" w:cs="Arial"/>
          <w:sz w:val="18"/>
          <w:szCs w:val="18"/>
        </w:rPr>
        <w:t>”</w:t>
      </w:r>
      <w:r w:rsidR="00DF3552" w:rsidRPr="00260AAB">
        <w:rPr>
          <w:rFonts w:ascii="Arial" w:hAnsi="Arial" w:cs="Arial"/>
          <w:sz w:val="18"/>
          <w:szCs w:val="18"/>
        </w:rPr>
        <w:t>.</w:t>
      </w:r>
      <w:r w:rsidRPr="00260AAB">
        <w:rPr>
          <w:rFonts w:ascii="Arial" w:hAnsi="Arial" w:cs="Arial"/>
          <w:sz w:val="18"/>
          <w:szCs w:val="18"/>
        </w:rPr>
        <w:t xml:space="preserve"> Click </w:t>
      </w:r>
      <w:r w:rsidRPr="008A6864">
        <w:rPr>
          <w:rFonts w:ascii="Arial" w:hAnsi="Arial" w:cs="Arial"/>
          <w:sz w:val="18"/>
          <w:szCs w:val="18"/>
        </w:rPr>
        <w:t>Next.</w:t>
      </w:r>
      <w:r w:rsidR="009510AE" w:rsidRPr="008A6864">
        <w:rPr>
          <w:rFonts w:ascii="Arial" w:hAnsi="Arial" w:cs="Arial"/>
          <w:sz w:val="18"/>
          <w:szCs w:val="18"/>
        </w:rPr>
        <w:t xml:space="preserve"> See </w:t>
      </w:r>
      <w:r w:rsidR="009510AE" w:rsidRPr="008A6864">
        <w:rPr>
          <w:rFonts w:ascii="Arial" w:hAnsi="Arial" w:cs="Arial"/>
          <w:sz w:val="18"/>
          <w:szCs w:val="18"/>
        </w:rPr>
        <w:fldChar w:fldCharType="begin"/>
      </w:r>
      <w:r w:rsidR="009510AE" w:rsidRPr="008A6864">
        <w:rPr>
          <w:rFonts w:ascii="Arial" w:hAnsi="Arial" w:cs="Arial"/>
          <w:sz w:val="18"/>
          <w:szCs w:val="18"/>
        </w:rPr>
        <w:instrText xml:space="preserve"> REF _Ref24638226 \h </w:instrText>
      </w:r>
      <w:r w:rsidR="009510AE" w:rsidRPr="008A6864">
        <w:rPr>
          <w:rFonts w:ascii="Arial" w:hAnsi="Arial" w:cs="Arial"/>
          <w:sz w:val="18"/>
          <w:szCs w:val="18"/>
        </w:rPr>
      </w:r>
      <w:r w:rsidR="00260AAB" w:rsidRPr="008A6864">
        <w:rPr>
          <w:rFonts w:ascii="Arial" w:hAnsi="Arial" w:cs="Arial"/>
          <w:sz w:val="18"/>
          <w:szCs w:val="18"/>
        </w:rPr>
        <w:instrText xml:space="preserve"> \* MERGEFORMAT </w:instrText>
      </w:r>
      <w:r w:rsidR="009510AE" w:rsidRPr="008A6864">
        <w:rPr>
          <w:rFonts w:ascii="Arial" w:hAnsi="Arial" w:cs="Arial"/>
          <w:sz w:val="18"/>
          <w:szCs w:val="18"/>
        </w:rPr>
        <w:fldChar w:fldCharType="separate"/>
      </w:r>
      <w:r w:rsidR="006D06CD" w:rsidRPr="006D06CD">
        <w:rPr>
          <w:rFonts w:ascii="Arial" w:hAnsi="Arial" w:cs="Arial"/>
          <w:sz w:val="18"/>
          <w:szCs w:val="18"/>
        </w:rPr>
        <w:t xml:space="preserve">Figure </w:t>
      </w:r>
      <w:r w:rsidR="006D06CD" w:rsidRPr="006D06CD">
        <w:rPr>
          <w:rFonts w:ascii="Arial" w:hAnsi="Arial" w:cs="Arial"/>
          <w:noProof/>
          <w:sz w:val="18"/>
          <w:szCs w:val="18"/>
        </w:rPr>
        <w:t>3</w:t>
      </w:r>
      <w:r w:rsidR="006D06CD" w:rsidRPr="006D06CD">
        <w:rPr>
          <w:rFonts w:ascii="Arial" w:hAnsi="Arial" w:cs="Arial"/>
          <w:noProof/>
          <w:sz w:val="18"/>
          <w:szCs w:val="18"/>
        </w:rPr>
        <w:noBreakHyphen/>
        <w:t>5</w:t>
      </w:r>
      <w:r w:rsidR="009510AE" w:rsidRPr="008A6864">
        <w:rPr>
          <w:rFonts w:ascii="Arial" w:hAnsi="Arial" w:cs="Arial"/>
          <w:sz w:val="18"/>
          <w:szCs w:val="18"/>
        </w:rPr>
        <w:fldChar w:fldCharType="end"/>
      </w:r>
      <w:r w:rsidR="009510AE" w:rsidRPr="008A6864">
        <w:rPr>
          <w:rFonts w:ascii="Arial" w:hAnsi="Arial" w:cs="Arial"/>
          <w:sz w:val="18"/>
          <w:szCs w:val="18"/>
        </w:rPr>
        <w:t>.</w:t>
      </w:r>
    </w:p>
    <w:p w14:paraId="4FFAB2B2" w14:textId="77777777" w:rsidR="003263AB" w:rsidRPr="00260AAB" w:rsidRDefault="00756EC6" w:rsidP="009510AE">
      <w:pPr>
        <w:keepNext/>
        <w:spacing w:line="276" w:lineRule="auto"/>
        <w:ind w:left="216"/>
        <w:jc w:val="center"/>
        <w:rPr>
          <w:rFonts w:cs="Arial"/>
        </w:rPr>
      </w:pPr>
      <w:r w:rsidRPr="00260AAB">
        <w:rPr>
          <w:rFonts w:cs="Arial"/>
          <w:noProof/>
          <w:szCs w:val="18"/>
        </w:rPr>
        <w:drawing>
          <wp:inline distT="0" distB="0" distL="0" distR="0" wp14:anchorId="531D4CB7" wp14:editId="2614E71E">
            <wp:extent cx="2422800" cy="3106800"/>
            <wp:effectExtent l="19050" t="19050" r="15875"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2800" cy="3106800"/>
                    </a:xfrm>
                    <a:prstGeom prst="rect">
                      <a:avLst/>
                    </a:prstGeom>
                    <a:ln>
                      <a:solidFill>
                        <a:schemeClr val="accent1"/>
                      </a:solidFill>
                    </a:ln>
                  </pic:spPr>
                </pic:pic>
              </a:graphicData>
            </a:graphic>
          </wp:inline>
        </w:drawing>
      </w:r>
    </w:p>
    <w:p w14:paraId="5FA625F0" w14:textId="4A009947" w:rsidR="00756EC6" w:rsidRPr="00260AAB" w:rsidRDefault="003263AB" w:rsidP="009510AE">
      <w:pPr>
        <w:pStyle w:val="Caption"/>
        <w:jc w:val="center"/>
        <w:rPr>
          <w:rFonts w:cs="Arial"/>
        </w:rPr>
      </w:pPr>
      <w:bookmarkStart w:id="11" w:name="_Ref24638226"/>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3</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5</w:t>
      </w:r>
      <w:r w:rsidRPr="00260AAB">
        <w:rPr>
          <w:rFonts w:cs="Arial"/>
        </w:rPr>
        <w:fldChar w:fldCharType="end"/>
      </w:r>
      <w:bookmarkEnd w:id="11"/>
      <w:r w:rsidR="009510AE" w:rsidRPr="00260AAB">
        <w:rPr>
          <w:rFonts w:cs="Arial"/>
        </w:rPr>
        <w:br/>
        <w:t>Name the project.</w:t>
      </w:r>
    </w:p>
    <w:p w14:paraId="040A48C6" w14:textId="77777777" w:rsidR="00756EC6" w:rsidRPr="00260AAB" w:rsidRDefault="00984330" w:rsidP="00984330">
      <w:pPr>
        <w:spacing w:before="0" w:line="240" w:lineRule="auto"/>
        <w:jc w:val="left"/>
        <w:rPr>
          <w:rFonts w:cs="Arial"/>
          <w:szCs w:val="18"/>
        </w:rPr>
      </w:pPr>
      <w:r>
        <w:rPr>
          <w:rFonts w:cs="Arial"/>
          <w:szCs w:val="18"/>
        </w:rPr>
        <w:br w:type="page"/>
      </w:r>
    </w:p>
    <w:p w14:paraId="19968C94" w14:textId="07FEED3D" w:rsidR="00D9073A" w:rsidRPr="00ED0805" w:rsidRDefault="00D9073A" w:rsidP="0022731D">
      <w:pPr>
        <w:pStyle w:val="ListParagraph"/>
        <w:numPr>
          <w:ilvl w:val="0"/>
          <w:numId w:val="12"/>
        </w:numPr>
        <w:spacing w:after="0" w:line="480" w:lineRule="auto"/>
        <w:rPr>
          <w:rFonts w:ascii="Arial" w:hAnsi="Arial" w:cs="Arial"/>
          <w:sz w:val="18"/>
          <w:szCs w:val="18"/>
        </w:rPr>
      </w:pPr>
      <w:r w:rsidRPr="00260AAB">
        <w:rPr>
          <w:rFonts w:ascii="Arial" w:hAnsi="Arial" w:cs="Arial"/>
          <w:sz w:val="18"/>
          <w:szCs w:val="18"/>
        </w:rPr>
        <w:lastRenderedPageBreak/>
        <w:t xml:space="preserve">In next window (Project Setup), </w:t>
      </w:r>
      <w:r w:rsidR="00756EC6" w:rsidRPr="00260AAB">
        <w:rPr>
          <w:rFonts w:ascii="Arial" w:hAnsi="Arial" w:cs="Arial"/>
          <w:sz w:val="18"/>
          <w:szCs w:val="18"/>
        </w:rPr>
        <w:t>double check the</w:t>
      </w:r>
      <w:r w:rsidR="00C42552" w:rsidRPr="00260AAB">
        <w:rPr>
          <w:rFonts w:ascii="Arial" w:hAnsi="Arial" w:cs="Arial"/>
          <w:sz w:val="18"/>
          <w:szCs w:val="18"/>
        </w:rPr>
        <w:t xml:space="preserve"> board </w:t>
      </w:r>
      <w:r w:rsidR="00756EC6" w:rsidRPr="00260AAB">
        <w:rPr>
          <w:rFonts w:ascii="Arial" w:hAnsi="Arial" w:cs="Arial"/>
          <w:sz w:val="18"/>
          <w:szCs w:val="18"/>
        </w:rPr>
        <w:t>is</w:t>
      </w:r>
      <w:r w:rsidR="00C42552" w:rsidRPr="00260AAB">
        <w:rPr>
          <w:rFonts w:ascii="Arial" w:hAnsi="Arial" w:cs="Arial"/>
          <w:sz w:val="18"/>
          <w:szCs w:val="18"/>
        </w:rPr>
        <w:t xml:space="preserve"> BRD4162A</w:t>
      </w:r>
      <w:r w:rsidR="003C2A31" w:rsidRPr="00260AAB">
        <w:rPr>
          <w:rFonts w:ascii="Arial" w:hAnsi="Arial" w:cs="Arial"/>
          <w:sz w:val="18"/>
          <w:szCs w:val="18"/>
        </w:rPr>
        <w:t>, and “</w:t>
      </w:r>
      <w:r w:rsidR="00756EC6" w:rsidRPr="00260AAB">
        <w:rPr>
          <w:rFonts w:ascii="Arial" w:hAnsi="Arial" w:cs="Arial"/>
          <w:sz w:val="18"/>
          <w:szCs w:val="18"/>
        </w:rPr>
        <w:t xml:space="preserve">GNU ARM </w:t>
      </w:r>
      <w:r w:rsidR="003C2A31" w:rsidRPr="00260AAB">
        <w:rPr>
          <w:rFonts w:ascii="Arial" w:hAnsi="Arial" w:cs="Arial"/>
          <w:sz w:val="18"/>
          <w:szCs w:val="18"/>
        </w:rPr>
        <w:t>v7.2</w:t>
      </w:r>
      <w:r w:rsidR="00756EC6" w:rsidRPr="00260AAB">
        <w:rPr>
          <w:rFonts w:ascii="Arial" w:hAnsi="Arial" w:cs="Arial"/>
          <w:sz w:val="18"/>
          <w:szCs w:val="18"/>
        </w:rPr>
        <w:t>.1</w:t>
      </w:r>
      <w:r w:rsidR="003C2A31" w:rsidRPr="00260AAB">
        <w:rPr>
          <w:rFonts w:ascii="Arial" w:hAnsi="Arial" w:cs="Arial"/>
          <w:sz w:val="18"/>
          <w:szCs w:val="18"/>
        </w:rPr>
        <w:t>”</w:t>
      </w:r>
      <w:r w:rsidR="00A10681" w:rsidRPr="00260AAB">
        <w:rPr>
          <w:rFonts w:ascii="Arial" w:hAnsi="Arial" w:cs="Arial"/>
          <w:sz w:val="18"/>
          <w:szCs w:val="18"/>
        </w:rPr>
        <w:t xml:space="preserve"> compiler</w:t>
      </w:r>
      <w:r w:rsidRPr="00260AAB">
        <w:rPr>
          <w:rFonts w:ascii="Arial" w:hAnsi="Arial" w:cs="Arial"/>
          <w:sz w:val="18"/>
          <w:szCs w:val="18"/>
        </w:rPr>
        <w:t>. Click Finish.</w:t>
      </w:r>
      <w:r w:rsidR="002E3C49" w:rsidRPr="00260AAB">
        <w:rPr>
          <w:rFonts w:ascii="Arial" w:hAnsi="Arial" w:cs="Arial"/>
          <w:sz w:val="18"/>
          <w:szCs w:val="18"/>
        </w:rPr>
        <w:t xml:space="preserve"> </w:t>
      </w:r>
      <w:r w:rsidR="002E3C49" w:rsidRPr="00ED0805">
        <w:rPr>
          <w:rFonts w:ascii="Arial" w:hAnsi="Arial" w:cs="Arial"/>
          <w:sz w:val="18"/>
          <w:szCs w:val="18"/>
        </w:rPr>
        <w:t xml:space="preserve">See </w:t>
      </w:r>
      <w:r w:rsidR="002E3C49" w:rsidRPr="00ED0805">
        <w:rPr>
          <w:rFonts w:ascii="Arial" w:hAnsi="Arial" w:cs="Arial"/>
          <w:sz w:val="18"/>
          <w:szCs w:val="18"/>
        </w:rPr>
        <w:fldChar w:fldCharType="begin"/>
      </w:r>
      <w:r w:rsidR="002E3C49" w:rsidRPr="00ED0805">
        <w:rPr>
          <w:rFonts w:ascii="Arial" w:hAnsi="Arial" w:cs="Arial"/>
          <w:sz w:val="18"/>
          <w:szCs w:val="18"/>
        </w:rPr>
        <w:instrText xml:space="preserve"> REF _Ref24638267 \h </w:instrText>
      </w:r>
      <w:r w:rsidR="002E3C49" w:rsidRPr="00ED0805">
        <w:rPr>
          <w:rFonts w:ascii="Arial" w:hAnsi="Arial" w:cs="Arial"/>
          <w:sz w:val="18"/>
          <w:szCs w:val="18"/>
        </w:rPr>
      </w:r>
      <w:r w:rsidR="00260AAB" w:rsidRPr="00ED0805">
        <w:rPr>
          <w:rFonts w:ascii="Arial" w:hAnsi="Arial" w:cs="Arial"/>
          <w:sz w:val="18"/>
          <w:szCs w:val="18"/>
        </w:rPr>
        <w:instrText xml:space="preserve"> \* MERGEFORMAT </w:instrText>
      </w:r>
      <w:r w:rsidR="002E3C49" w:rsidRPr="00ED0805">
        <w:rPr>
          <w:rFonts w:ascii="Arial" w:hAnsi="Arial" w:cs="Arial"/>
          <w:sz w:val="18"/>
          <w:szCs w:val="18"/>
        </w:rPr>
        <w:fldChar w:fldCharType="separate"/>
      </w:r>
      <w:r w:rsidR="006D06CD" w:rsidRPr="006D06CD">
        <w:rPr>
          <w:rFonts w:ascii="Arial" w:hAnsi="Arial" w:cs="Arial"/>
          <w:sz w:val="18"/>
          <w:szCs w:val="18"/>
        </w:rPr>
        <w:t xml:space="preserve">Figure </w:t>
      </w:r>
      <w:r w:rsidR="006D06CD" w:rsidRPr="006D06CD">
        <w:rPr>
          <w:rFonts w:ascii="Arial" w:hAnsi="Arial" w:cs="Arial"/>
          <w:noProof/>
          <w:sz w:val="18"/>
          <w:szCs w:val="18"/>
        </w:rPr>
        <w:t>3</w:t>
      </w:r>
      <w:r w:rsidR="006D06CD" w:rsidRPr="006D06CD">
        <w:rPr>
          <w:rFonts w:ascii="Arial" w:hAnsi="Arial" w:cs="Arial"/>
          <w:noProof/>
          <w:sz w:val="18"/>
          <w:szCs w:val="18"/>
        </w:rPr>
        <w:noBreakHyphen/>
        <w:t>6</w:t>
      </w:r>
      <w:r w:rsidR="002E3C49" w:rsidRPr="00ED0805">
        <w:rPr>
          <w:rFonts w:ascii="Arial" w:hAnsi="Arial" w:cs="Arial"/>
          <w:sz w:val="18"/>
          <w:szCs w:val="18"/>
        </w:rPr>
        <w:fldChar w:fldCharType="end"/>
      </w:r>
      <w:r w:rsidR="002E3C49" w:rsidRPr="00ED0805">
        <w:rPr>
          <w:rFonts w:ascii="Arial" w:hAnsi="Arial" w:cs="Arial"/>
          <w:sz w:val="18"/>
          <w:szCs w:val="18"/>
        </w:rPr>
        <w:t>.</w:t>
      </w:r>
    </w:p>
    <w:p w14:paraId="3F9BC988" w14:textId="77777777" w:rsidR="003263AB" w:rsidRPr="00260AAB" w:rsidRDefault="00756EC6" w:rsidP="002E3C49">
      <w:pPr>
        <w:keepNext/>
        <w:spacing w:line="276" w:lineRule="auto"/>
        <w:ind w:left="216"/>
        <w:jc w:val="center"/>
        <w:rPr>
          <w:rFonts w:cs="Arial"/>
        </w:rPr>
      </w:pPr>
      <w:r w:rsidRPr="00260AAB">
        <w:rPr>
          <w:rFonts w:cs="Arial"/>
          <w:noProof/>
          <w:szCs w:val="18"/>
        </w:rPr>
        <w:drawing>
          <wp:inline distT="0" distB="0" distL="0" distR="0" wp14:anchorId="0AF32D30" wp14:editId="2E194243">
            <wp:extent cx="2437200" cy="3124800"/>
            <wp:effectExtent l="19050" t="19050" r="2032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7200" cy="3124800"/>
                    </a:xfrm>
                    <a:prstGeom prst="rect">
                      <a:avLst/>
                    </a:prstGeom>
                    <a:ln>
                      <a:solidFill>
                        <a:schemeClr val="accent1"/>
                      </a:solidFill>
                    </a:ln>
                  </pic:spPr>
                </pic:pic>
              </a:graphicData>
            </a:graphic>
          </wp:inline>
        </w:drawing>
      </w:r>
    </w:p>
    <w:p w14:paraId="568F2FFC" w14:textId="01A6C69E" w:rsidR="003263AB" w:rsidRPr="00260AAB" w:rsidRDefault="003263AB" w:rsidP="002E3C49">
      <w:pPr>
        <w:pStyle w:val="Caption"/>
        <w:jc w:val="center"/>
        <w:rPr>
          <w:rFonts w:cs="Arial"/>
        </w:rPr>
      </w:pPr>
      <w:bookmarkStart w:id="12" w:name="_Ref24638267"/>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3</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6</w:t>
      </w:r>
      <w:r w:rsidRPr="00260AAB">
        <w:rPr>
          <w:rFonts w:cs="Arial"/>
        </w:rPr>
        <w:fldChar w:fldCharType="end"/>
      </w:r>
      <w:bookmarkEnd w:id="12"/>
      <w:r w:rsidR="002E3C49" w:rsidRPr="00260AAB">
        <w:rPr>
          <w:rFonts w:cs="Arial"/>
        </w:rPr>
        <w:br/>
        <w:t>Check the board and compiler.</w:t>
      </w:r>
    </w:p>
    <w:p w14:paraId="4E30BE9F" w14:textId="2FD2C37E" w:rsidR="003E3A22" w:rsidRPr="00260AAB" w:rsidRDefault="003E3A22" w:rsidP="003E3A22">
      <w:pPr>
        <w:spacing w:line="276" w:lineRule="auto"/>
        <w:ind w:left="216"/>
        <w:rPr>
          <w:rFonts w:cs="Arial"/>
          <w:szCs w:val="18"/>
        </w:rPr>
      </w:pPr>
      <w:r w:rsidRPr="00260AAB">
        <w:rPr>
          <w:rFonts w:cs="Arial"/>
          <w:szCs w:val="18"/>
        </w:rPr>
        <w:t>At this point the project is placed into the default workspace directory</w:t>
      </w:r>
      <w:r w:rsidR="008F67FE" w:rsidRPr="00260AAB">
        <w:rPr>
          <w:rFonts w:cs="Arial"/>
          <w:szCs w:val="18"/>
        </w:rPr>
        <w:t>, but most of the source files are missing. The</w:t>
      </w:r>
      <w:r w:rsidR="00140AE1">
        <w:rPr>
          <w:rFonts w:cs="Arial"/>
          <w:szCs w:val="18"/>
        </w:rPr>
        <w:t>s</w:t>
      </w:r>
      <w:r w:rsidR="008F67FE" w:rsidRPr="00260AAB">
        <w:rPr>
          <w:rFonts w:cs="Arial"/>
          <w:szCs w:val="18"/>
        </w:rPr>
        <w:t xml:space="preserve">e files </w:t>
      </w:r>
      <w:r w:rsidR="00381545" w:rsidRPr="00260AAB">
        <w:rPr>
          <w:rFonts w:cs="Arial"/>
          <w:szCs w:val="18"/>
        </w:rPr>
        <w:t xml:space="preserve">will </w:t>
      </w:r>
      <w:r w:rsidR="0003158A" w:rsidRPr="00260AAB">
        <w:rPr>
          <w:rFonts w:cs="Arial"/>
          <w:szCs w:val="18"/>
        </w:rPr>
        <w:t xml:space="preserve">be </w:t>
      </w:r>
      <w:r w:rsidR="00C5290E" w:rsidRPr="00260AAB">
        <w:rPr>
          <w:rFonts w:cs="Arial"/>
          <w:szCs w:val="18"/>
        </w:rPr>
        <w:t xml:space="preserve">later </w:t>
      </w:r>
      <w:r w:rsidR="00381545" w:rsidRPr="00260AAB">
        <w:rPr>
          <w:rFonts w:cs="Arial"/>
          <w:szCs w:val="18"/>
        </w:rPr>
        <w:t xml:space="preserve">linked or generated </w:t>
      </w:r>
      <w:r w:rsidR="0003158A" w:rsidRPr="00260AAB">
        <w:rPr>
          <w:rFonts w:cs="Arial"/>
          <w:szCs w:val="18"/>
        </w:rPr>
        <w:t>according to</w:t>
      </w:r>
      <w:r w:rsidR="00C5290E" w:rsidRPr="00260AAB">
        <w:rPr>
          <w:rFonts w:cs="Arial"/>
          <w:szCs w:val="18"/>
        </w:rPr>
        <w:t xml:space="preserve"> the AppBuilder settings.</w:t>
      </w:r>
      <w:r w:rsidR="00381545" w:rsidRPr="00260AAB">
        <w:rPr>
          <w:rFonts w:cs="Arial"/>
          <w:szCs w:val="18"/>
        </w:rPr>
        <w:t xml:space="preserve"> </w:t>
      </w:r>
      <w:r w:rsidR="00C5290E" w:rsidRPr="00260AAB">
        <w:rPr>
          <w:rFonts w:cs="Arial"/>
          <w:szCs w:val="18"/>
        </w:rPr>
        <w:t xml:space="preserve">To open the </w:t>
      </w:r>
      <w:r w:rsidR="00581DD3" w:rsidRPr="00260AAB">
        <w:rPr>
          <w:rFonts w:cs="Arial"/>
          <w:szCs w:val="18"/>
        </w:rPr>
        <w:t>AppB</w:t>
      </w:r>
      <w:r w:rsidR="00C5290E" w:rsidRPr="00260AAB">
        <w:rPr>
          <w:rFonts w:cs="Arial"/>
          <w:szCs w:val="18"/>
        </w:rPr>
        <w:t>uilder,</w:t>
      </w:r>
      <w:r w:rsidR="00B3064F" w:rsidRPr="00260AAB">
        <w:rPr>
          <w:rFonts w:cs="Arial"/>
          <w:szCs w:val="18"/>
        </w:rPr>
        <w:t xml:space="preserve"> </w:t>
      </w:r>
      <w:r w:rsidR="00C5290E" w:rsidRPr="00260AAB">
        <w:rPr>
          <w:rFonts w:cs="Arial"/>
          <w:szCs w:val="18"/>
        </w:rPr>
        <w:t xml:space="preserve">click </w:t>
      </w:r>
      <w:r w:rsidR="00B3064F" w:rsidRPr="00260AAB">
        <w:rPr>
          <w:rFonts w:cs="Arial"/>
          <w:szCs w:val="18"/>
        </w:rPr>
        <w:t>double to</w:t>
      </w:r>
      <w:r w:rsidR="00C5290E" w:rsidRPr="00260AAB">
        <w:rPr>
          <w:rFonts w:cs="Arial"/>
          <w:szCs w:val="18"/>
        </w:rPr>
        <w:t xml:space="preserve"> the “</w:t>
      </w:r>
      <w:proofErr w:type="spellStart"/>
      <w:r w:rsidR="00C5290E" w:rsidRPr="00260AAB">
        <w:rPr>
          <w:rFonts w:cs="Arial"/>
          <w:szCs w:val="18"/>
        </w:rPr>
        <w:t>Zigbee_Light_ZC.isc</w:t>
      </w:r>
      <w:proofErr w:type="spellEnd"/>
      <w:r w:rsidR="00C5290E" w:rsidRPr="00260AAB">
        <w:rPr>
          <w:rFonts w:cs="Arial"/>
          <w:szCs w:val="18"/>
        </w:rPr>
        <w:t>” file.</w:t>
      </w:r>
    </w:p>
    <w:p w14:paraId="3F0DBF11" w14:textId="77777777" w:rsidR="00C5290E" w:rsidRPr="00260AAB" w:rsidRDefault="00C5290E" w:rsidP="003E3A22">
      <w:pPr>
        <w:spacing w:line="276" w:lineRule="auto"/>
        <w:ind w:left="216"/>
        <w:rPr>
          <w:rFonts w:cs="Arial"/>
          <w:szCs w:val="18"/>
        </w:rPr>
      </w:pPr>
      <w:r w:rsidRPr="00260AAB">
        <w:rPr>
          <w:rFonts w:cs="Arial"/>
          <w:szCs w:val="18"/>
        </w:rPr>
        <w:t>There are multiple tabs in the file. Have a closer look at each tab.</w:t>
      </w:r>
    </w:p>
    <w:p w14:paraId="0D67B8D5" w14:textId="77777777" w:rsidR="00C5290E" w:rsidRPr="00260AAB" w:rsidRDefault="00C5290E" w:rsidP="008916EE">
      <w:pPr>
        <w:pStyle w:val="Heading2"/>
        <w:rPr>
          <w:rFonts w:cs="Arial"/>
        </w:rPr>
      </w:pPr>
      <w:r w:rsidRPr="00260AAB">
        <w:rPr>
          <w:rFonts w:cs="Arial"/>
        </w:rPr>
        <w:t>General</w:t>
      </w:r>
    </w:p>
    <w:p w14:paraId="5F2A8C0F" w14:textId="77777777" w:rsidR="00C5290E" w:rsidRPr="00260AAB" w:rsidRDefault="00C5290E" w:rsidP="003E3A22">
      <w:pPr>
        <w:spacing w:line="276" w:lineRule="auto"/>
        <w:ind w:left="216"/>
        <w:rPr>
          <w:rFonts w:cs="Arial"/>
          <w:szCs w:val="18"/>
        </w:rPr>
      </w:pPr>
      <w:r w:rsidRPr="00260AAB">
        <w:rPr>
          <w:rFonts w:cs="Arial"/>
          <w:szCs w:val="18"/>
        </w:rPr>
        <w:t>This page gives information about the current project configuration, its path, furthermore, shows the selected toolchain and board. Nothing to do with this tab. It’s important to mention that in case of changing the toolchain or the board, always create a new project rather than modify the project settings.</w:t>
      </w:r>
    </w:p>
    <w:p w14:paraId="7E4BFCA1" w14:textId="77777777" w:rsidR="00C5290E" w:rsidRPr="00260AAB" w:rsidRDefault="00C5290E" w:rsidP="008916EE">
      <w:pPr>
        <w:pStyle w:val="Heading2"/>
        <w:rPr>
          <w:rFonts w:cs="Arial"/>
        </w:rPr>
      </w:pPr>
      <w:r w:rsidRPr="00260AAB">
        <w:rPr>
          <w:rFonts w:cs="Arial"/>
        </w:rPr>
        <w:t>ZCL Clusters</w:t>
      </w:r>
    </w:p>
    <w:p w14:paraId="44279CE1" w14:textId="07772781" w:rsidR="00C5290E" w:rsidRPr="00260AAB" w:rsidRDefault="00C5290E" w:rsidP="00C5290E">
      <w:pPr>
        <w:jc w:val="left"/>
        <w:rPr>
          <w:rFonts w:cs="Arial"/>
          <w:szCs w:val="18"/>
        </w:rPr>
      </w:pPr>
      <w:r w:rsidRPr="00260AAB">
        <w:rPr>
          <w:rFonts w:cs="Arial"/>
          <w:szCs w:val="18"/>
        </w:rPr>
        <w:t>On</w:t>
      </w:r>
      <w:r w:rsidR="00E666E3" w:rsidRPr="00260AAB">
        <w:rPr>
          <w:rFonts w:cs="Arial"/>
          <w:szCs w:val="18"/>
        </w:rPr>
        <w:t>e</w:t>
      </w:r>
      <w:r w:rsidRPr="00260AAB">
        <w:rPr>
          <w:rFonts w:cs="Arial"/>
          <w:szCs w:val="18"/>
        </w:rPr>
        <w:t xml:space="preserve"> of the most important setting is the ZCL configurations. </w:t>
      </w:r>
      <w:r w:rsidR="00570A3C" w:rsidRPr="00260AAB">
        <w:rPr>
          <w:rFonts w:cs="Arial"/>
          <w:szCs w:val="18"/>
        </w:rPr>
        <w:t xml:space="preserve">The type of the device is based on its clusters and attributes. </w:t>
      </w:r>
      <w:r w:rsidR="00E666E3" w:rsidRPr="00260AAB">
        <w:rPr>
          <w:rFonts w:cs="Arial"/>
          <w:szCs w:val="18"/>
        </w:rPr>
        <w:t xml:space="preserve">The Silicon Labs pre-defined most of the available device types. </w:t>
      </w:r>
      <w:r w:rsidR="00570A3C" w:rsidRPr="00260AAB">
        <w:rPr>
          <w:rFonts w:cs="Arial"/>
          <w:szCs w:val="18"/>
        </w:rPr>
        <w:t>In our tutorial it’s a “HA Light On/Off Light” kind of device. To enable all the mandatory clusters and attribute for a Light, click on the “ZCL device type” dropdown menu, then select “HA Light On/Off Light”</w:t>
      </w:r>
      <w:r w:rsidR="00E666E3" w:rsidRPr="00260AAB">
        <w:rPr>
          <w:rFonts w:cs="Arial"/>
          <w:szCs w:val="18"/>
        </w:rPr>
        <w:t xml:space="preserve"> template</w:t>
      </w:r>
      <w:r w:rsidR="00570A3C" w:rsidRPr="00260AAB">
        <w:rPr>
          <w:rFonts w:cs="Arial"/>
          <w:szCs w:val="18"/>
        </w:rPr>
        <w:t>.</w:t>
      </w:r>
      <w:r w:rsidR="00F341F1" w:rsidRPr="00260AAB">
        <w:rPr>
          <w:rFonts w:cs="Arial"/>
          <w:szCs w:val="18"/>
        </w:rPr>
        <w:t xml:space="preserve"> See </w:t>
      </w:r>
      <w:r w:rsidR="00F341F1" w:rsidRPr="00260AAB">
        <w:rPr>
          <w:rFonts w:cs="Arial"/>
          <w:szCs w:val="18"/>
        </w:rPr>
        <w:fldChar w:fldCharType="begin"/>
      </w:r>
      <w:r w:rsidR="00F341F1" w:rsidRPr="00260AAB">
        <w:rPr>
          <w:rFonts w:cs="Arial"/>
          <w:szCs w:val="18"/>
        </w:rPr>
        <w:instrText xml:space="preserve"> REF _Ref24638422 \h </w:instrText>
      </w:r>
      <w:r w:rsidR="00F341F1" w:rsidRPr="00260AAB">
        <w:rPr>
          <w:rFonts w:cs="Arial"/>
          <w:szCs w:val="18"/>
        </w:rPr>
      </w:r>
      <w:r w:rsidR="00260AAB">
        <w:rPr>
          <w:rFonts w:cs="Arial"/>
          <w:szCs w:val="18"/>
        </w:rPr>
        <w:instrText xml:space="preserve"> \* MERGEFORMAT </w:instrText>
      </w:r>
      <w:r w:rsidR="00F341F1" w:rsidRPr="00260AAB">
        <w:rPr>
          <w:rFonts w:cs="Arial"/>
          <w:szCs w:val="18"/>
        </w:rPr>
        <w:fldChar w:fldCharType="separate"/>
      </w:r>
      <w:r w:rsidR="006D06CD" w:rsidRPr="00260AAB">
        <w:rPr>
          <w:rFonts w:cs="Arial"/>
        </w:rPr>
        <w:t xml:space="preserve">Figure </w:t>
      </w:r>
      <w:r w:rsidR="006D06CD">
        <w:rPr>
          <w:rFonts w:cs="Arial"/>
          <w:noProof/>
        </w:rPr>
        <w:t>3</w:t>
      </w:r>
      <w:r w:rsidR="006D06CD" w:rsidRPr="00260AAB">
        <w:rPr>
          <w:rFonts w:cs="Arial"/>
          <w:noProof/>
        </w:rPr>
        <w:noBreakHyphen/>
      </w:r>
      <w:r w:rsidR="006D06CD">
        <w:rPr>
          <w:rFonts w:cs="Arial"/>
          <w:noProof/>
        </w:rPr>
        <w:t>7</w:t>
      </w:r>
      <w:r w:rsidR="00F341F1" w:rsidRPr="00260AAB">
        <w:rPr>
          <w:rFonts w:cs="Arial"/>
          <w:szCs w:val="18"/>
        </w:rPr>
        <w:fldChar w:fldCharType="end"/>
      </w:r>
      <w:r w:rsidR="00F341F1" w:rsidRPr="00260AAB">
        <w:rPr>
          <w:rFonts w:cs="Arial"/>
          <w:szCs w:val="18"/>
        </w:rPr>
        <w:t>.</w:t>
      </w:r>
    </w:p>
    <w:p w14:paraId="3EBA4F43" w14:textId="77777777" w:rsidR="003263AB" w:rsidRPr="00260AAB" w:rsidRDefault="00570A3C" w:rsidP="004332F6">
      <w:pPr>
        <w:keepNext/>
        <w:spacing w:line="360" w:lineRule="auto"/>
        <w:jc w:val="center"/>
        <w:rPr>
          <w:rFonts w:cs="Arial"/>
        </w:rPr>
      </w:pPr>
      <w:r w:rsidRPr="00260AAB">
        <w:rPr>
          <w:rFonts w:cs="Arial"/>
          <w:noProof/>
          <w:szCs w:val="18"/>
        </w:rPr>
        <w:lastRenderedPageBreak/>
        <w:drawing>
          <wp:inline distT="0" distB="0" distL="0" distR="0" wp14:anchorId="1A0FC42E" wp14:editId="69E5E942">
            <wp:extent cx="6853555" cy="4767580"/>
            <wp:effectExtent l="19050" t="19050" r="23495" b="13970"/>
            <wp:docPr id="20" name="Picture 20" descr="C:\Users\patoth\Pictures\Screenpresso\2019-11-04_14h06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oth\Pictures\Screenpresso\2019-11-04_14h06_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3555" cy="4767580"/>
                    </a:xfrm>
                    <a:prstGeom prst="rect">
                      <a:avLst/>
                    </a:prstGeom>
                    <a:noFill/>
                    <a:ln>
                      <a:solidFill>
                        <a:schemeClr val="accent1"/>
                      </a:solidFill>
                    </a:ln>
                  </pic:spPr>
                </pic:pic>
              </a:graphicData>
            </a:graphic>
          </wp:inline>
        </w:drawing>
      </w:r>
    </w:p>
    <w:p w14:paraId="0C7F89EC" w14:textId="4928E1A1" w:rsidR="00570A3C" w:rsidRPr="00260AAB" w:rsidRDefault="003263AB" w:rsidP="00F341F1">
      <w:pPr>
        <w:pStyle w:val="Caption"/>
        <w:jc w:val="center"/>
        <w:rPr>
          <w:rFonts w:cs="Arial"/>
        </w:rPr>
      </w:pPr>
      <w:bookmarkStart w:id="13" w:name="_Ref24638422"/>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3</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7</w:t>
      </w:r>
      <w:r w:rsidRPr="00260AAB">
        <w:rPr>
          <w:rFonts w:cs="Arial"/>
        </w:rPr>
        <w:fldChar w:fldCharType="end"/>
      </w:r>
      <w:bookmarkEnd w:id="13"/>
      <w:r w:rsidR="00F341F1" w:rsidRPr="00260AAB">
        <w:rPr>
          <w:rFonts w:cs="Arial"/>
        </w:rPr>
        <w:br/>
      </w:r>
      <w:r w:rsidR="006E0DD7" w:rsidRPr="00260AAB">
        <w:rPr>
          <w:rFonts w:cs="Arial"/>
        </w:rPr>
        <w:t>Select ZCL device type.</w:t>
      </w:r>
    </w:p>
    <w:p w14:paraId="13DAC847" w14:textId="77777777" w:rsidR="00570A3C" w:rsidRPr="00260AAB" w:rsidRDefault="00570A3C" w:rsidP="00C5290E">
      <w:pPr>
        <w:jc w:val="left"/>
        <w:rPr>
          <w:rFonts w:cs="Arial"/>
          <w:szCs w:val="18"/>
        </w:rPr>
      </w:pPr>
      <w:r w:rsidRPr="00260AAB">
        <w:rPr>
          <w:rFonts w:cs="Arial"/>
          <w:szCs w:val="18"/>
        </w:rPr>
        <w:t>After select</w:t>
      </w:r>
      <w:r w:rsidR="00BE0BA3" w:rsidRPr="00260AAB">
        <w:rPr>
          <w:rFonts w:cs="Arial"/>
          <w:szCs w:val="18"/>
        </w:rPr>
        <w:t>ing</w:t>
      </w:r>
      <w:r w:rsidRPr="00260AAB">
        <w:rPr>
          <w:rFonts w:cs="Arial"/>
          <w:szCs w:val="18"/>
        </w:rPr>
        <w:t xml:space="preserve"> the </w:t>
      </w:r>
      <w:r w:rsidR="00E666E3" w:rsidRPr="00260AAB">
        <w:rPr>
          <w:rFonts w:cs="Arial"/>
          <w:szCs w:val="18"/>
        </w:rPr>
        <w:t>template</w:t>
      </w:r>
      <w:r w:rsidRPr="00260AAB">
        <w:rPr>
          <w:rFonts w:cs="Arial"/>
          <w:szCs w:val="18"/>
        </w:rPr>
        <w:t xml:space="preserve">, new enabled clusters and attributes are appeared in the list, moreover, the endpoint configuration is changed. These settings are </w:t>
      </w:r>
      <w:r w:rsidR="00E666E3" w:rsidRPr="00260AAB">
        <w:rPr>
          <w:rFonts w:cs="Arial"/>
          <w:szCs w:val="18"/>
        </w:rPr>
        <w:t>applied based on the Zigbee Specification.</w:t>
      </w:r>
    </w:p>
    <w:p w14:paraId="4B41FF58" w14:textId="77777777" w:rsidR="00F71B86" w:rsidRPr="00260AAB" w:rsidRDefault="00F71B86" w:rsidP="00C5290E">
      <w:pPr>
        <w:jc w:val="left"/>
        <w:rPr>
          <w:rFonts w:cs="Arial"/>
          <w:b/>
          <w:szCs w:val="18"/>
        </w:rPr>
      </w:pPr>
      <w:r w:rsidRPr="00260AAB">
        <w:rPr>
          <w:rFonts w:cs="Arial"/>
          <w:b/>
          <w:szCs w:val="18"/>
        </w:rPr>
        <w:t>It’s important to mention that the ZCL selection in not strictly mandatory for network creating and opening!</w:t>
      </w:r>
      <w:r w:rsidR="00B2466D" w:rsidRPr="00260AAB">
        <w:rPr>
          <w:rFonts w:cs="Arial"/>
          <w:b/>
          <w:szCs w:val="18"/>
        </w:rPr>
        <w:br/>
      </w:r>
      <w:r w:rsidRPr="00260AAB">
        <w:rPr>
          <w:rFonts w:cs="Arial"/>
          <w:b/>
          <w:szCs w:val="18"/>
        </w:rPr>
        <w:t>This step prepare</w:t>
      </w:r>
      <w:r w:rsidR="008201AF" w:rsidRPr="00260AAB">
        <w:rPr>
          <w:rFonts w:cs="Arial"/>
          <w:b/>
          <w:szCs w:val="18"/>
        </w:rPr>
        <w:t>s</w:t>
      </w:r>
      <w:r w:rsidRPr="00260AAB">
        <w:rPr>
          <w:rFonts w:cs="Arial"/>
          <w:b/>
          <w:szCs w:val="18"/>
        </w:rPr>
        <w:t xml:space="preserve"> the dev</w:t>
      </w:r>
      <w:r w:rsidR="00A97C34" w:rsidRPr="00260AAB">
        <w:rPr>
          <w:rFonts w:cs="Arial"/>
          <w:b/>
          <w:szCs w:val="18"/>
        </w:rPr>
        <w:t xml:space="preserve">ice to be able to receive and process the On-Off commands in </w:t>
      </w:r>
      <w:r w:rsidRPr="00260AAB">
        <w:rPr>
          <w:rFonts w:cs="Arial"/>
          <w:b/>
          <w:szCs w:val="18"/>
        </w:rPr>
        <w:t>the 2</w:t>
      </w:r>
      <w:r w:rsidRPr="00260AAB">
        <w:rPr>
          <w:rFonts w:cs="Arial"/>
          <w:b/>
          <w:szCs w:val="18"/>
          <w:vertAlign w:val="superscript"/>
        </w:rPr>
        <w:t>nd</w:t>
      </w:r>
      <w:r w:rsidR="00A97C34" w:rsidRPr="00260AAB">
        <w:rPr>
          <w:rFonts w:cs="Arial"/>
          <w:b/>
          <w:szCs w:val="18"/>
        </w:rPr>
        <w:t xml:space="preserve"> step.</w:t>
      </w:r>
    </w:p>
    <w:p w14:paraId="3DEDAB9C" w14:textId="77777777" w:rsidR="00C4128B" w:rsidRPr="00260AAB" w:rsidRDefault="00F70EB1" w:rsidP="00C4128B">
      <w:pPr>
        <w:spacing w:before="240" w:after="240"/>
        <w:jc w:val="left"/>
        <w:rPr>
          <w:rFonts w:cs="Arial"/>
          <w:szCs w:val="18"/>
        </w:rPr>
      </w:pPr>
      <w:r w:rsidRPr="00260AAB">
        <w:rPr>
          <w:rFonts w:cs="Arial"/>
          <w:szCs w:val="18"/>
        </w:rPr>
        <w:t xml:space="preserve">Note: It’s not possible to modify these templates, therefore the “ZigBee </w:t>
      </w:r>
      <w:proofErr w:type="gramStart"/>
      <w:r w:rsidRPr="00260AAB">
        <w:rPr>
          <w:rFonts w:cs="Arial"/>
          <w:szCs w:val="18"/>
        </w:rPr>
        <w:t>Custom..</w:t>
      </w:r>
      <w:proofErr w:type="gramEnd"/>
      <w:r w:rsidRPr="00260AAB">
        <w:rPr>
          <w:rFonts w:cs="Arial"/>
          <w:szCs w:val="18"/>
        </w:rPr>
        <w:t>” should be used if there is need to add any additional cluster.</w:t>
      </w:r>
    </w:p>
    <w:p w14:paraId="61DD54F0" w14:textId="77777777" w:rsidR="00C4128B" w:rsidRPr="00260AAB" w:rsidRDefault="00C4128B" w:rsidP="008916EE">
      <w:pPr>
        <w:pStyle w:val="Heading2"/>
        <w:rPr>
          <w:rFonts w:cs="Arial"/>
        </w:rPr>
      </w:pPr>
      <w:r w:rsidRPr="00260AAB">
        <w:rPr>
          <w:rFonts w:cs="Arial"/>
        </w:rPr>
        <w:t>Zigbee Stack</w:t>
      </w:r>
    </w:p>
    <w:p w14:paraId="03107028" w14:textId="4CD27029" w:rsidR="00C4128B" w:rsidRPr="00260AAB" w:rsidRDefault="00C4128B" w:rsidP="00C5290E">
      <w:pPr>
        <w:jc w:val="left"/>
        <w:rPr>
          <w:rFonts w:cs="Arial"/>
          <w:szCs w:val="18"/>
        </w:rPr>
      </w:pPr>
      <w:r w:rsidRPr="00260AAB">
        <w:rPr>
          <w:rFonts w:cs="Arial"/>
          <w:szCs w:val="18"/>
        </w:rPr>
        <w:t xml:space="preserve">This tab lets to change the device type in network aspect. Since the router device cannot form centralized network, the “Coordinator and Router” type </w:t>
      </w:r>
      <w:r w:rsidR="008E3CC1" w:rsidRPr="00260AAB">
        <w:rPr>
          <w:rFonts w:cs="Arial"/>
          <w:szCs w:val="18"/>
        </w:rPr>
        <w:t xml:space="preserve">must be selected. The default Zigbee 3.0 Security is </w:t>
      </w:r>
      <w:r w:rsidR="008E3CC1" w:rsidRPr="00260AAB">
        <w:rPr>
          <w:rFonts w:cs="Arial"/>
          <w:color w:val="000000"/>
          <w:shd w:val="clear" w:color="auto" w:fill="FFFFFF"/>
        </w:rPr>
        <w:t>appropriate.</w:t>
      </w:r>
      <w:r w:rsidR="004A0FB0" w:rsidRPr="00260AAB">
        <w:rPr>
          <w:rFonts w:cs="Arial"/>
          <w:color w:val="000000"/>
          <w:shd w:val="clear" w:color="auto" w:fill="FFFFFF"/>
        </w:rPr>
        <w:t xml:space="preserve"> See </w:t>
      </w:r>
      <w:r w:rsidR="004A0FB0" w:rsidRPr="00260AAB">
        <w:rPr>
          <w:rFonts w:cs="Arial"/>
          <w:color w:val="000000"/>
          <w:shd w:val="clear" w:color="auto" w:fill="FFFFFF"/>
        </w:rPr>
        <w:fldChar w:fldCharType="begin"/>
      </w:r>
      <w:r w:rsidR="004A0FB0" w:rsidRPr="00260AAB">
        <w:rPr>
          <w:rFonts w:cs="Arial"/>
          <w:color w:val="000000"/>
          <w:shd w:val="clear" w:color="auto" w:fill="FFFFFF"/>
        </w:rPr>
        <w:instrText xml:space="preserve"> REF _Ref24638464 \h </w:instrText>
      </w:r>
      <w:r w:rsidR="004A0FB0" w:rsidRPr="00260AAB">
        <w:rPr>
          <w:rFonts w:cs="Arial"/>
          <w:color w:val="000000"/>
          <w:shd w:val="clear" w:color="auto" w:fill="FFFFFF"/>
        </w:rPr>
      </w:r>
      <w:r w:rsidR="00260AAB">
        <w:rPr>
          <w:rFonts w:cs="Arial"/>
          <w:color w:val="000000"/>
          <w:shd w:val="clear" w:color="auto" w:fill="FFFFFF"/>
        </w:rPr>
        <w:instrText xml:space="preserve"> \* MERGEFORMAT </w:instrText>
      </w:r>
      <w:r w:rsidR="004A0FB0" w:rsidRPr="00260AAB">
        <w:rPr>
          <w:rFonts w:cs="Arial"/>
          <w:color w:val="000000"/>
          <w:shd w:val="clear" w:color="auto" w:fill="FFFFFF"/>
        </w:rPr>
        <w:fldChar w:fldCharType="separate"/>
      </w:r>
      <w:r w:rsidR="006D06CD" w:rsidRPr="00260AAB">
        <w:rPr>
          <w:rFonts w:cs="Arial"/>
        </w:rPr>
        <w:t xml:space="preserve">Figure </w:t>
      </w:r>
      <w:r w:rsidR="006D06CD">
        <w:rPr>
          <w:rFonts w:cs="Arial"/>
          <w:noProof/>
        </w:rPr>
        <w:t>3</w:t>
      </w:r>
      <w:r w:rsidR="006D06CD" w:rsidRPr="00260AAB">
        <w:rPr>
          <w:rFonts w:cs="Arial"/>
          <w:noProof/>
        </w:rPr>
        <w:noBreakHyphen/>
      </w:r>
      <w:r w:rsidR="006D06CD">
        <w:rPr>
          <w:rFonts w:cs="Arial"/>
          <w:noProof/>
        </w:rPr>
        <w:t>8</w:t>
      </w:r>
      <w:r w:rsidR="004A0FB0" w:rsidRPr="00260AAB">
        <w:rPr>
          <w:rFonts w:cs="Arial"/>
          <w:color w:val="000000"/>
          <w:shd w:val="clear" w:color="auto" w:fill="FFFFFF"/>
        </w:rPr>
        <w:fldChar w:fldCharType="end"/>
      </w:r>
      <w:r w:rsidR="004A0FB0" w:rsidRPr="00260AAB">
        <w:rPr>
          <w:rFonts w:cs="Arial"/>
          <w:color w:val="000000"/>
          <w:shd w:val="clear" w:color="auto" w:fill="FFFFFF"/>
        </w:rPr>
        <w:t>.</w:t>
      </w:r>
    </w:p>
    <w:p w14:paraId="28AB5067" w14:textId="77777777" w:rsidR="003263AB" w:rsidRPr="00260AAB" w:rsidRDefault="008E3CC1" w:rsidP="004A0FB0">
      <w:pPr>
        <w:keepNext/>
        <w:jc w:val="center"/>
        <w:rPr>
          <w:rFonts w:cs="Arial"/>
        </w:rPr>
      </w:pPr>
      <w:r w:rsidRPr="00260AAB">
        <w:rPr>
          <w:rFonts w:cs="Arial"/>
          <w:noProof/>
          <w:szCs w:val="18"/>
        </w:rPr>
        <w:lastRenderedPageBreak/>
        <w:drawing>
          <wp:inline distT="0" distB="0" distL="0" distR="0" wp14:anchorId="34326CEF" wp14:editId="0D89CC24">
            <wp:extent cx="6844665" cy="4794250"/>
            <wp:effectExtent l="19050" t="19050" r="13335" b="25400"/>
            <wp:docPr id="21" name="Picture 21" descr="C:\Users\patoth\Pictures\Screenpresso\2019-11-04_14h07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oth\Pictures\Screenpresso\2019-11-04_14h07_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4665" cy="4794250"/>
                    </a:xfrm>
                    <a:prstGeom prst="rect">
                      <a:avLst/>
                    </a:prstGeom>
                    <a:noFill/>
                    <a:ln>
                      <a:solidFill>
                        <a:schemeClr val="accent1"/>
                      </a:solidFill>
                    </a:ln>
                  </pic:spPr>
                </pic:pic>
              </a:graphicData>
            </a:graphic>
          </wp:inline>
        </w:drawing>
      </w:r>
    </w:p>
    <w:p w14:paraId="4F3836CB" w14:textId="7307B348" w:rsidR="00C4128B" w:rsidRPr="00260AAB" w:rsidRDefault="003263AB" w:rsidP="004A0FB0">
      <w:pPr>
        <w:pStyle w:val="Caption"/>
        <w:jc w:val="center"/>
        <w:rPr>
          <w:rFonts w:cs="Arial"/>
        </w:rPr>
      </w:pPr>
      <w:bookmarkStart w:id="14" w:name="_Ref24638464"/>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3</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8</w:t>
      </w:r>
      <w:r w:rsidRPr="00260AAB">
        <w:rPr>
          <w:rFonts w:cs="Arial"/>
        </w:rPr>
        <w:fldChar w:fldCharType="end"/>
      </w:r>
      <w:bookmarkEnd w:id="14"/>
      <w:r w:rsidR="004A0FB0" w:rsidRPr="00260AAB">
        <w:rPr>
          <w:rFonts w:cs="Arial"/>
        </w:rPr>
        <w:br/>
        <w:t>Change device type to Coordinator.</w:t>
      </w:r>
    </w:p>
    <w:p w14:paraId="3A9ADD24" w14:textId="77777777" w:rsidR="008E3CC1" w:rsidRPr="00260AAB" w:rsidRDefault="008E3CC1" w:rsidP="008E3CC1">
      <w:pPr>
        <w:spacing w:before="240" w:after="240"/>
        <w:jc w:val="left"/>
        <w:rPr>
          <w:rFonts w:cs="Arial"/>
          <w:szCs w:val="18"/>
        </w:rPr>
      </w:pPr>
      <w:r w:rsidRPr="00260AAB">
        <w:rPr>
          <w:rFonts w:cs="Arial"/>
          <w:szCs w:val="18"/>
        </w:rPr>
        <w:t>The rest of the settings should not be modified, because the device operates on Single network with basic clusters.</w:t>
      </w:r>
    </w:p>
    <w:p w14:paraId="62228E49" w14:textId="77777777" w:rsidR="008E3CC1" w:rsidRPr="00260AAB" w:rsidRDefault="008E3CC1" w:rsidP="008916EE">
      <w:pPr>
        <w:pStyle w:val="Heading2"/>
        <w:rPr>
          <w:rFonts w:cs="Arial"/>
        </w:rPr>
      </w:pPr>
      <w:r w:rsidRPr="00260AAB">
        <w:rPr>
          <w:rFonts w:cs="Arial"/>
        </w:rPr>
        <w:t>Printing and CLI</w:t>
      </w:r>
    </w:p>
    <w:p w14:paraId="62B9690C" w14:textId="11D38BEE" w:rsidR="008E3CC1" w:rsidRPr="00260AAB" w:rsidRDefault="008E3CC1" w:rsidP="00C5290E">
      <w:pPr>
        <w:jc w:val="left"/>
        <w:rPr>
          <w:rFonts w:cs="Arial"/>
          <w:szCs w:val="18"/>
        </w:rPr>
      </w:pPr>
      <w:r w:rsidRPr="00260AAB">
        <w:rPr>
          <w:rFonts w:cs="Arial"/>
          <w:szCs w:val="18"/>
        </w:rPr>
        <w:t xml:space="preserve">Usually the default setting is enough in this Lab. The only thing to do is verify the “Enable debug printing” box is enabled, and check-in the “On off cluster” </w:t>
      </w:r>
      <w:r w:rsidR="005D2A7F" w:rsidRPr="00260AAB">
        <w:rPr>
          <w:rFonts w:cs="Arial"/>
          <w:szCs w:val="18"/>
        </w:rPr>
        <w:t>debug prints to get more information later.</w:t>
      </w:r>
      <w:r w:rsidR="00276360" w:rsidRPr="00260AAB">
        <w:rPr>
          <w:rFonts w:cs="Arial"/>
          <w:szCs w:val="18"/>
        </w:rPr>
        <w:t xml:space="preserve"> See </w:t>
      </w:r>
      <w:r w:rsidR="00276360" w:rsidRPr="00260AAB">
        <w:rPr>
          <w:rFonts w:cs="Arial"/>
          <w:szCs w:val="18"/>
        </w:rPr>
        <w:fldChar w:fldCharType="begin"/>
      </w:r>
      <w:r w:rsidR="00276360" w:rsidRPr="00260AAB">
        <w:rPr>
          <w:rFonts w:cs="Arial"/>
          <w:szCs w:val="18"/>
        </w:rPr>
        <w:instrText xml:space="preserve"> REF _Ref24638523 \h </w:instrText>
      </w:r>
      <w:r w:rsidR="00276360" w:rsidRPr="00260AAB">
        <w:rPr>
          <w:rFonts w:cs="Arial"/>
          <w:szCs w:val="18"/>
        </w:rPr>
      </w:r>
      <w:r w:rsidR="00260AAB">
        <w:rPr>
          <w:rFonts w:cs="Arial"/>
          <w:szCs w:val="18"/>
        </w:rPr>
        <w:instrText xml:space="preserve"> \* MERGEFORMAT </w:instrText>
      </w:r>
      <w:r w:rsidR="00276360" w:rsidRPr="00260AAB">
        <w:rPr>
          <w:rFonts w:cs="Arial"/>
          <w:szCs w:val="18"/>
        </w:rPr>
        <w:fldChar w:fldCharType="separate"/>
      </w:r>
      <w:r w:rsidR="006D06CD" w:rsidRPr="00260AAB">
        <w:rPr>
          <w:rFonts w:cs="Arial"/>
        </w:rPr>
        <w:t xml:space="preserve">Figure </w:t>
      </w:r>
      <w:r w:rsidR="006D06CD">
        <w:rPr>
          <w:rFonts w:cs="Arial"/>
          <w:noProof/>
        </w:rPr>
        <w:t>3</w:t>
      </w:r>
      <w:r w:rsidR="006D06CD" w:rsidRPr="00260AAB">
        <w:rPr>
          <w:rFonts w:cs="Arial"/>
          <w:noProof/>
        </w:rPr>
        <w:noBreakHyphen/>
      </w:r>
      <w:r w:rsidR="006D06CD">
        <w:rPr>
          <w:rFonts w:cs="Arial"/>
          <w:noProof/>
        </w:rPr>
        <w:t>9</w:t>
      </w:r>
      <w:r w:rsidR="00276360" w:rsidRPr="00260AAB">
        <w:rPr>
          <w:rFonts w:cs="Arial"/>
          <w:szCs w:val="18"/>
        </w:rPr>
        <w:fldChar w:fldCharType="end"/>
      </w:r>
      <w:r w:rsidR="00276360" w:rsidRPr="00260AAB">
        <w:rPr>
          <w:rFonts w:cs="Arial"/>
          <w:szCs w:val="18"/>
        </w:rPr>
        <w:t>.</w:t>
      </w:r>
    </w:p>
    <w:p w14:paraId="7DFFEC17" w14:textId="77777777" w:rsidR="005D2A7F" w:rsidRPr="00260AAB" w:rsidRDefault="005D2A7F" w:rsidP="00C5290E">
      <w:pPr>
        <w:jc w:val="left"/>
        <w:rPr>
          <w:rFonts w:cs="Arial"/>
          <w:szCs w:val="18"/>
        </w:rPr>
      </w:pPr>
    </w:p>
    <w:p w14:paraId="5E111C6C" w14:textId="77777777" w:rsidR="003263AB" w:rsidRPr="00260AAB" w:rsidRDefault="005D2A7F" w:rsidP="0029455D">
      <w:pPr>
        <w:keepNext/>
        <w:spacing w:after="240"/>
        <w:jc w:val="center"/>
        <w:rPr>
          <w:rFonts w:cs="Arial"/>
        </w:rPr>
      </w:pPr>
      <w:r w:rsidRPr="00260AAB">
        <w:rPr>
          <w:rFonts w:cs="Arial"/>
          <w:noProof/>
          <w:szCs w:val="18"/>
        </w:rPr>
        <w:lastRenderedPageBreak/>
        <w:drawing>
          <wp:inline distT="0" distB="0" distL="0" distR="0" wp14:anchorId="7A694735" wp14:editId="33DDBD0F">
            <wp:extent cx="6844665" cy="4785360"/>
            <wp:effectExtent l="19050" t="19050" r="13335" b="15240"/>
            <wp:docPr id="23" name="Picture 23" descr="C:\Users\patoth\Pictures\Screenpresso\2019-11-04_14h09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oth\Pictures\Screenpresso\2019-11-04_14h09_2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4665" cy="4785360"/>
                    </a:xfrm>
                    <a:prstGeom prst="rect">
                      <a:avLst/>
                    </a:prstGeom>
                    <a:noFill/>
                    <a:ln>
                      <a:solidFill>
                        <a:schemeClr val="accent1"/>
                      </a:solidFill>
                    </a:ln>
                  </pic:spPr>
                </pic:pic>
              </a:graphicData>
            </a:graphic>
          </wp:inline>
        </w:drawing>
      </w:r>
    </w:p>
    <w:p w14:paraId="517C54FE" w14:textId="4EBD2C0E" w:rsidR="008E3CC1" w:rsidRPr="00260AAB" w:rsidRDefault="003263AB" w:rsidP="0029455D">
      <w:pPr>
        <w:pStyle w:val="Caption"/>
        <w:jc w:val="center"/>
        <w:rPr>
          <w:rFonts w:cs="Arial"/>
        </w:rPr>
      </w:pPr>
      <w:bookmarkStart w:id="15" w:name="_Ref24638523"/>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3</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9</w:t>
      </w:r>
      <w:r w:rsidRPr="00260AAB">
        <w:rPr>
          <w:rFonts w:cs="Arial"/>
        </w:rPr>
        <w:fldChar w:fldCharType="end"/>
      </w:r>
      <w:bookmarkEnd w:id="15"/>
      <w:r w:rsidR="0029455D" w:rsidRPr="00260AAB">
        <w:rPr>
          <w:rFonts w:cs="Arial"/>
        </w:rPr>
        <w:br/>
        <w:t>Debug printing.</w:t>
      </w:r>
    </w:p>
    <w:p w14:paraId="29D5747C" w14:textId="77777777" w:rsidR="008660A9" w:rsidRPr="00260AAB" w:rsidRDefault="008660A9" w:rsidP="005D2A7F">
      <w:pPr>
        <w:spacing w:after="240"/>
        <w:jc w:val="left"/>
        <w:rPr>
          <w:rFonts w:cs="Arial"/>
          <w:szCs w:val="18"/>
        </w:rPr>
      </w:pPr>
      <w:r w:rsidRPr="00260AAB">
        <w:rPr>
          <w:rFonts w:cs="Arial"/>
          <w:szCs w:val="18"/>
        </w:rPr>
        <w:t xml:space="preserve">Note: Like </w:t>
      </w:r>
      <w:r w:rsidR="00BF6089" w:rsidRPr="00260AAB">
        <w:rPr>
          <w:rFonts w:cs="Arial"/>
          <w:szCs w:val="18"/>
        </w:rPr>
        <w:t>in</w:t>
      </w:r>
      <w:r w:rsidRPr="00260AAB">
        <w:rPr>
          <w:rFonts w:cs="Arial"/>
          <w:szCs w:val="18"/>
        </w:rPr>
        <w:t xml:space="preserve"> </w:t>
      </w:r>
      <w:r w:rsidRPr="00260AAB">
        <w:rPr>
          <w:rFonts w:cs="Arial"/>
          <w:b/>
          <w:szCs w:val="18"/>
        </w:rPr>
        <w:t>3.2 ZCL Clusters</w:t>
      </w:r>
      <w:r w:rsidRPr="00260AAB">
        <w:rPr>
          <w:rFonts w:cs="Arial"/>
          <w:szCs w:val="18"/>
        </w:rPr>
        <w:t xml:space="preserve"> part, the “On off cluster” debug print also serves the later implemented features.</w:t>
      </w:r>
    </w:p>
    <w:p w14:paraId="7CE27536" w14:textId="77777777" w:rsidR="008E3CC1" w:rsidRPr="00260AAB" w:rsidRDefault="005D2A7F" w:rsidP="008916EE">
      <w:pPr>
        <w:pStyle w:val="Heading2"/>
        <w:rPr>
          <w:rFonts w:cs="Arial"/>
        </w:rPr>
      </w:pPr>
      <w:r w:rsidRPr="00260AAB">
        <w:rPr>
          <w:rFonts w:cs="Arial"/>
        </w:rPr>
        <w:t>HAL</w:t>
      </w:r>
    </w:p>
    <w:p w14:paraId="16B7935A" w14:textId="77777777" w:rsidR="005D2A7F" w:rsidRPr="00260AAB" w:rsidRDefault="005D2A7F" w:rsidP="00D07F7A">
      <w:pPr>
        <w:spacing w:after="240"/>
        <w:jc w:val="left"/>
        <w:rPr>
          <w:rFonts w:cs="Arial"/>
          <w:szCs w:val="18"/>
        </w:rPr>
      </w:pPr>
      <w:r w:rsidRPr="00260AAB">
        <w:rPr>
          <w:rFonts w:cs="Arial"/>
          <w:szCs w:val="18"/>
        </w:rPr>
        <w:t>This tab is modified quite rarely. It would be possible to use external hardware configurator and change bootloader type, but it’s rather exists for legacy purposes.</w:t>
      </w:r>
    </w:p>
    <w:p w14:paraId="1B9CAB8E" w14:textId="77777777" w:rsidR="005D2A7F" w:rsidRPr="00260AAB" w:rsidRDefault="00D07F7A" w:rsidP="008916EE">
      <w:pPr>
        <w:pStyle w:val="Heading2"/>
        <w:rPr>
          <w:rFonts w:cs="Arial"/>
        </w:rPr>
      </w:pPr>
      <w:r w:rsidRPr="00260AAB">
        <w:rPr>
          <w:rFonts w:cs="Arial"/>
        </w:rPr>
        <w:t>Plugin</w:t>
      </w:r>
    </w:p>
    <w:p w14:paraId="646E217A" w14:textId="77777777" w:rsidR="00D07F7A" w:rsidRPr="00260AAB" w:rsidRDefault="00861735" w:rsidP="000C43B8">
      <w:pPr>
        <w:spacing w:after="240"/>
        <w:jc w:val="left"/>
        <w:rPr>
          <w:rFonts w:cs="Arial"/>
          <w:szCs w:val="18"/>
        </w:rPr>
      </w:pPr>
      <w:r w:rsidRPr="00260AAB">
        <w:rPr>
          <w:rFonts w:cs="Arial"/>
          <w:szCs w:val="18"/>
        </w:rPr>
        <w:t xml:space="preserve">The plugins are </w:t>
      </w:r>
      <w:r w:rsidR="00A02666" w:rsidRPr="00260AAB">
        <w:rPr>
          <w:rFonts w:cs="Arial"/>
          <w:szCs w:val="18"/>
        </w:rPr>
        <w:t xml:space="preserve">individual software packages which implement a functionality. A plugin can consist of libraries </w:t>
      </w:r>
      <w:r w:rsidR="00047469" w:rsidRPr="00260AAB">
        <w:rPr>
          <w:rFonts w:cs="Arial"/>
          <w:szCs w:val="18"/>
        </w:rPr>
        <w:t>and</w:t>
      </w:r>
      <w:r w:rsidR="00A02666" w:rsidRPr="00260AAB">
        <w:rPr>
          <w:rFonts w:cs="Arial"/>
          <w:szCs w:val="18"/>
        </w:rPr>
        <w:t xml:space="preserve"> source files as well. </w:t>
      </w:r>
      <w:r w:rsidR="00047469" w:rsidRPr="00260AAB">
        <w:rPr>
          <w:rFonts w:cs="Arial"/>
          <w:szCs w:val="18"/>
        </w:rPr>
        <w:t xml:space="preserve">These are collected on this tab, and the selection of device type doesn’t filter out the plugins that the device cannot use, thus it must be done manually. For example, this sample application doesn’t enable the necessary plugins for network forming/opening. The below plugins must be added or removed to get a </w:t>
      </w:r>
      <w:r w:rsidR="000C43B8" w:rsidRPr="00260AAB">
        <w:rPr>
          <w:rFonts w:cs="Arial"/>
          <w:szCs w:val="18"/>
        </w:rPr>
        <w:t>device which can operate as a Coordinator</w:t>
      </w:r>
      <w:r w:rsidR="00047469" w:rsidRPr="00260AAB">
        <w:rPr>
          <w:rFonts w:cs="Arial"/>
          <w:szCs w:val="18"/>
        </w:rPr>
        <w:t>.</w:t>
      </w:r>
    </w:p>
    <w:p w14:paraId="70073CAE" w14:textId="77777777" w:rsidR="00790502" w:rsidRPr="00260AAB" w:rsidRDefault="00790502" w:rsidP="00790502">
      <w:pPr>
        <w:rPr>
          <w:rFonts w:cs="Arial"/>
          <w:szCs w:val="18"/>
        </w:rPr>
      </w:pPr>
      <w:r w:rsidRPr="00260AAB">
        <w:rPr>
          <w:rFonts w:cs="Arial"/>
          <w:szCs w:val="18"/>
        </w:rPr>
        <w:t>The “Network Creator” and “Network Creator Security” plugins implement the network forming and opening functionality, therefore these are required to have.</w:t>
      </w:r>
    </w:p>
    <w:p w14:paraId="60AFC69C" w14:textId="77777777" w:rsidR="00A83CCC" w:rsidRDefault="00790502" w:rsidP="00790502">
      <w:pPr>
        <w:rPr>
          <w:rFonts w:cs="Arial"/>
          <w:szCs w:val="18"/>
        </w:rPr>
      </w:pPr>
      <w:r w:rsidRPr="00260AAB">
        <w:rPr>
          <w:rFonts w:cs="Arial"/>
          <w:szCs w:val="18"/>
        </w:rPr>
        <w:t>The “Security Link Keys Library” provides the APS security key management which is key feature in Zigbee 3.0. This plugin serves the Trust Center functionality.</w:t>
      </w:r>
    </w:p>
    <w:p w14:paraId="526341FC" w14:textId="77777777" w:rsidR="00A83CCC" w:rsidRDefault="00A83CCC" w:rsidP="00A83CCC">
      <w:r>
        <w:br w:type="page"/>
      </w:r>
    </w:p>
    <w:p w14:paraId="44E74F4A" w14:textId="77777777" w:rsidR="00790502" w:rsidRPr="00260AAB" w:rsidRDefault="00790502" w:rsidP="00790502">
      <w:pPr>
        <w:rPr>
          <w:rFonts w:cs="Arial"/>
          <w:szCs w:val="18"/>
        </w:rPr>
      </w:pPr>
      <w:r w:rsidRPr="00260AAB">
        <w:rPr>
          <w:rFonts w:cs="Arial"/>
          <w:szCs w:val="18"/>
        </w:rPr>
        <w:lastRenderedPageBreak/>
        <w:t>The “Network Steering” and “Update TC Link Key” can be removed, since the device doesn’t intend to joint to any network.</w:t>
      </w:r>
    </w:p>
    <w:p w14:paraId="78D9B58D" w14:textId="77777777" w:rsidR="00790502" w:rsidRPr="00260AAB" w:rsidRDefault="00790502" w:rsidP="00790502">
      <w:pPr>
        <w:rPr>
          <w:rFonts w:cs="Arial"/>
          <w:szCs w:val="18"/>
        </w:rPr>
      </w:pPr>
      <w:r w:rsidRPr="00260AAB">
        <w:rPr>
          <w:rFonts w:cs="Arial"/>
          <w:szCs w:val="18"/>
        </w:rPr>
        <w:t xml:space="preserve">The “ZigBee PRO Stack Library” includes </w:t>
      </w:r>
      <w:r w:rsidR="0048798A" w:rsidRPr="00260AAB">
        <w:rPr>
          <w:rFonts w:cs="Arial"/>
          <w:szCs w:val="18"/>
        </w:rPr>
        <w:t xml:space="preserve">one of the most complex stack </w:t>
      </w:r>
      <w:r w:rsidR="00A74862" w:rsidRPr="00260AAB">
        <w:rPr>
          <w:rFonts w:cs="Arial"/>
          <w:szCs w:val="18"/>
        </w:rPr>
        <w:t>libraries</w:t>
      </w:r>
      <w:r w:rsidR="0048798A" w:rsidRPr="00260AAB">
        <w:rPr>
          <w:rFonts w:cs="Arial"/>
          <w:szCs w:val="18"/>
        </w:rPr>
        <w:t>. It contains the routing-, networking-, scanning-, neighbor-, child-handler and other functionalities. It’s mandatory for Coordinator and Router.</w:t>
      </w:r>
      <w:r w:rsidR="000E3016" w:rsidRPr="00260AAB">
        <w:rPr>
          <w:rFonts w:cs="Arial"/>
          <w:szCs w:val="18"/>
        </w:rPr>
        <w:t xml:space="preserve"> The sample application uses this plugin by default.</w:t>
      </w:r>
    </w:p>
    <w:p w14:paraId="5316E319" w14:textId="4D248604" w:rsidR="00054980" w:rsidRPr="00260AAB" w:rsidRDefault="00054980" w:rsidP="00054980">
      <w:pPr>
        <w:rPr>
          <w:rFonts w:cs="Arial"/>
          <w:szCs w:val="18"/>
        </w:rPr>
      </w:pPr>
      <w:r w:rsidRPr="00260AAB">
        <w:rPr>
          <w:rFonts w:cs="Arial"/>
          <w:szCs w:val="18"/>
        </w:rPr>
        <w:t xml:space="preserve">The “Serial” establishes the Command Line Interface (CLI). This interface lets the user to communicate with the </w:t>
      </w:r>
      <w:proofErr w:type="spellStart"/>
      <w:r w:rsidRPr="00260AAB">
        <w:rPr>
          <w:rFonts w:cs="Arial"/>
          <w:szCs w:val="18"/>
        </w:rPr>
        <w:t>SoC.</w:t>
      </w:r>
      <w:proofErr w:type="spellEnd"/>
      <w:r w:rsidRPr="00260AAB">
        <w:rPr>
          <w:rFonts w:cs="Arial"/>
          <w:szCs w:val="18"/>
        </w:rPr>
        <w:t xml:space="preserve"> In case of selecting the correct board at project creation phase, the plugin settings should fit to the pinout of the device, but it</w:t>
      </w:r>
      <w:r w:rsidR="00140AE1">
        <w:rPr>
          <w:rFonts w:cs="Arial"/>
          <w:szCs w:val="18"/>
        </w:rPr>
        <w:t xml:space="preserve"> is</w:t>
      </w:r>
      <w:r w:rsidRPr="00260AAB">
        <w:rPr>
          <w:rFonts w:cs="Arial"/>
          <w:szCs w:val="18"/>
        </w:rPr>
        <w:t xml:space="preserve"> also important to double check the values. This application uses UART0 via USB Mini-B Connector. The WSTK Main board has a Board Controller which </w:t>
      </w:r>
      <w:r w:rsidR="008660A9" w:rsidRPr="00260AAB">
        <w:rPr>
          <w:rFonts w:cs="Arial"/>
          <w:szCs w:val="18"/>
        </w:rPr>
        <w:t>does</w:t>
      </w:r>
      <w:r w:rsidRPr="00260AAB">
        <w:rPr>
          <w:rFonts w:cs="Arial"/>
          <w:szCs w:val="18"/>
        </w:rPr>
        <w:t xml:space="preserve"> the UART-USB conversion. This is the Virtual COM port, which must be enabled </w:t>
      </w:r>
      <w:r w:rsidR="00D76050" w:rsidRPr="00260AAB">
        <w:rPr>
          <w:rFonts w:cs="Arial"/>
          <w:szCs w:val="18"/>
        </w:rPr>
        <w:t>separately out of the plugin. It will be detailed later.</w:t>
      </w:r>
    </w:p>
    <w:p w14:paraId="3013201B" w14:textId="42A6E75A" w:rsidR="00E60CEF" w:rsidRPr="00260AAB" w:rsidRDefault="00E60CEF" w:rsidP="00054980">
      <w:pPr>
        <w:rPr>
          <w:rFonts w:cs="Arial"/>
          <w:szCs w:val="18"/>
        </w:rPr>
      </w:pPr>
      <w:r w:rsidRPr="00260AAB">
        <w:rPr>
          <w:rFonts w:cs="Arial"/>
          <w:szCs w:val="18"/>
        </w:rPr>
        <w:t>Summarized the above, the following table presents the affected plugins.</w:t>
      </w:r>
      <w:r w:rsidR="005A5DEE" w:rsidRPr="00260AAB">
        <w:rPr>
          <w:rFonts w:cs="Arial"/>
          <w:szCs w:val="18"/>
        </w:rPr>
        <w:t xml:space="preserve"> See </w:t>
      </w:r>
      <w:r w:rsidR="005A5DEE" w:rsidRPr="00260AAB">
        <w:rPr>
          <w:rFonts w:cs="Arial"/>
          <w:szCs w:val="18"/>
        </w:rPr>
        <w:fldChar w:fldCharType="begin"/>
      </w:r>
      <w:r w:rsidR="005A5DEE" w:rsidRPr="00260AAB">
        <w:rPr>
          <w:rFonts w:cs="Arial"/>
          <w:szCs w:val="18"/>
        </w:rPr>
        <w:instrText xml:space="preserve"> REF _Ref24638639 \h </w:instrText>
      </w:r>
      <w:r w:rsidR="005A5DEE" w:rsidRPr="00260AAB">
        <w:rPr>
          <w:rFonts w:cs="Arial"/>
          <w:szCs w:val="18"/>
        </w:rPr>
      </w:r>
      <w:r w:rsidR="00260AAB">
        <w:rPr>
          <w:rFonts w:cs="Arial"/>
          <w:szCs w:val="18"/>
        </w:rPr>
        <w:instrText xml:space="preserve"> \* MERGEFORMAT </w:instrText>
      </w:r>
      <w:r w:rsidR="005A5DEE" w:rsidRPr="00260AAB">
        <w:rPr>
          <w:rFonts w:cs="Arial"/>
          <w:szCs w:val="18"/>
        </w:rPr>
        <w:fldChar w:fldCharType="separate"/>
      </w:r>
      <w:r w:rsidR="006D06CD" w:rsidRPr="00260AAB">
        <w:rPr>
          <w:rFonts w:cs="Arial"/>
        </w:rPr>
        <w:t xml:space="preserve">Table </w:t>
      </w:r>
      <w:r w:rsidR="006D06CD">
        <w:rPr>
          <w:rFonts w:cs="Arial"/>
          <w:noProof/>
        </w:rPr>
        <w:t>1</w:t>
      </w:r>
      <w:r w:rsidR="005A5DEE" w:rsidRPr="00260AAB">
        <w:rPr>
          <w:rFonts w:cs="Arial"/>
          <w:szCs w:val="18"/>
        </w:rPr>
        <w:fldChar w:fldCharType="end"/>
      </w:r>
      <w:r w:rsidR="005A5DEE" w:rsidRPr="00260AAB">
        <w:rPr>
          <w:rFonts w:cs="Arial"/>
          <w:szCs w:val="18"/>
        </w:rPr>
        <w:t>.</w:t>
      </w:r>
    </w:p>
    <w:p w14:paraId="68C38678" w14:textId="77777777" w:rsidR="003263AB" w:rsidRPr="00260AAB" w:rsidRDefault="003263AB" w:rsidP="003263AB">
      <w:pPr>
        <w:pStyle w:val="Caption"/>
        <w:keepNext/>
        <w:rPr>
          <w:rFonts w:cs="Arial"/>
        </w:rPr>
      </w:pPr>
    </w:p>
    <w:tbl>
      <w:tblPr>
        <w:tblStyle w:val="TableGrid"/>
        <w:tblW w:w="0" w:type="auto"/>
        <w:jc w:val="center"/>
        <w:tblLook w:val="04A0" w:firstRow="1" w:lastRow="0" w:firstColumn="1" w:lastColumn="0" w:noHBand="0" w:noVBand="1"/>
      </w:tblPr>
      <w:tblGrid>
        <w:gridCol w:w="2697"/>
        <w:gridCol w:w="2697"/>
        <w:gridCol w:w="2698"/>
      </w:tblGrid>
      <w:tr w:rsidR="00E60CEF" w:rsidRPr="00260AAB" w14:paraId="33637648" w14:textId="77777777" w:rsidTr="00246CA7">
        <w:trPr>
          <w:trHeight w:val="382"/>
          <w:jc w:val="center"/>
        </w:trPr>
        <w:tc>
          <w:tcPr>
            <w:tcW w:w="2697" w:type="dxa"/>
          </w:tcPr>
          <w:p w14:paraId="300AA18E" w14:textId="77777777" w:rsidR="00E60CEF" w:rsidRPr="00260AAB" w:rsidRDefault="00E60CEF" w:rsidP="00246CA7">
            <w:pPr>
              <w:jc w:val="center"/>
              <w:rPr>
                <w:rFonts w:cs="Arial"/>
                <w:szCs w:val="18"/>
              </w:rPr>
            </w:pPr>
            <w:r w:rsidRPr="00260AAB">
              <w:rPr>
                <w:rFonts w:cs="Arial"/>
                <w:szCs w:val="18"/>
              </w:rPr>
              <w:t>Plugin name</w:t>
            </w:r>
          </w:p>
        </w:tc>
        <w:tc>
          <w:tcPr>
            <w:tcW w:w="2697" w:type="dxa"/>
          </w:tcPr>
          <w:p w14:paraId="22E49702" w14:textId="77777777" w:rsidR="00E60CEF" w:rsidRPr="00260AAB" w:rsidRDefault="00E60CEF" w:rsidP="00246CA7">
            <w:pPr>
              <w:jc w:val="center"/>
              <w:rPr>
                <w:rFonts w:cs="Arial"/>
                <w:szCs w:val="18"/>
              </w:rPr>
            </w:pPr>
            <w:r w:rsidRPr="00260AAB">
              <w:rPr>
                <w:rFonts w:cs="Arial"/>
                <w:szCs w:val="18"/>
              </w:rPr>
              <w:t>Add/Remove/Check</w:t>
            </w:r>
          </w:p>
        </w:tc>
        <w:tc>
          <w:tcPr>
            <w:tcW w:w="2698" w:type="dxa"/>
          </w:tcPr>
          <w:p w14:paraId="3681FA13" w14:textId="77777777" w:rsidR="00E60CEF" w:rsidRPr="00260AAB" w:rsidRDefault="00E60CEF" w:rsidP="00246CA7">
            <w:pPr>
              <w:jc w:val="center"/>
              <w:rPr>
                <w:rFonts w:cs="Arial"/>
                <w:szCs w:val="18"/>
              </w:rPr>
            </w:pPr>
            <w:r w:rsidRPr="00260AAB">
              <w:rPr>
                <w:rFonts w:cs="Arial"/>
                <w:szCs w:val="18"/>
              </w:rPr>
              <w:t>Importance</w:t>
            </w:r>
          </w:p>
        </w:tc>
      </w:tr>
      <w:tr w:rsidR="00E60CEF" w:rsidRPr="00260AAB" w14:paraId="6679C199" w14:textId="77777777" w:rsidTr="00246CA7">
        <w:trPr>
          <w:trHeight w:val="367"/>
          <w:jc w:val="center"/>
        </w:trPr>
        <w:tc>
          <w:tcPr>
            <w:tcW w:w="2697" w:type="dxa"/>
          </w:tcPr>
          <w:p w14:paraId="09BD77A9" w14:textId="77777777" w:rsidR="00E60CEF" w:rsidRPr="00260AAB" w:rsidRDefault="00E60CEF" w:rsidP="00246CA7">
            <w:pPr>
              <w:tabs>
                <w:tab w:val="left" w:pos="1496"/>
              </w:tabs>
              <w:jc w:val="left"/>
              <w:rPr>
                <w:rFonts w:cs="Arial"/>
                <w:color w:val="00B050"/>
                <w:szCs w:val="18"/>
              </w:rPr>
            </w:pPr>
            <w:r w:rsidRPr="00260AAB">
              <w:rPr>
                <w:rFonts w:cs="Arial"/>
                <w:color w:val="00B050"/>
                <w:szCs w:val="18"/>
              </w:rPr>
              <w:t>Network Creator</w:t>
            </w:r>
          </w:p>
        </w:tc>
        <w:tc>
          <w:tcPr>
            <w:tcW w:w="2697" w:type="dxa"/>
          </w:tcPr>
          <w:p w14:paraId="44A43728" w14:textId="77777777" w:rsidR="00E60CEF" w:rsidRPr="00260AAB" w:rsidRDefault="00E60CEF" w:rsidP="00246CA7">
            <w:pPr>
              <w:jc w:val="center"/>
              <w:rPr>
                <w:rFonts w:cs="Arial"/>
                <w:color w:val="00B050"/>
                <w:szCs w:val="18"/>
              </w:rPr>
            </w:pPr>
            <w:r w:rsidRPr="00260AAB">
              <w:rPr>
                <w:rFonts w:cs="Arial"/>
                <w:color w:val="00B050"/>
                <w:szCs w:val="18"/>
              </w:rPr>
              <w:t>Add</w:t>
            </w:r>
          </w:p>
        </w:tc>
        <w:tc>
          <w:tcPr>
            <w:tcW w:w="2698" w:type="dxa"/>
          </w:tcPr>
          <w:p w14:paraId="6AE4CC2D" w14:textId="77777777" w:rsidR="00E60CEF" w:rsidRPr="00260AAB" w:rsidRDefault="00E60CEF" w:rsidP="00246CA7">
            <w:pPr>
              <w:jc w:val="center"/>
              <w:rPr>
                <w:rFonts w:cs="Arial"/>
                <w:color w:val="00B050"/>
                <w:szCs w:val="18"/>
              </w:rPr>
            </w:pPr>
            <w:r w:rsidRPr="00260AAB">
              <w:rPr>
                <w:rFonts w:cs="Arial"/>
                <w:color w:val="00B050"/>
                <w:szCs w:val="18"/>
              </w:rPr>
              <w:t>Required</w:t>
            </w:r>
          </w:p>
        </w:tc>
      </w:tr>
      <w:tr w:rsidR="00E60CEF" w:rsidRPr="00260AAB" w14:paraId="083EF158" w14:textId="77777777" w:rsidTr="00246CA7">
        <w:trPr>
          <w:trHeight w:val="382"/>
          <w:jc w:val="center"/>
        </w:trPr>
        <w:tc>
          <w:tcPr>
            <w:tcW w:w="2697" w:type="dxa"/>
          </w:tcPr>
          <w:p w14:paraId="6804F01C" w14:textId="77777777" w:rsidR="00E60CEF" w:rsidRPr="00260AAB" w:rsidRDefault="00E60CEF" w:rsidP="00246CA7">
            <w:pPr>
              <w:tabs>
                <w:tab w:val="left" w:pos="1496"/>
              </w:tabs>
              <w:jc w:val="left"/>
              <w:rPr>
                <w:rFonts w:cs="Arial"/>
                <w:color w:val="00B050"/>
                <w:szCs w:val="18"/>
              </w:rPr>
            </w:pPr>
            <w:r w:rsidRPr="00260AAB">
              <w:rPr>
                <w:rFonts w:cs="Arial"/>
                <w:color w:val="00B050"/>
                <w:szCs w:val="18"/>
              </w:rPr>
              <w:t>Network Creator Security</w:t>
            </w:r>
          </w:p>
        </w:tc>
        <w:tc>
          <w:tcPr>
            <w:tcW w:w="2697" w:type="dxa"/>
          </w:tcPr>
          <w:p w14:paraId="207C40BC" w14:textId="77777777" w:rsidR="00E60CEF" w:rsidRPr="00260AAB" w:rsidRDefault="00E60CEF" w:rsidP="00246CA7">
            <w:pPr>
              <w:jc w:val="center"/>
              <w:rPr>
                <w:rFonts w:cs="Arial"/>
                <w:color w:val="00B050"/>
                <w:szCs w:val="18"/>
              </w:rPr>
            </w:pPr>
            <w:r w:rsidRPr="00260AAB">
              <w:rPr>
                <w:rFonts w:cs="Arial"/>
                <w:color w:val="00B050"/>
                <w:szCs w:val="18"/>
              </w:rPr>
              <w:t>Add</w:t>
            </w:r>
          </w:p>
        </w:tc>
        <w:tc>
          <w:tcPr>
            <w:tcW w:w="2698" w:type="dxa"/>
          </w:tcPr>
          <w:p w14:paraId="59CC289D" w14:textId="77777777" w:rsidR="00E60CEF" w:rsidRPr="00260AAB" w:rsidRDefault="00E60CEF" w:rsidP="00246CA7">
            <w:pPr>
              <w:jc w:val="center"/>
              <w:rPr>
                <w:rFonts w:cs="Arial"/>
                <w:color w:val="00B050"/>
                <w:szCs w:val="18"/>
              </w:rPr>
            </w:pPr>
            <w:r w:rsidRPr="00260AAB">
              <w:rPr>
                <w:rFonts w:cs="Arial"/>
                <w:color w:val="00B050"/>
                <w:szCs w:val="18"/>
              </w:rPr>
              <w:t>Required</w:t>
            </w:r>
          </w:p>
        </w:tc>
      </w:tr>
      <w:tr w:rsidR="00E60CEF" w:rsidRPr="00260AAB" w14:paraId="24675E03" w14:textId="77777777" w:rsidTr="00246CA7">
        <w:trPr>
          <w:trHeight w:val="367"/>
          <w:jc w:val="center"/>
        </w:trPr>
        <w:tc>
          <w:tcPr>
            <w:tcW w:w="2697" w:type="dxa"/>
          </w:tcPr>
          <w:p w14:paraId="71BD7C6E" w14:textId="77777777" w:rsidR="00E60CEF" w:rsidRPr="00260AAB" w:rsidRDefault="00E60CEF" w:rsidP="00246CA7">
            <w:pPr>
              <w:jc w:val="left"/>
              <w:rPr>
                <w:rFonts w:cs="Arial"/>
                <w:color w:val="00B050"/>
                <w:szCs w:val="18"/>
              </w:rPr>
            </w:pPr>
            <w:r w:rsidRPr="00260AAB">
              <w:rPr>
                <w:rFonts w:cs="Arial"/>
                <w:color w:val="00B050"/>
                <w:szCs w:val="18"/>
              </w:rPr>
              <w:t>Security Link Keys Library</w:t>
            </w:r>
          </w:p>
        </w:tc>
        <w:tc>
          <w:tcPr>
            <w:tcW w:w="2697" w:type="dxa"/>
          </w:tcPr>
          <w:p w14:paraId="0D5B8266" w14:textId="77777777" w:rsidR="00E60CEF" w:rsidRPr="00260AAB" w:rsidRDefault="00E60CEF" w:rsidP="00246CA7">
            <w:pPr>
              <w:jc w:val="center"/>
              <w:rPr>
                <w:rFonts w:cs="Arial"/>
                <w:color w:val="00B050"/>
                <w:szCs w:val="18"/>
              </w:rPr>
            </w:pPr>
            <w:r w:rsidRPr="00260AAB">
              <w:rPr>
                <w:rFonts w:cs="Arial"/>
                <w:color w:val="00B050"/>
                <w:szCs w:val="18"/>
              </w:rPr>
              <w:t>Add</w:t>
            </w:r>
          </w:p>
        </w:tc>
        <w:tc>
          <w:tcPr>
            <w:tcW w:w="2698" w:type="dxa"/>
          </w:tcPr>
          <w:p w14:paraId="0AA62F0B" w14:textId="77777777" w:rsidR="00E60CEF" w:rsidRPr="00260AAB" w:rsidRDefault="00340613" w:rsidP="00246CA7">
            <w:pPr>
              <w:jc w:val="center"/>
              <w:rPr>
                <w:rFonts w:cs="Arial"/>
                <w:color w:val="00B050"/>
                <w:szCs w:val="18"/>
              </w:rPr>
            </w:pPr>
            <w:r w:rsidRPr="00260AAB">
              <w:rPr>
                <w:rFonts w:cs="Arial"/>
                <w:color w:val="00B050"/>
                <w:szCs w:val="18"/>
              </w:rPr>
              <w:t>Recommended</w:t>
            </w:r>
          </w:p>
        </w:tc>
      </w:tr>
      <w:tr w:rsidR="00E60CEF" w:rsidRPr="00260AAB" w14:paraId="19C62E58" w14:textId="77777777" w:rsidTr="00246CA7">
        <w:trPr>
          <w:trHeight w:val="382"/>
          <w:jc w:val="center"/>
        </w:trPr>
        <w:tc>
          <w:tcPr>
            <w:tcW w:w="2697" w:type="dxa"/>
          </w:tcPr>
          <w:p w14:paraId="2C8E6897" w14:textId="77777777" w:rsidR="00E60CEF" w:rsidRPr="00260AAB" w:rsidRDefault="00E60CEF" w:rsidP="00246CA7">
            <w:pPr>
              <w:jc w:val="left"/>
              <w:rPr>
                <w:rFonts w:cs="Arial"/>
                <w:szCs w:val="18"/>
              </w:rPr>
            </w:pPr>
            <w:r w:rsidRPr="00260AAB">
              <w:rPr>
                <w:rFonts w:cs="Arial"/>
                <w:szCs w:val="18"/>
              </w:rPr>
              <w:t>ZigBee PRO Stack Library</w:t>
            </w:r>
          </w:p>
        </w:tc>
        <w:tc>
          <w:tcPr>
            <w:tcW w:w="2697" w:type="dxa"/>
          </w:tcPr>
          <w:p w14:paraId="6E4F37FA" w14:textId="77777777" w:rsidR="00E60CEF" w:rsidRPr="00260AAB" w:rsidRDefault="00E60CEF" w:rsidP="00246CA7">
            <w:pPr>
              <w:jc w:val="center"/>
              <w:rPr>
                <w:rFonts w:cs="Arial"/>
                <w:szCs w:val="18"/>
              </w:rPr>
            </w:pPr>
            <w:r w:rsidRPr="00260AAB">
              <w:rPr>
                <w:rFonts w:cs="Arial"/>
                <w:szCs w:val="18"/>
              </w:rPr>
              <w:t>Check</w:t>
            </w:r>
          </w:p>
        </w:tc>
        <w:tc>
          <w:tcPr>
            <w:tcW w:w="2698" w:type="dxa"/>
          </w:tcPr>
          <w:p w14:paraId="70236AD4" w14:textId="77777777" w:rsidR="00E60CEF" w:rsidRPr="00260AAB" w:rsidRDefault="00340613" w:rsidP="00246CA7">
            <w:pPr>
              <w:jc w:val="center"/>
              <w:rPr>
                <w:rFonts w:cs="Arial"/>
                <w:szCs w:val="18"/>
              </w:rPr>
            </w:pPr>
            <w:r w:rsidRPr="00260AAB">
              <w:rPr>
                <w:rFonts w:cs="Arial"/>
                <w:color w:val="000000" w:themeColor="text1"/>
                <w:szCs w:val="18"/>
              </w:rPr>
              <w:t>Required</w:t>
            </w:r>
          </w:p>
        </w:tc>
      </w:tr>
      <w:tr w:rsidR="00E60CEF" w:rsidRPr="00260AAB" w14:paraId="1F90FD1D" w14:textId="77777777" w:rsidTr="00246CA7">
        <w:trPr>
          <w:trHeight w:val="367"/>
          <w:jc w:val="center"/>
        </w:trPr>
        <w:tc>
          <w:tcPr>
            <w:tcW w:w="2697" w:type="dxa"/>
          </w:tcPr>
          <w:p w14:paraId="62ECAC06" w14:textId="77777777" w:rsidR="00E60CEF" w:rsidRPr="00260AAB" w:rsidRDefault="00E60CEF" w:rsidP="00246CA7">
            <w:pPr>
              <w:jc w:val="left"/>
              <w:rPr>
                <w:rFonts w:cs="Arial"/>
                <w:szCs w:val="18"/>
              </w:rPr>
            </w:pPr>
            <w:r w:rsidRPr="00260AAB">
              <w:rPr>
                <w:rFonts w:cs="Arial"/>
                <w:szCs w:val="18"/>
              </w:rPr>
              <w:t>Serial</w:t>
            </w:r>
          </w:p>
        </w:tc>
        <w:tc>
          <w:tcPr>
            <w:tcW w:w="2697" w:type="dxa"/>
          </w:tcPr>
          <w:p w14:paraId="2C905C04" w14:textId="77777777" w:rsidR="00E60CEF" w:rsidRPr="00260AAB" w:rsidRDefault="00E60CEF" w:rsidP="00246CA7">
            <w:pPr>
              <w:jc w:val="center"/>
              <w:rPr>
                <w:rFonts w:cs="Arial"/>
                <w:szCs w:val="18"/>
              </w:rPr>
            </w:pPr>
            <w:r w:rsidRPr="00260AAB">
              <w:rPr>
                <w:rFonts w:cs="Arial"/>
                <w:szCs w:val="18"/>
              </w:rPr>
              <w:t>Check</w:t>
            </w:r>
          </w:p>
        </w:tc>
        <w:tc>
          <w:tcPr>
            <w:tcW w:w="2698" w:type="dxa"/>
          </w:tcPr>
          <w:p w14:paraId="3926C644" w14:textId="77777777" w:rsidR="00E60CEF" w:rsidRPr="00260AAB" w:rsidRDefault="00340613" w:rsidP="00246CA7">
            <w:pPr>
              <w:jc w:val="center"/>
              <w:rPr>
                <w:rFonts w:cs="Arial"/>
                <w:color w:val="000000" w:themeColor="text1"/>
                <w:szCs w:val="18"/>
              </w:rPr>
            </w:pPr>
            <w:r w:rsidRPr="00260AAB">
              <w:rPr>
                <w:rFonts w:cs="Arial"/>
                <w:color w:val="000000" w:themeColor="text1"/>
                <w:szCs w:val="18"/>
              </w:rPr>
              <w:t>Required</w:t>
            </w:r>
          </w:p>
        </w:tc>
      </w:tr>
      <w:tr w:rsidR="00E60CEF" w:rsidRPr="00260AAB" w14:paraId="2CE276B0" w14:textId="77777777" w:rsidTr="00246CA7">
        <w:trPr>
          <w:trHeight w:val="382"/>
          <w:jc w:val="center"/>
        </w:trPr>
        <w:tc>
          <w:tcPr>
            <w:tcW w:w="2697" w:type="dxa"/>
          </w:tcPr>
          <w:p w14:paraId="184B1648" w14:textId="77777777" w:rsidR="00E60CEF" w:rsidRPr="00260AAB" w:rsidRDefault="00E60CEF" w:rsidP="00246CA7">
            <w:pPr>
              <w:jc w:val="left"/>
              <w:rPr>
                <w:rFonts w:cs="Arial"/>
                <w:color w:val="FF0000"/>
                <w:szCs w:val="18"/>
              </w:rPr>
            </w:pPr>
            <w:r w:rsidRPr="00260AAB">
              <w:rPr>
                <w:rFonts w:cs="Arial"/>
                <w:color w:val="FF0000"/>
                <w:szCs w:val="18"/>
              </w:rPr>
              <w:t>Network Steering</w:t>
            </w:r>
          </w:p>
        </w:tc>
        <w:tc>
          <w:tcPr>
            <w:tcW w:w="2697" w:type="dxa"/>
          </w:tcPr>
          <w:p w14:paraId="13A28C58" w14:textId="77777777" w:rsidR="00E60CEF" w:rsidRPr="00260AAB" w:rsidRDefault="00E60CEF" w:rsidP="00246CA7">
            <w:pPr>
              <w:jc w:val="center"/>
              <w:rPr>
                <w:rFonts w:cs="Arial"/>
                <w:color w:val="FF0000"/>
                <w:szCs w:val="18"/>
              </w:rPr>
            </w:pPr>
            <w:r w:rsidRPr="00260AAB">
              <w:rPr>
                <w:rFonts w:cs="Arial"/>
                <w:color w:val="FF0000"/>
                <w:szCs w:val="18"/>
              </w:rPr>
              <w:t>Remove</w:t>
            </w:r>
          </w:p>
        </w:tc>
        <w:tc>
          <w:tcPr>
            <w:tcW w:w="2698" w:type="dxa"/>
          </w:tcPr>
          <w:p w14:paraId="5DEECAAF" w14:textId="77777777" w:rsidR="00E60CEF" w:rsidRPr="00260AAB" w:rsidRDefault="00371E6D" w:rsidP="00246CA7">
            <w:pPr>
              <w:jc w:val="center"/>
              <w:rPr>
                <w:rFonts w:cs="Arial"/>
                <w:color w:val="FF0000"/>
                <w:szCs w:val="18"/>
              </w:rPr>
            </w:pPr>
            <w:r w:rsidRPr="00260AAB">
              <w:rPr>
                <w:rFonts w:cs="Arial"/>
                <w:color w:val="FF0000"/>
                <w:szCs w:val="18"/>
              </w:rPr>
              <w:t>Recommended</w:t>
            </w:r>
          </w:p>
        </w:tc>
      </w:tr>
      <w:tr w:rsidR="00E60CEF" w:rsidRPr="00260AAB" w14:paraId="25621D83" w14:textId="77777777" w:rsidTr="00246CA7">
        <w:trPr>
          <w:trHeight w:val="367"/>
          <w:jc w:val="center"/>
        </w:trPr>
        <w:tc>
          <w:tcPr>
            <w:tcW w:w="2697" w:type="dxa"/>
          </w:tcPr>
          <w:p w14:paraId="06F012FC" w14:textId="77777777" w:rsidR="00E60CEF" w:rsidRPr="00260AAB" w:rsidRDefault="00E60CEF" w:rsidP="00246CA7">
            <w:pPr>
              <w:jc w:val="left"/>
              <w:rPr>
                <w:rFonts w:cs="Arial"/>
                <w:color w:val="FF0000"/>
                <w:szCs w:val="18"/>
              </w:rPr>
            </w:pPr>
            <w:r w:rsidRPr="00260AAB">
              <w:rPr>
                <w:rFonts w:cs="Arial"/>
                <w:color w:val="FF0000"/>
                <w:szCs w:val="18"/>
              </w:rPr>
              <w:t>Update TC Link Key</w:t>
            </w:r>
          </w:p>
        </w:tc>
        <w:tc>
          <w:tcPr>
            <w:tcW w:w="2697" w:type="dxa"/>
          </w:tcPr>
          <w:p w14:paraId="4315073E" w14:textId="77777777" w:rsidR="00E60CEF" w:rsidRPr="00260AAB" w:rsidRDefault="00E60CEF" w:rsidP="00246CA7">
            <w:pPr>
              <w:jc w:val="center"/>
              <w:rPr>
                <w:rFonts w:cs="Arial"/>
                <w:color w:val="FF0000"/>
                <w:szCs w:val="18"/>
              </w:rPr>
            </w:pPr>
            <w:r w:rsidRPr="00260AAB">
              <w:rPr>
                <w:rFonts w:cs="Arial"/>
                <w:color w:val="FF0000"/>
                <w:szCs w:val="18"/>
              </w:rPr>
              <w:t>Remove</w:t>
            </w:r>
          </w:p>
        </w:tc>
        <w:tc>
          <w:tcPr>
            <w:tcW w:w="2698" w:type="dxa"/>
          </w:tcPr>
          <w:p w14:paraId="18C3AA1F" w14:textId="77777777" w:rsidR="00E60CEF" w:rsidRPr="00260AAB" w:rsidRDefault="00371E6D" w:rsidP="00246CA7">
            <w:pPr>
              <w:jc w:val="center"/>
              <w:rPr>
                <w:rFonts w:cs="Arial"/>
                <w:color w:val="FF0000"/>
                <w:szCs w:val="18"/>
              </w:rPr>
            </w:pPr>
            <w:r w:rsidRPr="00260AAB">
              <w:rPr>
                <w:rFonts w:cs="Arial"/>
                <w:color w:val="FF0000"/>
                <w:szCs w:val="18"/>
              </w:rPr>
              <w:t>Recommended</w:t>
            </w:r>
          </w:p>
        </w:tc>
      </w:tr>
    </w:tbl>
    <w:p w14:paraId="4012F18C" w14:textId="7B759A35" w:rsidR="00E60CEF" w:rsidRPr="00260AAB" w:rsidRDefault="005A5DEE" w:rsidP="005A5DEE">
      <w:pPr>
        <w:pStyle w:val="Caption"/>
        <w:jc w:val="center"/>
        <w:rPr>
          <w:rFonts w:cs="Arial"/>
        </w:rPr>
      </w:pPr>
      <w:bookmarkStart w:id="16" w:name="_Ref24638639"/>
      <w:r w:rsidRPr="00260AAB">
        <w:rPr>
          <w:rFonts w:cs="Arial"/>
        </w:rPr>
        <w:t xml:space="preserve">Table </w:t>
      </w:r>
      <w:r w:rsidRPr="00260AAB">
        <w:rPr>
          <w:rFonts w:cs="Arial"/>
        </w:rPr>
        <w:fldChar w:fldCharType="begin"/>
      </w:r>
      <w:r w:rsidRPr="00260AAB">
        <w:rPr>
          <w:rFonts w:cs="Arial"/>
        </w:rPr>
        <w:instrText xml:space="preserve"> SEQ Table \* ARABIC </w:instrText>
      </w:r>
      <w:r w:rsidRPr="00260AAB">
        <w:rPr>
          <w:rFonts w:cs="Arial"/>
        </w:rPr>
        <w:fldChar w:fldCharType="separate"/>
      </w:r>
      <w:r w:rsidR="006D06CD">
        <w:rPr>
          <w:rFonts w:cs="Arial"/>
          <w:noProof/>
        </w:rPr>
        <w:t>1</w:t>
      </w:r>
      <w:r w:rsidRPr="00260AAB">
        <w:rPr>
          <w:rFonts w:cs="Arial"/>
        </w:rPr>
        <w:fldChar w:fldCharType="end"/>
      </w:r>
      <w:bookmarkEnd w:id="16"/>
      <w:r w:rsidR="00F44E4A" w:rsidRPr="00260AAB">
        <w:rPr>
          <w:rFonts w:cs="Arial"/>
        </w:rPr>
        <w:br/>
        <w:t>Plugins to check.</w:t>
      </w:r>
    </w:p>
    <w:p w14:paraId="31C96239" w14:textId="77777777" w:rsidR="00D76050" w:rsidRPr="00260AAB" w:rsidRDefault="00246CA7" w:rsidP="00054980">
      <w:pPr>
        <w:rPr>
          <w:rFonts w:cs="Arial"/>
          <w:szCs w:val="18"/>
        </w:rPr>
      </w:pPr>
      <w:r w:rsidRPr="00260AAB">
        <w:rPr>
          <w:rFonts w:cs="Arial"/>
          <w:szCs w:val="18"/>
        </w:rPr>
        <w:t xml:space="preserve">Before going ahead, it’s a good </w:t>
      </w:r>
      <w:r w:rsidR="002D189E" w:rsidRPr="00260AAB">
        <w:rPr>
          <w:rFonts w:cs="Arial"/>
          <w:szCs w:val="18"/>
        </w:rPr>
        <w:t>place</w:t>
      </w:r>
      <w:r w:rsidRPr="00260AAB">
        <w:rPr>
          <w:rFonts w:cs="Arial"/>
          <w:szCs w:val="18"/>
        </w:rPr>
        <w:t xml:space="preserve"> to point how the users can find more information about the plugins. As mentioned above, some plugins have source files</w:t>
      </w:r>
      <w:r w:rsidR="00A74862" w:rsidRPr="00260AAB">
        <w:rPr>
          <w:rFonts w:cs="Arial"/>
          <w:szCs w:val="18"/>
        </w:rPr>
        <w:t>, not just pre-built libraries. These files can be examined to find some not detailed information about its internal working. The header-, and source files can be found at “C:\SiliconLabs\SimplicityStudio\v4\developer\sdks\gecko_sdk_suite\v2.6\protocol\zigbee\app\framework”, under “plugin”, “plugin-host” and “plugin-soc” folders. This separation is used to identify the commonly used, SoC and Host specific plugins.</w:t>
      </w:r>
    </w:p>
    <w:p w14:paraId="15CA00CC" w14:textId="54C5E0E4" w:rsidR="00A74862" w:rsidRPr="00260AAB" w:rsidRDefault="00A74862" w:rsidP="00054980">
      <w:pPr>
        <w:rPr>
          <w:rFonts w:cs="Arial"/>
          <w:szCs w:val="18"/>
        </w:rPr>
      </w:pPr>
      <w:r w:rsidRPr="00260AAB">
        <w:rPr>
          <w:rFonts w:cs="Arial"/>
          <w:szCs w:val="18"/>
        </w:rPr>
        <w:t xml:space="preserve">These files are available from the AppBuilder as well, but some extra information can be found, </w:t>
      </w:r>
      <w:r w:rsidR="00D451EB" w:rsidRPr="00260AAB">
        <w:rPr>
          <w:rFonts w:cs="Arial"/>
          <w:szCs w:val="18"/>
        </w:rPr>
        <w:t>as</w:t>
      </w:r>
      <w:r w:rsidRPr="00260AAB">
        <w:rPr>
          <w:rFonts w:cs="Arial"/>
          <w:szCs w:val="18"/>
        </w:rPr>
        <w:t xml:space="preserve"> the implemented</w:t>
      </w:r>
      <w:r w:rsidR="00683FD5" w:rsidRPr="00260AAB">
        <w:rPr>
          <w:rFonts w:cs="Arial"/>
          <w:szCs w:val="18"/>
        </w:rPr>
        <w:t>-, defined</w:t>
      </w:r>
      <w:r w:rsidRPr="00260AAB">
        <w:rPr>
          <w:rFonts w:cs="Arial"/>
          <w:szCs w:val="18"/>
        </w:rPr>
        <w:t xml:space="preserve"> callbacks and APIs by the plugin.</w:t>
      </w:r>
      <w:r w:rsidR="00C63265" w:rsidRPr="00260AAB">
        <w:rPr>
          <w:rFonts w:cs="Arial"/>
          <w:szCs w:val="18"/>
        </w:rPr>
        <w:t xml:space="preserve"> See </w:t>
      </w:r>
      <w:r w:rsidR="00C63265" w:rsidRPr="00260AAB">
        <w:rPr>
          <w:rFonts w:cs="Arial"/>
          <w:szCs w:val="18"/>
        </w:rPr>
        <w:fldChar w:fldCharType="begin"/>
      </w:r>
      <w:r w:rsidR="00C63265" w:rsidRPr="00260AAB">
        <w:rPr>
          <w:rFonts w:cs="Arial"/>
          <w:szCs w:val="18"/>
        </w:rPr>
        <w:instrText xml:space="preserve"> REF _Ref24638737 \h </w:instrText>
      </w:r>
      <w:r w:rsidR="00C63265" w:rsidRPr="00260AAB">
        <w:rPr>
          <w:rFonts w:cs="Arial"/>
          <w:szCs w:val="18"/>
        </w:rPr>
      </w:r>
      <w:r w:rsidR="00260AAB">
        <w:rPr>
          <w:rFonts w:cs="Arial"/>
          <w:szCs w:val="18"/>
        </w:rPr>
        <w:instrText xml:space="preserve"> \* MERGEFORMAT </w:instrText>
      </w:r>
      <w:r w:rsidR="00C63265" w:rsidRPr="00260AAB">
        <w:rPr>
          <w:rFonts w:cs="Arial"/>
          <w:szCs w:val="18"/>
        </w:rPr>
        <w:fldChar w:fldCharType="separate"/>
      </w:r>
      <w:r w:rsidR="006D06CD" w:rsidRPr="00260AAB">
        <w:rPr>
          <w:rFonts w:cs="Arial"/>
        </w:rPr>
        <w:t xml:space="preserve">Figure </w:t>
      </w:r>
      <w:r w:rsidR="006D06CD">
        <w:rPr>
          <w:rFonts w:cs="Arial"/>
          <w:noProof/>
        </w:rPr>
        <w:t>3</w:t>
      </w:r>
      <w:r w:rsidR="006D06CD" w:rsidRPr="00260AAB">
        <w:rPr>
          <w:rFonts w:cs="Arial"/>
          <w:noProof/>
        </w:rPr>
        <w:noBreakHyphen/>
      </w:r>
      <w:r w:rsidR="006D06CD">
        <w:rPr>
          <w:rFonts w:cs="Arial"/>
          <w:noProof/>
        </w:rPr>
        <w:t>10</w:t>
      </w:r>
      <w:r w:rsidR="00C63265" w:rsidRPr="00260AAB">
        <w:rPr>
          <w:rFonts w:cs="Arial"/>
          <w:szCs w:val="18"/>
        </w:rPr>
        <w:fldChar w:fldCharType="end"/>
      </w:r>
      <w:r w:rsidR="00C63265" w:rsidRPr="00260AAB">
        <w:rPr>
          <w:rFonts w:cs="Arial"/>
          <w:szCs w:val="18"/>
        </w:rPr>
        <w:t>.</w:t>
      </w:r>
    </w:p>
    <w:p w14:paraId="018D4EA8" w14:textId="77777777" w:rsidR="003263AB" w:rsidRPr="00260AAB" w:rsidRDefault="00A74862" w:rsidP="00C63265">
      <w:pPr>
        <w:keepNext/>
        <w:jc w:val="center"/>
        <w:rPr>
          <w:rFonts w:cs="Arial"/>
        </w:rPr>
      </w:pPr>
      <w:r w:rsidRPr="00260AAB">
        <w:rPr>
          <w:rFonts w:cs="Arial"/>
          <w:noProof/>
          <w:szCs w:val="18"/>
        </w:rPr>
        <w:drawing>
          <wp:inline distT="0" distB="0" distL="0" distR="0" wp14:anchorId="5CAAA537" wp14:editId="199114BC">
            <wp:extent cx="6853555" cy="2832100"/>
            <wp:effectExtent l="19050" t="19050" r="23495" b="25400"/>
            <wp:docPr id="24" name="Picture 24" descr="C:\Users\patoth\Pictures\Screenpresso\2019-11-11_19h02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oth\Pictures\Screenpresso\2019-11-11_19h02_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3555" cy="2832100"/>
                    </a:xfrm>
                    <a:prstGeom prst="rect">
                      <a:avLst/>
                    </a:prstGeom>
                    <a:noFill/>
                    <a:ln>
                      <a:solidFill>
                        <a:schemeClr val="accent1"/>
                      </a:solidFill>
                    </a:ln>
                  </pic:spPr>
                </pic:pic>
              </a:graphicData>
            </a:graphic>
          </wp:inline>
        </w:drawing>
      </w:r>
    </w:p>
    <w:p w14:paraId="250F2D84" w14:textId="2C79EE32" w:rsidR="00A74862" w:rsidRPr="00260AAB" w:rsidRDefault="003263AB" w:rsidP="00C63265">
      <w:pPr>
        <w:pStyle w:val="Caption"/>
        <w:jc w:val="center"/>
        <w:rPr>
          <w:rFonts w:cs="Arial"/>
        </w:rPr>
      </w:pPr>
      <w:bookmarkStart w:id="17" w:name="_Ref24638737"/>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3</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10</w:t>
      </w:r>
      <w:r w:rsidRPr="00260AAB">
        <w:rPr>
          <w:rFonts w:cs="Arial"/>
        </w:rPr>
        <w:fldChar w:fldCharType="end"/>
      </w:r>
      <w:bookmarkEnd w:id="17"/>
      <w:r w:rsidR="00C63265" w:rsidRPr="00260AAB">
        <w:rPr>
          <w:rFonts w:cs="Arial"/>
        </w:rPr>
        <w:br/>
        <w:t>Plugin details.</w:t>
      </w:r>
    </w:p>
    <w:p w14:paraId="5251FA6B" w14:textId="77777777" w:rsidR="0048798A" w:rsidRPr="00260AAB" w:rsidRDefault="0048798A" w:rsidP="00790502">
      <w:pPr>
        <w:rPr>
          <w:rFonts w:cs="Arial"/>
          <w:szCs w:val="18"/>
        </w:rPr>
      </w:pPr>
    </w:p>
    <w:p w14:paraId="2E00BB91" w14:textId="77777777" w:rsidR="00790502" w:rsidRPr="00260AAB" w:rsidRDefault="006C286B" w:rsidP="008916EE">
      <w:pPr>
        <w:pStyle w:val="Heading2"/>
        <w:rPr>
          <w:rFonts w:cs="Arial"/>
        </w:rPr>
      </w:pPr>
      <w:r w:rsidRPr="00260AAB">
        <w:rPr>
          <w:rFonts w:cs="Arial"/>
        </w:rPr>
        <w:lastRenderedPageBreak/>
        <w:t>Callbacks</w:t>
      </w:r>
    </w:p>
    <w:p w14:paraId="6D287FFE" w14:textId="77777777" w:rsidR="006C286B" w:rsidRPr="00260AAB" w:rsidRDefault="00A2319B" w:rsidP="00790502">
      <w:pPr>
        <w:rPr>
          <w:rFonts w:cs="Arial"/>
          <w:szCs w:val="18"/>
        </w:rPr>
      </w:pPr>
      <w:r w:rsidRPr="00260AAB">
        <w:rPr>
          <w:rFonts w:cs="Arial"/>
          <w:szCs w:val="18"/>
        </w:rPr>
        <w:t xml:space="preserve">The </w:t>
      </w:r>
      <w:r w:rsidR="00F6008B" w:rsidRPr="00260AAB">
        <w:rPr>
          <w:rFonts w:cs="Arial"/>
          <w:szCs w:val="18"/>
        </w:rPr>
        <w:t xml:space="preserve">callbacks are a set of functions for the implementation of the application level functionalities. Some of them are related to plugins, while others can be used without any limitation. This tab is dynamically changing based on the previous </w:t>
      </w:r>
      <w:r w:rsidR="00F6008B" w:rsidRPr="00260AAB">
        <w:rPr>
          <w:rFonts w:cs="Arial"/>
          <w:i/>
          <w:szCs w:val="18"/>
        </w:rPr>
        <w:t>Plugins</w:t>
      </w:r>
      <w:r w:rsidR="00F6008B" w:rsidRPr="00260AAB">
        <w:rPr>
          <w:rFonts w:cs="Arial"/>
          <w:szCs w:val="18"/>
        </w:rPr>
        <w:t xml:space="preserve"> </w:t>
      </w:r>
      <w:r w:rsidR="0038180B" w:rsidRPr="00260AAB">
        <w:rPr>
          <w:rFonts w:cs="Arial"/>
          <w:szCs w:val="18"/>
        </w:rPr>
        <w:t xml:space="preserve">and </w:t>
      </w:r>
      <w:r w:rsidR="0038180B" w:rsidRPr="00260AAB">
        <w:rPr>
          <w:rFonts w:cs="Arial"/>
          <w:i/>
          <w:szCs w:val="18"/>
        </w:rPr>
        <w:t>ZCL Clusters</w:t>
      </w:r>
      <w:r w:rsidR="0038180B" w:rsidRPr="00260AAB">
        <w:rPr>
          <w:rFonts w:cs="Arial"/>
          <w:szCs w:val="18"/>
        </w:rPr>
        <w:t xml:space="preserve"> </w:t>
      </w:r>
      <w:r w:rsidR="00F6008B" w:rsidRPr="00260AAB">
        <w:rPr>
          <w:rFonts w:cs="Arial"/>
          <w:szCs w:val="18"/>
        </w:rPr>
        <w:t>tab. It means some callback</w:t>
      </w:r>
      <w:r w:rsidR="00CD52FA" w:rsidRPr="00260AAB">
        <w:rPr>
          <w:rFonts w:cs="Arial"/>
          <w:szCs w:val="18"/>
        </w:rPr>
        <w:t xml:space="preserve">s are visible/usable </w:t>
      </w:r>
      <w:r w:rsidR="00F6008B" w:rsidRPr="00260AAB">
        <w:rPr>
          <w:rFonts w:cs="Arial"/>
          <w:szCs w:val="18"/>
        </w:rPr>
        <w:t xml:space="preserve">only if the appropriate plugin </w:t>
      </w:r>
      <w:r w:rsidR="0038180B" w:rsidRPr="00260AAB">
        <w:rPr>
          <w:rFonts w:cs="Arial"/>
          <w:szCs w:val="18"/>
        </w:rPr>
        <w:t xml:space="preserve">or cluster </w:t>
      </w:r>
      <w:r w:rsidR="00F6008B" w:rsidRPr="00260AAB">
        <w:rPr>
          <w:rFonts w:cs="Arial"/>
          <w:szCs w:val="18"/>
        </w:rPr>
        <w:t>ha</w:t>
      </w:r>
      <w:r w:rsidR="0038180B" w:rsidRPr="00260AAB">
        <w:rPr>
          <w:rFonts w:cs="Arial"/>
          <w:szCs w:val="18"/>
        </w:rPr>
        <w:t>s</w:t>
      </w:r>
      <w:r w:rsidR="00F6008B" w:rsidRPr="00260AAB">
        <w:rPr>
          <w:rFonts w:cs="Arial"/>
          <w:szCs w:val="18"/>
        </w:rPr>
        <w:t xml:space="preserve"> been enabled.</w:t>
      </w:r>
    </w:p>
    <w:p w14:paraId="45C316B4" w14:textId="77777777" w:rsidR="00CD52FA" w:rsidRPr="00260AAB" w:rsidRDefault="00D770A1" w:rsidP="00F40F0D">
      <w:pPr>
        <w:spacing w:after="240"/>
        <w:rPr>
          <w:rFonts w:cs="Arial"/>
          <w:szCs w:val="18"/>
        </w:rPr>
      </w:pPr>
      <w:r w:rsidRPr="00260AAB">
        <w:rPr>
          <w:rFonts w:cs="Arial"/>
          <w:szCs w:val="18"/>
        </w:rPr>
        <w:t>It’s not necessary to use any callback for the basic network forming and opening functionalities.</w:t>
      </w:r>
      <w:r w:rsidR="00F40F0D" w:rsidRPr="00260AAB">
        <w:rPr>
          <w:rFonts w:cs="Arial"/>
          <w:szCs w:val="18"/>
        </w:rPr>
        <w:t xml:space="preserve"> </w:t>
      </w:r>
      <w:r w:rsidR="00E31887" w:rsidRPr="00260AAB">
        <w:rPr>
          <w:rFonts w:cs="Arial"/>
          <w:szCs w:val="18"/>
        </w:rPr>
        <w:t>It</w:t>
      </w:r>
      <w:r w:rsidR="00F40F0D" w:rsidRPr="00260AAB">
        <w:rPr>
          <w:rFonts w:cs="Arial"/>
          <w:szCs w:val="18"/>
        </w:rPr>
        <w:t xml:space="preserve"> will be used later.</w:t>
      </w:r>
    </w:p>
    <w:p w14:paraId="684AD2BA" w14:textId="77777777" w:rsidR="00F40F0D" w:rsidRPr="00260AAB" w:rsidRDefault="00F40F0D" w:rsidP="008916EE">
      <w:pPr>
        <w:pStyle w:val="Heading2"/>
        <w:rPr>
          <w:rFonts w:cs="Arial"/>
        </w:rPr>
      </w:pPr>
      <w:r w:rsidRPr="00260AAB">
        <w:rPr>
          <w:rFonts w:cs="Arial"/>
        </w:rPr>
        <w:t>Includes</w:t>
      </w:r>
    </w:p>
    <w:p w14:paraId="19831386" w14:textId="77777777" w:rsidR="00F40F0D" w:rsidRPr="00260AAB" w:rsidRDefault="00F40F0D" w:rsidP="00A23585">
      <w:pPr>
        <w:spacing w:after="240"/>
        <w:rPr>
          <w:rFonts w:cs="Arial"/>
          <w:szCs w:val="18"/>
        </w:rPr>
      </w:pPr>
      <w:r w:rsidRPr="00260AAB">
        <w:rPr>
          <w:rFonts w:cs="Arial"/>
          <w:szCs w:val="18"/>
        </w:rPr>
        <w:t xml:space="preserve">Project specific macros and include paths are defined here. It should not be modified, unless the user would use any custom token, or event. </w:t>
      </w:r>
      <w:r w:rsidR="00E31887" w:rsidRPr="00260AAB">
        <w:rPr>
          <w:rFonts w:cs="Arial"/>
          <w:szCs w:val="18"/>
        </w:rPr>
        <w:t>It will be used later.</w:t>
      </w:r>
    </w:p>
    <w:p w14:paraId="5490A903" w14:textId="77777777" w:rsidR="00A23585" w:rsidRPr="00260AAB" w:rsidRDefault="00A23585" w:rsidP="008916EE">
      <w:pPr>
        <w:pStyle w:val="Heading2"/>
        <w:rPr>
          <w:rFonts w:cs="Arial"/>
        </w:rPr>
      </w:pPr>
      <w:r w:rsidRPr="00260AAB">
        <w:rPr>
          <w:rFonts w:cs="Arial"/>
        </w:rPr>
        <w:t>Other options</w:t>
      </w:r>
    </w:p>
    <w:p w14:paraId="4CB0ADCF" w14:textId="77777777" w:rsidR="00A23585" w:rsidRPr="00260AAB" w:rsidRDefault="005338F3" w:rsidP="005338F3">
      <w:pPr>
        <w:spacing w:after="240"/>
        <w:rPr>
          <w:rFonts w:cs="Arial"/>
          <w:szCs w:val="18"/>
        </w:rPr>
      </w:pPr>
      <w:r w:rsidRPr="00260AAB">
        <w:rPr>
          <w:rFonts w:cs="Arial"/>
          <w:szCs w:val="18"/>
        </w:rPr>
        <w:t>Advance settings in case of using dual band functionalities. It’s not used in this project.</w:t>
      </w:r>
    </w:p>
    <w:p w14:paraId="3108B03F" w14:textId="77777777" w:rsidR="005338F3" w:rsidRPr="00260AAB" w:rsidRDefault="005338F3" w:rsidP="008916EE">
      <w:pPr>
        <w:pStyle w:val="Heading2"/>
        <w:rPr>
          <w:rFonts w:cs="Arial"/>
        </w:rPr>
      </w:pPr>
      <w:r w:rsidRPr="00260AAB">
        <w:rPr>
          <w:rFonts w:cs="Arial"/>
        </w:rPr>
        <w:t>Bluetooth GATT</w:t>
      </w:r>
    </w:p>
    <w:p w14:paraId="355E36C1" w14:textId="77777777" w:rsidR="005338F3" w:rsidRPr="00260AAB" w:rsidRDefault="005338F3" w:rsidP="00790502">
      <w:pPr>
        <w:rPr>
          <w:rFonts w:cs="Arial"/>
          <w:szCs w:val="18"/>
        </w:rPr>
      </w:pPr>
      <w:r w:rsidRPr="00260AAB">
        <w:rPr>
          <w:rFonts w:cs="Arial"/>
          <w:szCs w:val="18"/>
        </w:rPr>
        <w:t xml:space="preserve">The Zigbee-BLE Dynamic Multiprotocol </w:t>
      </w:r>
      <w:proofErr w:type="spellStart"/>
      <w:r w:rsidRPr="00260AAB">
        <w:rPr>
          <w:rFonts w:cs="Arial"/>
          <w:szCs w:val="18"/>
        </w:rPr>
        <w:t>bluetooth</w:t>
      </w:r>
      <w:proofErr w:type="spellEnd"/>
      <w:r w:rsidRPr="00260AAB">
        <w:rPr>
          <w:rFonts w:cs="Arial"/>
          <w:szCs w:val="18"/>
        </w:rPr>
        <w:t xml:space="preserve"> side configurator is resided into the AppBuilder</w:t>
      </w:r>
      <w:r w:rsidR="00696EC8" w:rsidRPr="00260AAB">
        <w:rPr>
          <w:rFonts w:cs="Arial"/>
          <w:szCs w:val="18"/>
        </w:rPr>
        <w:t>, but it’s not used in this project.</w:t>
      </w:r>
    </w:p>
    <w:p w14:paraId="7A676A18" w14:textId="77777777" w:rsidR="002655D7" w:rsidRPr="00260AAB" w:rsidRDefault="002655D7" w:rsidP="00790502">
      <w:pPr>
        <w:rPr>
          <w:rFonts w:cs="Arial"/>
          <w:szCs w:val="18"/>
        </w:rPr>
      </w:pPr>
      <w:r w:rsidRPr="00260AAB">
        <w:rPr>
          <w:rFonts w:cs="Arial"/>
          <w:szCs w:val="18"/>
        </w:rPr>
        <w:t xml:space="preserve">Note: </w:t>
      </w:r>
      <w:r w:rsidR="00EC3CFD" w:rsidRPr="00260AAB">
        <w:rPr>
          <w:rFonts w:cs="Arial"/>
          <w:szCs w:val="18"/>
        </w:rPr>
        <w:t>Some</w:t>
      </w:r>
      <w:r w:rsidRPr="00260AAB">
        <w:rPr>
          <w:rFonts w:cs="Arial"/>
          <w:szCs w:val="18"/>
        </w:rPr>
        <w:t xml:space="preserve"> BLE </w:t>
      </w:r>
      <w:r w:rsidR="00EC3CFD" w:rsidRPr="00260AAB">
        <w:rPr>
          <w:rFonts w:cs="Arial"/>
          <w:szCs w:val="18"/>
        </w:rPr>
        <w:t xml:space="preserve">related </w:t>
      </w:r>
      <w:r w:rsidRPr="00260AAB">
        <w:rPr>
          <w:rFonts w:cs="Arial"/>
          <w:szCs w:val="18"/>
        </w:rPr>
        <w:t>plugin make it editable.</w:t>
      </w:r>
    </w:p>
    <w:p w14:paraId="6C5E0EB5" w14:textId="77777777" w:rsidR="002655D7" w:rsidRPr="00260AAB" w:rsidRDefault="002655D7" w:rsidP="00790502">
      <w:pPr>
        <w:rPr>
          <w:rFonts w:cs="Arial"/>
          <w:szCs w:val="18"/>
        </w:rPr>
      </w:pPr>
    </w:p>
    <w:p w14:paraId="6F67167C" w14:textId="77777777" w:rsidR="005338F3" w:rsidRPr="00260AAB" w:rsidRDefault="00353C3D" w:rsidP="00790502">
      <w:pPr>
        <w:rPr>
          <w:rFonts w:cs="Arial"/>
          <w:szCs w:val="18"/>
        </w:rPr>
      </w:pPr>
      <w:r w:rsidRPr="00260AAB">
        <w:rPr>
          <w:rFonts w:cs="Arial"/>
          <w:szCs w:val="18"/>
        </w:rPr>
        <w:t>After saving the modifications the .</w:t>
      </w:r>
      <w:proofErr w:type="spellStart"/>
      <w:r w:rsidRPr="00260AAB">
        <w:rPr>
          <w:rFonts w:cs="Arial"/>
          <w:szCs w:val="18"/>
        </w:rPr>
        <w:t>isc</w:t>
      </w:r>
      <w:proofErr w:type="spellEnd"/>
      <w:r w:rsidRPr="00260AAB">
        <w:rPr>
          <w:rFonts w:cs="Arial"/>
          <w:szCs w:val="18"/>
        </w:rPr>
        <w:t xml:space="preserve"> file ready to generate the project files and link the necessary SDK sources and libraries.</w:t>
      </w:r>
    </w:p>
    <w:p w14:paraId="60D68011" w14:textId="24CC2309" w:rsidR="0046664E" w:rsidRPr="00260AAB" w:rsidRDefault="004514DD" w:rsidP="00790502">
      <w:pPr>
        <w:rPr>
          <w:rFonts w:cs="Arial"/>
          <w:szCs w:val="18"/>
        </w:rPr>
      </w:pPr>
      <w:r w:rsidRPr="00260AAB">
        <w:rPr>
          <w:rFonts w:cs="Arial"/>
          <w:szCs w:val="18"/>
        </w:rPr>
        <w:t>Press the Generate button.</w:t>
      </w:r>
      <w:r w:rsidR="000449A1" w:rsidRPr="00260AAB">
        <w:rPr>
          <w:rFonts w:cs="Arial"/>
          <w:szCs w:val="18"/>
        </w:rPr>
        <w:t xml:space="preserve"> See </w:t>
      </w:r>
      <w:r w:rsidR="000449A1" w:rsidRPr="00260AAB">
        <w:rPr>
          <w:rFonts w:cs="Arial"/>
          <w:szCs w:val="18"/>
        </w:rPr>
        <w:fldChar w:fldCharType="begin"/>
      </w:r>
      <w:r w:rsidR="000449A1" w:rsidRPr="00260AAB">
        <w:rPr>
          <w:rFonts w:cs="Arial"/>
          <w:szCs w:val="18"/>
        </w:rPr>
        <w:instrText xml:space="preserve"> REF _Ref24638794 \h </w:instrText>
      </w:r>
      <w:r w:rsidR="000449A1" w:rsidRPr="00260AAB">
        <w:rPr>
          <w:rFonts w:cs="Arial"/>
          <w:szCs w:val="18"/>
        </w:rPr>
      </w:r>
      <w:r w:rsidR="00260AAB">
        <w:rPr>
          <w:rFonts w:cs="Arial"/>
          <w:szCs w:val="18"/>
        </w:rPr>
        <w:instrText xml:space="preserve"> \* MERGEFORMAT </w:instrText>
      </w:r>
      <w:r w:rsidR="000449A1" w:rsidRPr="00260AAB">
        <w:rPr>
          <w:rFonts w:cs="Arial"/>
          <w:szCs w:val="18"/>
        </w:rPr>
        <w:fldChar w:fldCharType="separate"/>
      </w:r>
      <w:r w:rsidR="006D06CD" w:rsidRPr="00260AAB">
        <w:rPr>
          <w:rFonts w:cs="Arial"/>
        </w:rPr>
        <w:t xml:space="preserve">Figure </w:t>
      </w:r>
      <w:r w:rsidR="006D06CD">
        <w:rPr>
          <w:rFonts w:cs="Arial"/>
          <w:noProof/>
        </w:rPr>
        <w:t>3</w:t>
      </w:r>
      <w:r w:rsidR="006D06CD" w:rsidRPr="00260AAB">
        <w:rPr>
          <w:rFonts w:cs="Arial"/>
          <w:noProof/>
        </w:rPr>
        <w:noBreakHyphen/>
      </w:r>
      <w:r w:rsidR="006D06CD">
        <w:rPr>
          <w:rFonts w:cs="Arial"/>
          <w:noProof/>
        </w:rPr>
        <w:t>11</w:t>
      </w:r>
      <w:r w:rsidR="000449A1" w:rsidRPr="00260AAB">
        <w:rPr>
          <w:rFonts w:cs="Arial"/>
          <w:szCs w:val="18"/>
        </w:rPr>
        <w:fldChar w:fldCharType="end"/>
      </w:r>
      <w:r w:rsidR="000449A1" w:rsidRPr="00260AAB">
        <w:rPr>
          <w:rFonts w:cs="Arial"/>
          <w:szCs w:val="18"/>
        </w:rPr>
        <w:t>.</w:t>
      </w:r>
    </w:p>
    <w:p w14:paraId="1FFBF11B" w14:textId="77777777" w:rsidR="003263AB" w:rsidRPr="00260AAB" w:rsidRDefault="0046664E" w:rsidP="0066604B">
      <w:pPr>
        <w:keepNext/>
        <w:jc w:val="center"/>
        <w:rPr>
          <w:rFonts w:cs="Arial"/>
        </w:rPr>
      </w:pPr>
      <w:r w:rsidRPr="00260AAB">
        <w:rPr>
          <w:rFonts w:cs="Arial"/>
          <w:noProof/>
          <w:szCs w:val="18"/>
        </w:rPr>
        <w:drawing>
          <wp:inline distT="0" distB="0" distL="0" distR="0" wp14:anchorId="6DD53D65" wp14:editId="28A14860">
            <wp:extent cx="4484740" cy="3736521"/>
            <wp:effectExtent l="19050" t="19050" r="11430" b="16510"/>
            <wp:docPr id="26" name="Picture 26" descr="C:\Users\patoth\Pictures\Screenpresso\2019-11-04_14h22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oth\Pictures\Screenpresso\2019-11-04_14h22_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0728" cy="3741510"/>
                    </a:xfrm>
                    <a:prstGeom prst="rect">
                      <a:avLst/>
                    </a:prstGeom>
                    <a:noFill/>
                    <a:ln>
                      <a:solidFill>
                        <a:schemeClr val="accent1"/>
                      </a:solidFill>
                    </a:ln>
                  </pic:spPr>
                </pic:pic>
              </a:graphicData>
            </a:graphic>
          </wp:inline>
        </w:drawing>
      </w:r>
    </w:p>
    <w:p w14:paraId="1F5D65FD" w14:textId="3E1FEE45" w:rsidR="004514DD" w:rsidRPr="00260AAB" w:rsidRDefault="003263AB" w:rsidP="0066604B">
      <w:pPr>
        <w:pStyle w:val="Caption"/>
        <w:jc w:val="center"/>
        <w:rPr>
          <w:rFonts w:cs="Arial"/>
        </w:rPr>
      </w:pPr>
      <w:bookmarkStart w:id="18" w:name="_Ref24638794"/>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3</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11</w:t>
      </w:r>
      <w:r w:rsidRPr="00260AAB">
        <w:rPr>
          <w:rFonts w:cs="Arial"/>
        </w:rPr>
        <w:fldChar w:fldCharType="end"/>
      </w:r>
      <w:bookmarkEnd w:id="18"/>
      <w:r w:rsidR="0066604B" w:rsidRPr="00260AAB">
        <w:rPr>
          <w:rFonts w:cs="Arial"/>
        </w:rPr>
        <w:br/>
        <w:t>Generation result.</w:t>
      </w:r>
    </w:p>
    <w:p w14:paraId="5D1E51D5" w14:textId="77777777" w:rsidR="004514DD" w:rsidRPr="00260AAB" w:rsidRDefault="0046664E" w:rsidP="00815E21">
      <w:pPr>
        <w:spacing w:after="240"/>
        <w:rPr>
          <w:rFonts w:cs="Arial"/>
          <w:szCs w:val="18"/>
        </w:rPr>
      </w:pPr>
      <w:r w:rsidRPr="00260AAB">
        <w:rPr>
          <w:rFonts w:cs="Arial"/>
          <w:szCs w:val="18"/>
        </w:rPr>
        <w:t xml:space="preserve">The “Generation successful” </w:t>
      </w:r>
      <w:r w:rsidR="0007463B" w:rsidRPr="00260AAB">
        <w:rPr>
          <w:rFonts w:cs="Arial"/>
          <w:szCs w:val="18"/>
        </w:rPr>
        <w:t>label signs all the required files are created.</w:t>
      </w:r>
    </w:p>
    <w:p w14:paraId="6F3637AF" w14:textId="77777777" w:rsidR="00815E21" w:rsidRPr="00260AAB" w:rsidRDefault="00815E21" w:rsidP="008916EE">
      <w:pPr>
        <w:pStyle w:val="Heading2"/>
        <w:rPr>
          <w:rFonts w:cs="Arial"/>
        </w:rPr>
      </w:pPr>
      <w:bookmarkStart w:id="19" w:name="_Hlk24552047"/>
      <w:r w:rsidRPr="00260AAB">
        <w:rPr>
          <w:rFonts w:cs="Arial"/>
        </w:rPr>
        <w:lastRenderedPageBreak/>
        <w:t>Hardware configurator</w:t>
      </w:r>
    </w:p>
    <w:bookmarkEnd w:id="19"/>
    <w:p w14:paraId="0E033694" w14:textId="77777777" w:rsidR="005F195E" w:rsidRPr="00260AAB" w:rsidRDefault="005F195E" w:rsidP="00790502">
      <w:pPr>
        <w:rPr>
          <w:rFonts w:cs="Arial"/>
          <w:szCs w:val="18"/>
        </w:rPr>
      </w:pPr>
      <w:r w:rsidRPr="00260AAB">
        <w:rPr>
          <w:rFonts w:cs="Arial"/>
          <w:szCs w:val="18"/>
        </w:rPr>
        <w:t>The hardware configurator is NOT part of the AppBuilder. It’s unique file in the project for generating the “</w:t>
      </w:r>
      <w:proofErr w:type="spellStart"/>
      <w:r w:rsidRPr="00260AAB">
        <w:rPr>
          <w:rFonts w:cs="Arial"/>
          <w:szCs w:val="18"/>
        </w:rPr>
        <w:t>hal</w:t>
      </w:r>
      <w:proofErr w:type="spellEnd"/>
      <w:r w:rsidRPr="00260AAB">
        <w:rPr>
          <w:rFonts w:cs="Arial"/>
          <w:szCs w:val="18"/>
        </w:rPr>
        <w:t>-config/</w:t>
      </w:r>
      <w:proofErr w:type="spellStart"/>
      <w:r w:rsidRPr="00260AAB">
        <w:rPr>
          <w:rFonts w:cs="Arial"/>
          <w:szCs w:val="18"/>
        </w:rPr>
        <w:t>hal-config.h</w:t>
      </w:r>
      <w:proofErr w:type="spellEnd"/>
      <w:r w:rsidRPr="00260AAB">
        <w:rPr>
          <w:rFonts w:cs="Arial"/>
          <w:szCs w:val="18"/>
        </w:rPr>
        <w:t>” file. This file contains includes, which will used by other source files.</w:t>
      </w:r>
    </w:p>
    <w:p w14:paraId="2C5184F0" w14:textId="77777777" w:rsidR="00815E21" w:rsidRPr="00260AAB" w:rsidRDefault="005F195E" w:rsidP="00790502">
      <w:pPr>
        <w:rPr>
          <w:rFonts w:cs="Arial"/>
          <w:szCs w:val="18"/>
        </w:rPr>
      </w:pPr>
      <w:r w:rsidRPr="00260AAB">
        <w:rPr>
          <w:rFonts w:cs="Arial"/>
          <w:szCs w:val="18"/>
        </w:rPr>
        <w:t>It’s important to understand that the here applied settings don’t directly mean that the peripheral is initialized</w:t>
      </w:r>
      <w:r w:rsidR="00E407FF" w:rsidRPr="00260AAB">
        <w:rPr>
          <w:rFonts w:cs="Arial"/>
          <w:szCs w:val="18"/>
        </w:rPr>
        <w:t>, it just provides macros for the proper pin</w:t>
      </w:r>
      <w:r w:rsidR="00120CDB" w:rsidRPr="00260AAB">
        <w:rPr>
          <w:rFonts w:cs="Arial"/>
          <w:szCs w:val="18"/>
        </w:rPr>
        <w:t xml:space="preserve"> and clock settings</w:t>
      </w:r>
      <w:r w:rsidR="00E407FF" w:rsidRPr="00260AAB">
        <w:rPr>
          <w:rFonts w:cs="Arial"/>
          <w:szCs w:val="18"/>
        </w:rPr>
        <w:t>. It could happen that the UART peripheral is enabled in this configurator, but not in the Serial plugin. In this case the initializer functions will not be called</w:t>
      </w:r>
      <w:r w:rsidR="00120CDB" w:rsidRPr="00260AAB">
        <w:rPr>
          <w:rFonts w:cs="Arial"/>
          <w:szCs w:val="18"/>
        </w:rPr>
        <w:t>, thus the UART won’t work</w:t>
      </w:r>
      <w:r w:rsidR="00E407FF" w:rsidRPr="00260AAB">
        <w:rPr>
          <w:rFonts w:cs="Arial"/>
          <w:szCs w:val="18"/>
        </w:rPr>
        <w:t>.</w:t>
      </w:r>
      <w:r w:rsidR="00120CDB" w:rsidRPr="00260AAB">
        <w:rPr>
          <w:rFonts w:cs="Arial"/>
          <w:szCs w:val="18"/>
        </w:rPr>
        <w:t xml:space="preserve"> However, the other way around, if a plugin refers to a macro which is not defined by the hardware configurator, it causes compiler errors. </w:t>
      </w:r>
    </w:p>
    <w:p w14:paraId="4E65B55E" w14:textId="4946EB5A" w:rsidR="00272F4F" w:rsidRPr="00260AAB" w:rsidRDefault="00272F4F" w:rsidP="00790502">
      <w:pPr>
        <w:rPr>
          <w:rFonts w:cs="Arial"/>
          <w:szCs w:val="18"/>
        </w:rPr>
      </w:pPr>
      <w:r w:rsidRPr="00260AAB">
        <w:rPr>
          <w:rFonts w:cs="Arial"/>
          <w:szCs w:val="18"/>
        </w:rPr>
        <w:t>In our project, the VCOM enable pin must be enabled to make the UART-USB converter works.</w:t>
      </w:r>
      <w:r w:rsidR="004A45B1" w:rsidRPr="00260AAB">
        <w:rPr>
          <w:rFonts w:cs="Arial"/>
          <w:szCs w:val="18"/>
        </w:rPr>
        <w:t xml:space="preserve"> The serial port init</w:t>
      </w:r>
      <w:r w:rsidR="00956923" w:rsidRPr="00260AAB">
        <w:rPr>
          <w:rFonts w:cs="Arial"/>
          <w:szCs w:val="18"/>
        </w:rPr>
        <w:t>ializer</w:t>
      </w:r>
      <w:r w:rsidR="004A45B1" w:rsidRPr="00260AAB">
        <w:rPr>
          <w:rFonts w:cs="Arial"/>
          <w:szCs w:val="18"/>
        </w:rPr>
        <w:t xml:space="preserve"> set</w:t>
      </w:r>
      <w:r w:rsidR="00956923" w:rsidRPr="00260AAB">
        <w:rPr>
          <w:rFonts w:cs="Arial"/>
          <w:szCs w:val="18"/>
        </w:rPr>
        <w:t>s</w:t>
      </w:r>
      <w:r w:rsidR="004A45B1" w:rsidRPr="00260AAB">
        <w:rPr>
          <w:rFonts w:cs="Arial"/>
          <w:szCs w:val="18"/>
        </w:rPr>
        <w:t xml:space="preserve"> the PA5 to high state.</w:t>
      </w:r>
      <w:r w:rsidR="00BF6089" w:rsidRPr="00260AAB">
        <w:rPr>
          <w:rFonts w:cs="Arial"/>
          <w:szCs w:val="18"/>
        </w:rPr>
        <w:t xml:space="preserve"> If the board was selected correctly at the begging, this already has been set.</w:t>
      </w:r>
      <w:r w:rsidR="00F7548B" w:rsidRPr="00260AAB">
        <w:rPr>
          <w:rFonts w:cs="Arial"/>
          <w:szCs w:val="18"/>
        </w:rPr>
        <w:t xml:space="preserve"> See </w:t>
      </w:r>
      <w:r w:rsidR="00F7548B" w:rsidRPr="00260AAB">
        <w:rPr>
          <w:rFonts w:cs="Arial"/>
          <w:szCs w:val="18"/>
        </w:rPr>
        <w:fldChar w:fldCharType="begin"/>
      </w:r>
      <w:r w:rsidR="00F7548B" w:rsidRPr="00260AAB">
        <w:rPr>
          <w:rFonts w:cs="Arial"/>
          <w:szCs w:val="18"/>
        </w:rPr>
        <w:instrText xml:space="preserve"> REF _Ref24638864 \h </w:instrText>
      </w:r>
      <w:r w:rsidR="00F7548B" w:rsidRPr="00260AAB">
        <w:rPr>
          <w:rFonts w:cs="Arial"/>
          <w:szCs w:val="18"/>
        </w:rPr>
      </w:r>
      <w:r w:rsidR="00260AAB">
        <w:rPr>
          <w:rFonts w:cs="Arial"/>
          <w:szCs w:val="18"/>
        </w:rPr>
        <w:instrText xml:space="preserve"> \* MERGEFORMAT </w:instrText>
      </w:r>
      <w:r w:rsidR="00F7548B" w:rsidRPr="00260AAB">
        <w:rPr>
          <w:rFonts w:cs="Arial"/>
          <w:szCs w:val="18"/>
        </w:rPr>
        <w:fldChar w:fldCharType="separate"/>
      </w:r>
      <w:r w:rsidR="006D06CD" w:rsidRPr="00260AAB">
        <w:rPr>
          <w:rFonts w:cs="Arial"/>
        </w:rPr>
        <w:t xml:space="preserve">Figure </w:t>
      </w:r>
      <w:r w:rsidR="006D06CD">
        <w:rPr>
          <w:rFonts w:cs="Arial"/>
          <w:noProof/>
        </w:rPr>
        <w:t>3</w:t>
      </w:r>
      <w:r w:rsidR="006D06CD" w:rsidRPr="00260AAB">
        <w:rPr>
          <w:rFonts w:cs="Arial"/>
          <w:noProof/>
        </w:rPr>
        <w:noBreakHyphen/>
      </w:r>
      <w:r w:rsidR="006D06CD">
        <w:rPr>
          <w:rFonts w:cs="Arial"/>
          <w:noProof/>
        </w:rPr>
        <w:t>12</w:t>
      </w:r>
      <w:r w:rsidR="00F7548B" w:rsidRPr="00260AAB">
        <w:rPr>
          <w:rFonts w:cs="Arial"/>
          <w:szCs w:val="18"/>
        </w:rPr>
        <w:fldChar w:fldCharType="end"/>
      </w:r>
      <w:r w:rsidR="00F7548B" w:rsidRPr="00260AAB">
        <w:rPr>
          <w:rFonts w:cs="Arial"/>
          <w:szCs w:val="18"/>
        </w:rPr>
        <w:t>.</w:t>
      </w:r>
    </w:p>
    <w:p w14:paraId="2EEBAA3F" w14:textId="77777777" w:rsidR="003263AB" w:rsidRPr="00260AAB" w:rsidRDefault="00272F4F" w:rsidP="00F7548B">
      <w:pPr>
        <w:keepNext/>
        <w:jc w:val="center"/>
        <w:rPr>
          <w:rFonts w:cs="Arial"/>
        </w:rPr>
      </w:pPr>
      <w:r w:rsidRPr="00260AAB">
        <w:rPr>
          <w:rFonts w:cs="Arial"/>
          <w:noProof/>
          <w:szCs w:val="18"/>
        </w:rPr>
        <w:drawing>
          <wp:inline distT="0" distB="0" distL="0" distR="0" wp14:anchorId="4E6247F1" wp14:editId="2B6EC3D1">
            <wp:extent cx="6844665" cy="2698750"/>
            <wp:effectExtent l="19050" t="19050" r="13335" b="25400"/>
            <wp:docPr id="27" name="Picture 27" descr="C:\Users\patoth\Pictures\Screenpresso\2019-11-11_19h53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toth\Pictures\Screenpresso\2019-11-11_19h53_5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4665" cy="2698750"/>
                    </a:xfrm>
                    <a:prstGeom prst="rect">
                      <a:avLst/>
                    </a:prstGeom>
                    <a:noFill/>
                    <a:ln>
                      <a:solidFill>
                        <a:schemeClr val="accent1"/>
                      </a:solidFill>
                    </a:ln>
                  </pic:spPr>
                </pic:pic>
              </a:graphicData>
            </a:graphic>
          </wp:inline>
        </w:drawing>
      </w:r>
    </w:p>
    <w:p w14:paraId="21EEF739" w14:textId="042EA733" w:rsidR="00272F4F" w:rsidRPr="00260AAB" w:rsidRDefault="003263AB" w:rsidP="00F7548B">
      <w:pPr>
        <w:pStyle w:val="Caption"/>
        <w:jc w:val="center"/>
        <w:rPr>
          <w:rFonts w:cs="Arial"/>
        </w:rPr>
      </w:pPr>
      <w:bookmarkStart w:id="20" w:name="_Ref24638864"/>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3</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12</w:t>
      </w:r>
      <w:r w:rsidRPr="00260AAB">
        <w:rPr>
          <w:rFonts w:cs="Arial"/>
        </w:rPr>
        <w:fldChar w:fldCharType="end"/>
      </w:r>
      <w:bookmarkEnd w:id="20"/>
      <w:r w:rsidR="00F7548B" w:rsidRPr="00260AAB">
        <w:rPr>
          <w:rFonts w:cs="Arial"/>
        </w:rPr>
        <w:br/>
        <w:t>Hardware configurator.</w:t>
      </w:r>
    </w:p>
    <w:p w14:paraId="678F125B" w14:textId="77777777" w:rsidR="00163BDC" w:rsidRPr="00260AAB" w:rsidRDefault="00885653" w:rsidP="00790502">
      <w:pPr>
        <w:rPr>
          <w:rFonts w:cs="Arial"/>
          <w:szCs w:val="18"/>
        </w:rPr>
      </w:pPr>
      <w:r w:rsidRPr="00260AAB">
        <w:rPr>
          <w:rFonts w:cs="Arial"/>
          <w:szCs w:val="18"/>
        </w:rPr>
        <w:t xml:space="preserve">The saving of this file </w:t>
      </w:r>
      <w:r w:rsidR="009E3DAB" w:rsidRPr="00260AAB">
        <w:rPr>
          <w:rFonts w:cs="Arial"/>
          <w:szCs w:val="18"/>
        </w:rPr>
        <w:t>re</w:t>
      </w:r>
      <w:r w:rsidR="00E834D4" w:rsidRPr="00260AAB">
        <w:rPr>
          <w:rFonts w:cs="Arial"/>
          <w:szCs w:val="18"/>
        </w:rPr>
        <w:t>-</w:t>
      </w:r>
      <w:r w:rsidR="009E3DAB" w:rsidRPr="00260AAB">
        <w:rPr>
          <w:rFonts w:cs="Arial"/>
          <w:szCs w:val="18"/>
        </w:rPr>
        <w:t>generates</w:t>
      </w:r>
      <w:r w:rsidRPr="00260AAB">
        <w:rPr>
          <w:rFonts w:cs="Arial"/>
          <w:szCs w:val="18"/>
        </w:rPr>
        <w:t xml:space="preserve"> the </w:t>
      </w:r>
      <w:r w:rsidR="00E765FC" w:rsidRPr="00260AAB">
        <w:rPr>
          <w:rFonts w:cs="Arial"/>
          <w:szCs w:val="18"/>
        </w:rPr>
        <w:t>“</w:t>
      </w:r>
      <w:proofErr w:type="spellStart"/>
      <w:r w:rsidRPr="00260AAB">
        <w:rPr>
          <w:rFonts w:cs="Arial"/>
          <w:szCs w:val="18"/>
        </w:rPr>
        <w:t>hal-config.h</w:t>
      </w:r>
      <w:proofErr w:type="spellEnd"/>
      <w:r w:rsidR="00E765FC" w:rsidRPr="00260AAB">
        <w:rPr>
          <w:rFonts w:cs="Arial"/>
          <w:szCs w:val="18"/>
        </w:rPr>
        <w:t>”</w:t>
      </w:r>
      <w:r w:rsidRPr="00260AAB">
        <w:rPr>
          <w:rFonts w:cs="Arial"/>
          <w:szCs w:val="18"/>
        </w:rPr>
        <w:t xml:space="preserve"> file according to the settings.</w:t>
      </w:r>
    </w:p>
    <w:p w14:paraId="76C0264A" w14:textId="77777777" w:rsidR="00812E31" w:rsidRPr="00260AAB" w:rsidRDefault="00E3696A" w:rsidP="00790502">
      <w:pPr>
        <w:rPr>
          <w:rFonts w:cs="Arial"/>
          <w:szCs w:val="18"/>
        </w:rPr>
      </w:pPr>
      <w:r w:rsidRPr="00260AAB">
        <w:rPr>
          <w:rFonts w:cs="Arial"/>
          <w:szCs w:val="18"/>
        </w:rPr>
        <w:t xml:space="preserve">Press the Build </w:t>
      </w:r>
      <w:r w:rsidR="00427AB0" w:rsidRPr="00260AAB">
        <w:rPr>
          <w:rFonts w:cs="Arial"/>
          <w:szCs w:val="18"/>
        </w:rPr>
        <w:t>button (</w:t>
      </w:r>
      <w:r w:rsidRPr="00260AAB">
        <w:rPr>
          <w:rFonts w:cs="Arial"/>
          <w:szCs w:val="18"/>
        </w:rPr>
        <w:t xml:space="preserve"> </w:t>
      </w:r>
      <w:r w:rsidRPr="00260AAB">
        <w:rPr>
          <w:rFonts w:cs="Arial"/>
          <w:noProof/>
          <w:szCs w:val="18"/>
        </w:rPr>
        <w:drawing>
          <wp:inline distT="0" distB="0" distL="0" distR="0" wp14:anchorId="535AE58B" wp14:editId="6124DD4F">
            <wp:extent cx="168675" cy="16867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814" cy="267814"/>
                    </a:xfrm>
                    <a:prstGeom prst="rect">
                      <a:avLst/>
                    </a:prstGeom>
                  </pic:spPr>
                </pic:pic>
              </a:graphicData>
            </a:graphic>
          </wp:inline>
        </w:drawing>
      </w:r>
      <w:r w:rsidR="00427AB0" w:rsidRPr="00260AAB">
        <w:rPr>
          <w:rFonts w:cs="Arial"/>
          <w:szCs w:val="18"/>
        </w:rPr>
        <w:t>)</w:t>
      </w:r>
      <w:r w:rsidR="00812E31" w:rsidRPr="00260AAB">
        <w:rPr>
          <w:rFonts w:cs="Arial"/>
          <w:szCs w:val="18"/>
        </w:rPr>
        <w:t xml:space="preserve">. Upon a successful build, the binary files should be appeared in the </w:t>
      </w:r>
      <w:r w:rsidR="00514DFB" w:rsidRPr="00260AAB">
        <w:rPr>
          <w:rFonts w:cs="Arial"/>
          <w:szCs w:val="18"/>
        </w:rPr>
        <w:t>“Binaries” directory.</w:t>
      </w:r>
    </w:p>
    <w:p w14:paraId="4489E10A" w14:textId="77777777" w:rsidR="00812E31" w:rsidRPr="00260AAB" w:rsidRDefault="00812E31">
      <w:pPr>
        <w:spacing w:before="0" w:line="240" w:lineRule="auto"/>
        <w:jc w:val="left"/>
        <w:rPr>
          <w:rFonts w:cs="Arial"/>
          <w:szCs w:val="18"/>
        </w:rPr>
      </w:pPr>
      <w:r w:rsidRPr="00260AAB">
        <w:rPr>
          <w:rFonts w:cs="Arial"/>
          <w:szCs w:val="18"/>
        </w:rPr>
        <w:br w:type="page"/>
      </w:r>
    </w:p>
    <w:p w14:paraId="788B15B8" w14:textId="77777777" w:rsidR="00812E31" w:rsidRPr="00260AAB" w:rsidRDefault="00812E31" w:rsidP="008916EE">
      <w:pPr>
        <w:pStyle w:val="Heading1"/>
        <w:rPr>
          <w:rFonts w:cs="Arial"/>
        </w:rPr>
      </w:pPr>
      <w:r w:rsidRPr="00260AAB">
        <w:rPr>
          <w:rFonts w:cs="Arial"/>
        </w:rPr>
        <w:lastRenderedPageBreak/>
        <w:t xml:space="preserve">Download and </w:t>
      </w:r>
      <w:r w:rsidR="00264F66" w:rsidRPr="00260AAB">
        <w:rPr>
          <w:rFonts w:cs="Arial"/>
        </w:rPr>
        <w:t>t</w:t>
      </w:r>
      <w:r w:rsidRPr="00260AAB">
        <w:rPr>
          <w:rFonts w:cs="Arial"/>
        </w:rPr>
        <w:t>est the Light application</w:t>
      </w:r>
    </w:p>
    <w:p w14:paraId="0ACD32ED" w14:textId="6F7601A1" w:rsidR="00B471DE" w:rsidRPr="00260AAB" w:rsidRDefault="00264F66" w:rsidP="000A1A1B">
      <w:pPr>
        <w:spacing w:before="0" w:line="1320" w:lineRule="auto"/>
        <w:rPr>
          <w:rFonts w:cs="Arial"/>
          <w:szCs w:val="18"/>
        </w:rPr>
      </w:pPr>
      <w:r w:rsidRPr="00260AAB">
        <w:rPr>
          <w:rFonts w:cs="Arial"/>
          <w:szCs w:val="18"/>
        </w:rPr>
        <w:t>Let’s d</w:t>
      </w:r>
      <w:r w:rsidR="00427AB0" w:rsidRPr="00260AAB">
        <w:rPr>
          <w:rFonts w:cs="Arial"/>
          <w:szCs w:val="18"/>
        </w:rPr>
        <w:t xml:space="preserve">ownload the </w:t>
      </w:r>
      <w:r w:rsidR="00F72958" w:rsidRPr="00260AAB">
        <w:rPr>
          <w:rFonts w:cs="Arial"/>
          <w:i/>
          <w:szCs w:val="18"/>
        </w:rPr>
        <w:t>Zigbee_Light_</w:t>
      </w:r>
      <w:proofErr w:type="gramStart"/>
      <w:r w:rsidR="00F72958" w:rsidRPr="00260AAB">
        <w:rPr>
          <w:rFonts w:cs="Arial"/>
          <w:i/>
          <w:szCs w:val="18"/>
        </w:rPr>
        <w:t>ZC.s</w:t>
      </w:r>
      <w:proofErr w:type="gramEnd"/>
      <w:r w:rsidR="00F72958" w:rsidRPr="00260AAB">
        <w:rPr>
          <w:rFonts w:cs="Arial"/>
          <w:i/>
          <w:szCs w:val="18"/>
        </w:rPr>
        <w:t>37</w:t>
      </w:r>
      <w:r w:rsidR="00F72958" w:rsidRPr="00260AAB">
        <w:rPr>
          <w:rFonts w:cs="Arial"/>
          <w:szCs w:val="18"/>
        </w:rPr>
        <w:t xml:space="preserve"> </w:t>
      </w:r>
      <w:r w:rsidR="00427AB0" w:rsidRPr="00260AAB">
        <w:rPr>
          <w:rFonts w:cs="Arial"/>
          <w:szCs w:val="18"/>
        </w:rPr>
        <w:t>file</w:t>
      </w:r>
      <w:r w:rsidR="00F72958" w:rsidRPr="00260AAB">
        <w:rPr>
          <w:rFonts w:cs="Arial"/>
          <w:szCs w:val="18"/>
        </w:rPr>
        <w:t xml:space="preserve"> as </w:t>
      </w:r>
      <w:r w:rsidRPr="00260AAB">
        <w:rPr>
          <w:rFonts w:cs="Arial"/>
          <w:szCs w:val="18"/>
        </w:rPr>
        <w:t xml:space="preserve">shown </w:t>
      </w:r>
      <w:r w:rsidR="00F72958" w:rsidRPr="00260AAB">
        <w:rPr>
          <w:rFonts w:cs="Arial"/>
          <w:szCs w:val="18"/>
        </w:rPr>
        <w:t>below</w:t>
      </w:r>
      <w:r w:rsidR="00427AB0" w:rsidRPr="00260AAB">
        <w:rPr>
          <w:rFonts w:cs="Arial"/>
          <w:szCs w:val="18"/>
        </w:rPr>
        <w:t>.</w:t>
      </w:r>
      <w:r w:rsidR="00E208BF" w:rsidRPr="00260AAB">
        <w:rPr>
          <w:rFonts w:cs="Arial"/>
          <w:szCs w:val="18"/>
        </w:rPr>
        <w:t xml:space="preserve"> See </w:t>
      </w:r>
      <w:r w:rsidR="00E208BF" w:rsidRPr="00260AAB">
        <w:rPr>
          <w:rFonts w:cs="Arial"/>
          <w:szCs w:val="18"/>
        </w:rPr>
        <w:fldChar w:fldCharType="begin"/>
      </w:r>
      <w:r w:rsidR="00E208BF" w:rsidRPr="00260AAB">
        <w:rPr>
          <w:rFonts w:cs="Arial"/>
          <w:szCs w:val="18"/>
        </w:rPr>
        <w:instrText xml:space="preserve"> REF _Ref24638910 \h </w:instrText>
      </w:r>
      <w:r w:rsidR="00E208BF" w:rsidRPr="00260AAB">
        <w:rPr>
          <w:rFonts w:cs="Arial"/>
          <w:szCs w:val="18"/>
        </w:rPr>
      </w:r>
      <w:r w:rsidR="00260AAB">
        <w:rPr>
          <w:rFonts w:cs="Arial"/>
          <w:szCs w:val="18"/>
        </w:rPr>
        <w:instrText xml:space="preserve"> \* MERGEFORMAT </w:instrText>
      </w:r>
      <w:r w:rsidR="00E208BF" w:rsidRPr="00260AAB">
        <w:rPr>
          <w:rFonts w:cs="Arial"/>
          <w:szCs w:val="18"/>
        </w:rPr>
        <w:fldChar w:fldCharType="separate"/>
      </w:r>
      <w:r w:rsidR="006D06CD" w:rsidRPr="00260AAB">
        <w:rPr>
          <w:rFonts w:cs="Arial"/>
        </w:rPr>
        <w:t xml:space="preserve">Figure </w:t>
      </w:r>
      <w:r w:rsidR="006D06CD">
        <w:rPr>
          <w:rFonts w:cs="Arial"/>
          <w:noProof/>
        </w:rPr>
        <w:t>4</w:t>
      </w:r>
      <w:r w:rsidR="006D06CD" w:rsidRPr="00260AAB">
        <w:rPr>
          <w:rFonts w:cs="Arial"/>
          <w:noProof/>
        </w:rPr>
        <w:noBreakHyphen/>
      </w:r>
      <w:r w:rsidR="006D06CD">
        <w:rPr>
          <w:rFonts w:cs="Arial"/>
          <w:noProof/>
        </w:rPr>
        <w:t>1</w:t>
      </w:r>
      <w:r w:rsidR="00E208BF" w:rsidRPr="00260AAB">
        <w:rPr>
          <w:rFonts w:cs="Arial"/>
          <w:szCs w:val="18"/>
        </w:rPr>
        <w:fldChar w:fldCharType="end"/>
      </w:r>
      <w:r w:rsidR="00141169" w:rsidRPr="00260AAB">
        <w:rPr>
          <w:rFonts w:cs="Arial"/>
          <w:szCs w:val="18"/>
        </w:rPr>
        <w:t xml:space="preserve"> and </w:t>
      </w:r>
      <w:r w:rsidR="00141169" w:rsidRPr="00260AAB">
        <w:rPr>
          <w:rFonts w:cs="Arial"/>
          <w:szCs w:val="18"/>
        </w:rPr>
        <w:fldChar w:fldCharType="begin"/>
      </w:r>
      <w:r w:rsidR="00141169" w:rsidRPr="00260AAB">
        <w:rPr>
          <w:rFonts w:cs="Arial"/>
          <w:szCs w:val="18"/>
        </w:rPr>
        <w:instrText xml:space="preserve"> REF _Ref24638951 \h </w:instrText>
      </w:r>
      <w:r w:rsidR="00141169" w:rsidRPr="00260AAB">
        <w:rPr>
          <w:rFonts w:cs="Arial"/>
          <w:szCs w:val="18"/>
        </w:rPr>
      </w:r>
      <w:r w:rsidR="00260AAB">
        <w:rPr>
          <w:rFonts w:cs="Arial"/>
          <w:szCs w:val="18"/>
        </w:rPr>
        <w:instrText xml:space="preserve"> \* MERGEFORMAT </w:instrText>
      </w:r>
      <w:r w:rsidR="00141169" w:rsidRPr="00260AAB">
        <w:rPr>
          <w:rFonts w:cs="Arial"/>
          <w:szCs w:val="18"/>
        </w:rPr>
        <w:fldChar w:fldCharType="separate"/>
      </w:r>
      <w:r w:rsidR="006D06CD" w:rsidRPr="00260AAB">
        <w:rPr>
          <w:rFonts w:cs="Arial"/>
        </w:rPr>
        <w:t xml:space="preserve">Figure </w:t>
      </w:r>
      <w:r w:rsidR="006D06CD">
        <w:rPr>
          <w:rFonts w:cs="Arial"/>
          <w:noProof/>
        </w:rPr>
        <w:t>4</w:t>
      </w:r>
      <w:r w:rsidR="006D06CD" w:rsidRPr="00260AAB">
        <w:rPr>
          <w:rFonts w:cs="Arial"/>
          <w:noProof/>
        </w:rPr>
        <w:noBreakHyphen/>
      </w:r>
      <w:r w:rsidR="006D06CD">
        <w:rPr>
          <w:rFonts w:cs="Arial"/>
          <w:noProof/>
        </w:rPr>
        <w:t>2</w:t>
      </w:r>
      <w:r w:rsidR="00141169" w:rsidRPr="00260AAB">
        <w:rPr>
          <w:rFonts w:cs="Arial"/>
          <w:szCs w:val="18"/>
        </w:rPr>
        <w:fldChar w:fldCharType="end"/>
      </w:r>
      <w:r w:rsidR="00E208BF" w:rsidRPr="00260AAB">
        <w:rPr>
          <w:rFonts w:cs="Arial"/>
          <w:szCs w:val="18"/>
        </w:rPr>
        <w:t>.</w:t>
      </w:r>
    </w:p>
    <w:p w14:paraId="7D2763F8" w14:textId="77777777" w:rsidR="003263AB" w:rsidRPr="00260AAB" w:rsidRDefault="00083817" w:rsidP="00667167">
      <w:pPr>
        <w:keepNext/>
        <w:spacing w:line="600" w:lineRule="auto"/>
        <w:jc w:val="center"/>
        <w:rPr>
          <w:rFonts w:cs="Arial"/>
        </w:rPr>
      </w:pPr>
      <w:r w:rsidRPr="00260AAB">
        <w:rPr>
          <w:rFonts w:cs="Arial"/>
          <w:noProof/>
          <w:szCs w:val="18"/>
        </w:rPr>
        <w:drawing>
          <wp:inline distT="0" distB="0" distL="0" distR="0" wp14:anchorId="5E4B1B68" wp14:editId="02673A5A">
            <wp:extent cx="3187083" cy="3956353"/>
            <wp:effectExtent l="19050" t="19050" r="13335" b="25400"/>
            <wp:docPr id="3" name="Picture 3" descr="C:\Users\patoth\Pictures\Screenpresso\2019-11-13_13h58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oth\Pictures\Screenpresso\2019-11-13_13h58_2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608" cy="4001694"/>
                    </a:xfrm>
                    <a:prstGeom prst="rect">
                      <a:avLst/>
                    </a:prstGeom>
                    <a:noFill/>
                    <a:ln>
                      <a:solidFill>
                        <a:schemeClr val="accent1"/>
                      </a:solidFill>
                    </a:ln>
                  </pic:spPr>
                </pic:pic>
              </a:graphicData>
            </a:graphic>
          </wp:inline>
        </w:drawing>
      </w:r>
    </w:p>
    <w:p w14:paraId="6B3311EF" w14:textId="0DD68131" w:rsidR="00083817" w:rsidRPr="00260AAB" w:rsidRDefault="003263AB" w:rsidP="00E208BF">
      <w:pPr>
        <w:pStyle w:val="Caption"/>
        <w:jc w:val="center"/>
        <w:rPr>
          <w:rFonts w:cs="Arial"/>
        </w:rPr>
      </w:pPr>
      <w:bookmarkStart w:id="21" w:name="_Ref24638910"/>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4</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1</w:t>
      </w:r>
      <w:r w:rsidRPr="00260AAB">
        <w:rPr>
          <w:rFonts w:cs="Arial"/>
        </w:rPr>
        <w:fldChar w:fldCharType="end"/>
      </w:r>
      <w:bookmarkEnd w:id="21"/>
      <w:r w:rsidR="00E208BF" w:rsidRPr="00260AAB">
        <w:rPr>
          <w:rFonts w:cs="Arial"/>
        </w:rPr>
        <w:br/>
        <w:t>Open Flash Programmer.</w:t>
      </w:r>
    </w:p>
    <w:p w14:paraId="2143ECF2" w14:textId="77777777" w:rsidR="003263AB" w:rsidRPr="00260AAB" w:rsidRDefault="00F72958" w:rsidP="00141169">
      <w:pPr>
        <w:keepNext/>
        <w:jc w:val="center"/>
        <w:rPr>
          <w:rFonts w:cs="Arial"/>
        </w:rPr>
      </w:pPr>
      <w:r w:rsidRPr="00260AAB">
        <w:rPr>
          <w:rFonts w:cs="Arial"/>
          <w:noProof/>
          <w:szCs w:val="18"/>
        </w:rPr>
        <w:lastRenderedPageBreak/>
        <w:drawing>
          <wp:inline distT="0" distB="0" distL="0" distR="0" wp14:anchorId="4D3652CE" wp14:editId="381386F3">
            <wp:extent cx="3302493" cy="4376825"/>
            <wp:effectExtent l="19050" t="19050" r="12700" b="24130"/>
            <wp:docPr id="8" name="Picture 8" descr="C:\Users\patoth\Pictures\Screenpresso\2019-11-13_13h59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oth\Pictures\Screenpresso\2019-11-13_13h59_3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2371" cy="4403169"/>
                    </a:xfrm>
                    <a:prstGeom prst="rect">
                      <a:avLst/>
                    </a:prstGeom>
                    <a:noFill/>
                    <a:ln>
                      <a:solidFill>
                        <a:schemeClr val="accent1"/>
                      </a:solidFill>
                    </a:ln>
                  </pic:spPr>
                </pic:pic>
              </a:graphicData>
            </a:graphic>
          </wp:inline>
        </w:drawing>
      </w:r>
    </w:p>
    <w:p w14:paraId="45E5C1C7" w14:textId="02214F02" w:rsidR="00083817" w:rsidRPr="00260AAB" w:rsidRDefault="003263AB" w:rsidP="00141169">
      <w:pPr>
        <w:pStyle w:val="Caption"/>
        <w:jc w:val="center"/>
        <w:rPr>
          <w:rFonts w:cs="Arial"/>
        </w:rPr>
      </w:pPr>
      <w:bookmarkStart w:id="22" w:name="_Ref24638951"/>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4</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2</w:t>
      </w:r>
      <w:r w:rsidRPr="00260AAB">
        <w:rPr>
          <w:rFonts w:cs="Arial"/>
        </w:rPr>
        <w:fldChar w:fldCharType="end"/>
      </w:r>
      <w:bookmarkEnd w:id="22"/>
      <w:r w:rsidR="00141169" w:rsidRPr="00260AAB">
        <w:rPr>
          <w:rFonts w:cs="Arial"/>
        </w:rPr>
        <w:br/>
        <w:t>Download the image.</w:t>
      </w:r>
    </w:p>
    <w:p w14:paraId="1A47BC2C" w14:textId="63D2850B" w:rsidR="008E51B8" w:rsidRPr="00260AAB" w:rsidRDefault="000D5CD5" w:rsidP="00790502">
      <w:pPr>
        <w:rPr>
          <w:rFonts w:cs="Arial"/>
          <w:szCs w:val="18"/>
        </w:rPr>
      </w:pPr>
      <w:r w:rsidRPr="00260AAB">
        <w:rPr>
          <w:rFonts w:cs="Arial"/>
          <w:szCs w:val="18"/>
        </w:rPr>
        <w:t xml:space="preserve">The highlighted “Advanced </w:t>
      </w:r>
      <w:proofErr w:type="gramStart"/>
      <w:r w:rsidRPr="00260AAB">
        <w:rPr>
          <w:rFonts w:cs="Arial"/>
          <w:szCs w:val="18"/>
        </w:rPr>
        <w:t>Settings..</w:t>
      </w:r>
      <w:proofErr w:type="gramEnd"/>
      <w:r w:rsidRPr="00260AAB">
        <w:rPr>
          <w:rFonts w:cs="Arial"/>
          <w:szCs w:val="18"/>
        </w:rPr>
        <w:t xml:space="preserve">” provides possibility to decide how to flash the chip. </w:t>
      </w:r>
      <w:r w:rsidR="00581F16">
        <w:rPr>
          <w:rFonts w:cs="Arial"/>
          <w:szCs w:val="18"/>
        </w:rPr>
        <w:t>Here</w:t>
      </w:r>
      <w:r w:rsidRPr="00260AAB">
        <w:rPr>
          <w:rFonts w:cs="Arial"/>
          <w:szCs w:val="18"/>
        </w:rPr>
        <w:t xml:space="preserve"> the flash can be merged with new image (Merge Content), partially- (Page Erase) or completely</w:t>
      </w:r>
      <w:r w:rsidR="008E51B8" w:rsidRPr="00260AAB">
        <w:rPr>
          <w:rFonts w:cs="Arial"/>
          <w:szCs w:val="18"/>
        </w:rPr>
        <w:t xml:space="preserve"> (Full Erase)</w:t>
      </w:r>
      <w:r w:rsidRPr="00260AAB">
        <w:rPr>
          <w:rFonts w:cs="Arial"/>
          <w:szCs w:val="18"/>
        </w:rPr>
        <w:t xml:space="preserve"> erased before downloading the file.</w:t>
      </w:r>
    </w:p>
    <w:p w14:paraId="4D0AA565" w14:textId="77777777" w:rsidR="000D5CD5" w:rsidRPr="00260AAB" w:rsidRDefault="00F965F3" w:rsidP="00790502">
      <w:pPr>
        <w:rPr>
          <w:rFonts w:cs="Arial"/>
          <w:szCs w:val="18"/>
        </w:rPr>
      </w:pPr>
      <w:r w:rsidRPr="00260AAB">
        <w:rPr>
          <w:rFonts w:cs="Arial"/>
          <w:szCs w:val="18"/>
        </w:rPr>
        <w:t>Keep in mind that n</w:t>
      </w:r>
      <w:r w:rsidR="008E51B8" w:rsidRPr="00260AAB">
        <w:rPr>
          <w:rFonts w:cs="Arial"/>
          <w:szCs w:val="18"/>
        </w:rPr>
        <w:t>either erase type clean the bootloader section</w:t>
      </w:r>
      <w:r w:rsidR="0052050F" w:rsidRPr="00260AAB">
        <w:rPr>
          <w:rFonts w:cs="Arial"/>
          <w:szCs w:val="18"/>
        </w:rPr>
        <w:t>, but the Full erase deletes the region</w:t>
      </w:r>
      <w:r w:rsidR="006C739F" w:rsidRPr="00260AAB">
        <w:rPr>
          <w:rFonts w:cs="Arial"/>
          <w:szCs w:val="18"/>
        </w:rPr>
        <w:t xml:space="preserve"> of the tokens</w:t>
      </w:r>
      <w:r w:rsidR="008E51B8" w:rsidRPr="00260AAB">
        <w:rPr>
          <w:rFonts w:cs="Arial"/>
          <w:szCs w:val="18"/>
        </w:rPr>
        <w:t>.</w:t>
      </w:r>
    </w:p>
    <w:p w14:paraId="2C78037C" w14:textId="77777777" w:rsidR="00982C31" w:rsidRPr="00260AAB" w:rsidRDefault="00982C31" w:rsidP="00790502">
      <w:pPr>
        <w:rPr>
          <w:rFonts w:cs="Arial"/>
          <w:szCs w:val="18"/>
        </w:rPr>
      </w:pPr>
    </w:p>
    <w:p w14:paraId="132A8630" w14:textId="7F2D5B4D" w:rsidR="0023783F" w:rsidRPr="00260AAB" w:rsidRDefault="0023783F" w:rsidP="00790502">
      <w:pPr>
        <w:rPr>
          <w:rFonts w:cs="Arial"/>
          <w:szCs w:val="18"/>
        </w:rPr>
      </w:pPr>
      <w:r w:rsidRPr="00260AAB">
        <w:rPr>
          <w:rFonts w:cs="Arial"/>
          <w:szCs w:val="18"/>
        </w:rPr>
        <w:t>After the image has been downloaded, it’s possible to communicate with the device.</w:t>
      </w:r>
      <w:r w:rsidR="00982C31" w:rsidRPr="00260AAB">
        <w:rPr>
          <w:rFonts w:cs="Arial"/>
          <w:szCs w:val="18"/>
        </w:rPr>
        <w:t xml:space="preserve"> </w:t>
      </w:r>
      <w:r w:rsidRPr="00260AAB">
        <w:rPr>
          <w:rFonts w:cs="Arial"/>
          <w:szCs w:val="18"/>
        </w:rPr>
        <w:t>For this purpose, open the Launch console, which is a built-in serial port terminal in the Studio.</w:t>
      </w:r>
      <w:r w:rsidR="00E8432A" w:rsidRPr="00260AAB">
        <w:rPr>
          <w:rFonts w:cs="Arial"/>
          <w:szCs w:val="18"/>
        </w:rPr>
        <w:t xml:space="preserve"> See </w:t>
      </w:r>
      <w:r w:rsidR="00E8432A" w:rsidRPr="00260AAB">
        <w:rPr>
          <w:rFonts w:cs="Arial"/>
          <w:szCs w:val="18"/>
        </w:rPr>
        <w:fldChar w:fldCharType="begin"/>
      </w:r>
      <w:r w:rsidR="00E8432A" w:rsidRPr="00260AAB">
        <w:rPr>
          <w:rFonts w:cs="Arial"/>
          <w:szCs w:val="18"/>
        </w:rPr>
        <w:instrText xml:space="preserve"> REF _Ref24638994 \h </w:instrText>
      </w:r>
      <w:r w:rsidR="00E8432A" w:rsidRPr="00260AAB">
        <w:rPr>
          <w:rFonts w:cs="Arial"/>
          <w:szCs w:val="18"/>
        </w:rPr>
      </w:r>
      <w:r w:rsidR="00260AAB">
        <w:rPr>
          <w:rFonts w:cs="Arial"/>
          <w:szCs w:val="18"/>
        </w:rPr>
        <w:instrText xml:space="preserve"> \* MERGEFORMAT </w:instrText>
      </w:r>
      <w:r w:rsidR="00E8432A" w:rsidRPr="00260AAB">
        <w:rPr>
          <w:rFonts w:cs="Arial"/>
          <w:szCs w:val="18"/>
        </w:rPr>
        <w:fldChar w:fldCharType="separate"/>
      </w:r>
      <w:r w:rsidR="006D06CD" w:rsidRPr="00260AAB">
        <w:rPr>
          <w:rFonts w:cs="Arial"/>
        </w:rPr>
        <w:t xml:space="preserve">Figure </w:t>
      </w:r>
      <w:r w:rsidR="006D06CD">
        <w:rPr>
          <w:rFonts w:cs="Arial"/>
          <w:noProof/>
        </w:rPr>
        <w:t>4</w:t>
      </w:r>
      <w:r w:rsidR="006D06CD" w:rsidRPr="00260AAB">
        <w:rPr>
          <w:rFonts w:cs="Arial"/>
          <w:noProof/>
        </w:rPr>
        <w:noBreakHyphen/>
      </w:r>
      <w:r w:rsidR="006D06CD">
        <w:rPr>
          <w:rFonts w:cs="Arial"/>
          <w:noProof/>
        </w:rPr>
        <w:t>3</w:t>
      </w:r>
      <w:r w:rsidR="00E8432A" w:rsidRPr="00260AAB">
        <w:rPr>
          <w:rFonts w:cs="Arial"/>
          <w:szCs w:val="18"/>
        </w:rPr>
        <w:fldChar w:fldCharType="end"/>
      </w:r>
      <w:r w:rsidR="00E8432A" w:rsidRPr="00260AAB">
        <w:rPr>
          <w:rFonts w:cs="Arial"/>
          <w:szCs w:val="18"/>
        </w:rPr>
        <w:t>.</w:t>
      </w:r>
    </w:p>
    <w:p w14:paraId="616AA69E" w14:textId="77777777" w:rsidR="003263AB" w:rsidRPr="00260AAB" w:rsidRDefault="0023763A" w:rsidP="00E8432A">
      <w:pPr>
        <w:keepNext/>
        <w:jc w:val="center"/>
        <w:rPr>
          <w:rFonts w:cs="Arial"/>
        </w:rPr>
      </w:pPr>
      <w:r w:rsidRPr="00260AAB">
        <w:rPr>
          <w:rFonts w:cs="Arial"/>
          <w:noProof/>
          <w:szCs w:val="18"/>
        </w:rPr>
        <w:lastRenderedPageBreak/>
        <w:drawing>
          <wp:inline distT="0" distB="0" distL="0" distR="0" wp14:anchorId="602CE826" wp14:editId="35D2EBC6">
            <wp:extent cx="6267635" cy="3804540"/>
            <wp:effectExtent l="19050" t="19050" r="19050" b="24765"/>
            <wp:docPr id="10" name="Picture 10" descr="C:\Users\patoth\Pictures\Screenpresso\2019-11-13_14h29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oth\Pictures\Screenpresso\2019-11-13_14h29_2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81136" cy="3812736"/>
                    </a:xfrm>
                    <a:prstGeom prst="rect">
                      <a:avLst/>
                    </a:prstGeom>
                    <a:noFill/>
                    <a:ln>
                      <a:solidFill>
                        <a:schemeClr val="accent1"/>
                      </a:solidFill>
                    </a:ln>
                  </pic:spPr>
                </pic:pic>
              </a:graphicData>
            </a:graphic>
          </wp:inline>
        </w:drawing>
      </w:r>
    </w:p>
    <w:p w14:paraId="5386EAAB" w14:textId="1BD02165" w:rsidR="0023783F" w:rsidRPr="00260AAB" w:rsidRDefault="003263AB" w:rsidP="00E8432A">
      <w:pPr>
        <w:pStyle w:val="Caption"/>
        <w:jc w:val="center"/>
        <w:rPr>
          <w:rFonts w:cs="Arial"/>
        </w:rPr>
      </w:pPr>
      <w:bookmarkStart w:id="23" w:name="_Ref24638994"/>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4</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3</w:t>
      </w:r>
      <w:r w:rsidRPr="00260AAB">
        <w:rPr>
          <w:rFonts w:cs="Arial"/>
        </w:rPr>
        <w:fldChar w:fldCharType="end"/>
      </w:r>
      <w:bookmarkEnd w:id="23"/>
      <w:r w:rsidR="00E8432A" w:rsidRPr="00260AAB">
        <w:rPr>
          <w:rFonts w:cs="Arial"/>
        </w:rPr>
        <w:br/>
        <w:t>Open Serial console.</w:t>
      </w:r>
    </w:p>
    <w:p w14:paraId="79E571D7" w14:textId="77777777" w:rsidR="0023763A" w:rsidRPr="00260AAB" w:rsidRDefault="0023763A" w:rsidP="00790502">
      <w:pPr>
        <w:rPr>
          <w:rFonts w:cs="Arial"/>
          <w:szCs w:val="18"/>
        </w:rPr>
      </w:pPr>
    </w:p>
    <w:p w14:paraId="724D4F7F" w14:textId="50948F14" w:rsidR="0023763A" w:rsidRPr="00260AAB" w:rsidRDefault="0023763A" w:rsidP="00790502">
      <w:pPr>
        <w:rPr>
          <w:rFonts w:cs="Arial"/>
          <w:szCs w:val="18"/>
        </w:rPr>
      </w:pPr>
      <w:r w:rsidRPr="00260AAB">
        <w:rPr>
          <w:rFonts w:cs="Arial"/>
          <w:szCs w:val="18"/>
        </w:rPr>
        <w:t>If the serial console is opened, switch to “Serial 1” and press “Enter”.</w:t>
      </w:r>
      <w:r w:rsidR="00573192" w:rsidRPr="00260AAB">
        <w:rPr>
          <w:rFonts w:cs="Arial"/>
          <w:szCs w:val="18"/>
        </w:rPr>
        <w:t xml:space="preserve"> See </w:t>
      </w:r>
      <w:r w:rsidR="00CF59C1" w:rsidRPr="00260AAB">
        <w:rPr>
          <w:rFonts w:cs="Arial"/>
          <w:szCs w:val="18"/>
        </w:rPr>
        <w:fldChar w:fldCharType="begin"/>
      </w:r>
      <w:r w:rsidR="00CF59C1" w:rsidRPr="00260AAB">
        <w:rPr>
          <w:rFonts w:cs="Arial"/>
          <w:szCs w:val="18"/>
        </w:rPr>
        <w:instrText xml:space="preserve"> REF _Ref24638996 \h </w:instrText>
      </w:r>
      <w:r w:rsidR="00CF59C1" w:rsidRPr="00260AAB">
        <w:rPr>
          <w:rFonts w:cs="Arial"/>
          <w:szCs w:val="18"/>
        </w:rPr>
      </w:r>
      <w:r w:rsidR="00260AAB">
        <w:rPr>
          <w:rFonts w:cs="Arial"/>
          <w:szCs w:val="18"/>
        </w:rPr>
        <w:instrText xml:space="preserve"> \* MERGEFORMAT </w:instrText>
      </w:r>
      <w:r w:rsidR="00CF59C1" w:rsidRPr="00260AAB">
        <w:rPr>
          <w:rFonts w:cs="Arial"/>
          <w:szCs w:val="18"/>
        </w:rPr>
        <w:fldChar w:fldCharType="separate"/>
      </w:r>
      <w:r w:rsidR="006D06CD" w:rsidRPr="00260AAB">
        <w:rPr>
          <w:rFonts w:cs="Arial"/>
        </w:rPr>
        <w:t xml:space="preserve">Figure </w:t>
      </w:r>
      <w:r w:rsidR="006D06CD">
        <w:rPr>
          <w:rFonts w:cs="Arial"/>
          <w:noProof/>
        </w:rPr>
        <w:t>4</w:t>
      </w:r>
      <w:r w:rsidR="006D06CD" w:rsidRPr="00260AAB">
        <w:rPr>
          <w:rFonts w:cs="Arial"/>
          <w:noProof/>
        </w:rPr>
        <w:noBreakHyphen/>
      </w:r>
      <w:r w:rsidR="006D06CD">
        <w:rPr>
          <w:rFonts w:cs="Arial"/>
          <w:noProof/>
        </w:rPr>
        <w:t>4</w:t>
      </w:r>
      <w:r w:rsidR="00CF59C1" w:rsidRPr="00260AAB">
        <w:rPr>
          <w:rFonts w:cs="Arial"/>
          <w:szCs w:val="18"/>
        </w:rPr>
        <w:fldChar w:fldCharType="end"/>
      </w:r>
      <w:r w:rsidR="00CF59C1" w:rsidRPr="00260AAB">
        <w:rPr>
          <w:rFonts w:cs="Arial"/>
          <w:szCs w:val="18"/>
        </w:rPr>
        <w:t>.</w:t>
      </w:r>
    </w:p>
    <w:p w14:paraId="1AEFA7DC" w14:textId="77777777" w:rsidR="003263AB" w:rsidRPr="00260AAB" w:rsidRDefault="00142E96" w:rsidP="00E8432A">
      <w:pPr>
        <w:keepNext/>
        <w:jc w:val="center"/>
        <w:rPr>
          <w:rFonts w:cs="Arial"/>
        </w:rPr>
      </w:pPr>
      <w:r w:rsidRPr="00260AAB">
        <w:rPr>
          <w:rFonts w:cs="Arial"/>
          <w:noProof/>
          <w:szCs w:val="18"/>
        </w:rPr>
        <w:drawing>
          <wp:inline distT="0" distB="0" distL="0" distR="0" wp14:anchorId="77ABC8F8" wp14:editId="1449BB39">
            <wp:extent cx="3988796" cy="2664000"/>
            <wp:effectExtent l="19050" t="19050" r="12065" b="22225"/>
            <wp:docPr id="11" name="Picture 11" descr="C:\Users\patoth\Pictures\Screenpresso\2019-11-13_14h33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toth\Pictures\Screenpresso\2019-11-13_14h33_49.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2011" b="29415"/>
                    <a:stretch/>
                  </pic:blipFill>
                  <pic:spPr bwMode="auto">
                    <a:xfrm>
                      <a:off x="0" y="0"/>
                      <a:ext cx="4030462" cy="2691827"/>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076BF9" w14:textId="74CB8B24" w:rsidR="00142E96" w:rsidRPr="00260AAB" w:rsidRDefault="003263AB" w:rsidP="00E8432A">
      <w:pPr>
        <w:pStyle w:val="Caption"/>
        <w:jc w:val="center"/>
        <w:rPr>
          <w:rFonts w:cs="Arial"/>
        </w:rPr>
      </w:pPr>
      <w:bookmarkStart w:id="24" w:name="_Ref24638996"/>
      <w:bookmarkStart w:id="25" w:name="_Ref24639712"/>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4</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4</w:t>
      </w:r>
      <w:r w:rsidRPr="00260AAB">
        <w:rPr>
          <w:rFonts w:cs="Arial"/>
        </w:rPr>
        <w:fldChar w:fldCharType="end"/>
      </w:r>
      <w:bookmarkEnd w:id="24"/>
      <w:r w:rsidR="00E8432A" w:rsidRPr="00260AAB">
        <w:rPr>
          <w:rFonts w:cs="Arial"/>
        </w:rPr>
        <w:br/>
        <w:t>Select Serial 1 tab.</w:t>
      </w:r>
      <w:bookmarkEnd w:id="25"/>
    </w:p>
    <w:p w14:paraId="72C6337A" w14:textId="77777777" w:rsidR="004A729C" w:rsidRPr="00260AAB" w:rsidRDefault="0023763A" w:rsidP="00790502">
      <w:pPr>
        <w:rPr>
          <w:rFonts w:cs="Arial"/>
          <w:szCs w:val="18"/>
        </w:rPr>
      </w:pPr>
      <w:r w:rsidRPr="00260AAB">
        <w:rPr>
          <w:rFonts w:cs="Arial"/>
          <w:szCs w:val="18"/>
        </w:rPr>
        <w:t xml:space="preserve">The </w:t>
      </w:r>
      <w:r w:rsidR="00267F16" w:rsidRPr="00260AAB">
        <w:rPr>
          <w:rFonts w:cs="Arial"/>
          <w:szCs w:val="18"/>
        </w:rPr>
        <w:t>“\n\r</w:t>
      </w:r>
      <w:r w:rsidRPr="00260AAB">
        <w:rPr>
          <w:rFonts w:cs="Arial"/>
          <w:szCs w:val="18"/>
        </w:rPr>
        <w:t xml:space="preserve">” </w:t>
      </w:r>
      <w:r w:rsidR="00BA31CE">
        <w:rPr>
          <w:rFonts w:cs="Arial"/>
          <w:szCs w:val="18"/>
        </w:rPr>
        <w:t xml:space="preserve">characters </w:t>
      </w:r>
      <w:r w:rsidRPr="00260AAB">
        <w:rPr>
          <w:rFonts w:cs="Arial"/>
          <w:szCs w:val="18"/>
        </w:rPr>
        <w:t>trigger</w:t>
      </w:r>
      <w:r w:rsidR="00142E96" w:rsidRPr="00260AAB">
        <w:rPr>
          <w:rFonts w:cs="Arial"/>
          <w:szCs w:val="18"/>
        </w:rPr>
        <w:t>s</w:t>
      </w:r>
      <w:r w:rsidRPr="00260AAB">
        <w:rPr>
          <w:rFonts w:cs="Arial"/>
          <w:szCs w:val="18"/>
        </w:rPr>
        <w:t xml:space="preserve"> the project name printing. This basic test shows that the RX and TX of the CLI is working </w:t>
      </w:r>
      <w:r w:rsidR="00947198" w:rsidRPr="00260AAB">
        <w:rPr>
          <w:rFonts w:cs="Arial"/>
          <w:szCs w:val="18"/>
        </w:rPr>
        <w:t>correctly</w:t>
      </w:r>
      <w:r w:rsidRPr="00260AAB">
        <w:rPr>
          <w:rFonts w:cs="Arial"/>
          <w:szCs w:val="18"/>
        </w:rPr>
        <w:t>.</w:t>
      </w:r>
    </w:p>
    <w:p w14:paraId="38B1D19F" w14:textId="77777777" w:rsidR="0074736F" w:rsidRPr="00260AAB" w:rsidRDefault="0074736F" w:rsidP="00790502">
      <w:pPr>
        <w:rPr>
          <w:rFonts w:cs="Arial"/>
          <w:szCs w:val="18"/>
        </w:rPr>
      </w:pPr>
      <w:r w:rsidRPr="00260AAB">
        <w:rPr>
          <w:rFonts w:cs="Arial"/>
          <w:szCs w:val="18"/>
        </w:rPr>
        <w:t xml:space="preserve">If the same text is printed, put </w:t>
      </w:r>
      <w:r w:rsidR="00A4134B" w:rsidRPr="00260AAB">
        <w:rPr>
          <w:rFonts w:cs="Arial"/>
          <w:szCs w:val="18"/>
        </w:rPr>
        <w:t>a bit away the Light application and start to create the Switch.</w:t>
      </w:r>
    </w:p>
    <w:p w14:paraId="18C395CF" w14:textId="77777777" w:rsidR="00A4134B" w:rsidRPr="00260AAB" w:rsidRDefault="001E46BB" w:rsidP="008916EE">
      <w:pPr>
        <w:pStyle w:val="Heading1"/>
        <w:rPr>
          <w:rFonts w:cs="Arial"/>
        </w:rPr>
      </w:pPr>
      <w:r w:rsidRPr="00260AAB">
        <w:rPr>
          <w:rFonts w:cs="Arial"/>
        </w:rPr>
        <w:lastRenderedPageBreak/>
        <w:t>Create Switch application</w:t>
      </w:r>
    </w:p>
    <w:p w14:paraId="2256DFE5" w14:textId="77777777" w:rsidR="001E46BB" w:rsidRPr="00260AAB" w:rsidRDefault="007750F2" w:rsidP="00790502">
      <w:pPr>
        <w:rPr>
          <w:rFonts w:cs="Arial"/>
          <w:szCs w:val="18"/>
        </w:rPr>
      </w:pPr>
      <w:r w:rsidRPr="00260AAB">
        <w:rPr>
          <w:rFonts w:cs="Arial"/>
          <w:szCs w:val="18"/>
        </w:rPr>
        <w:t>The 1</w:t>
      </w:r>
      <w:r w:rsidRPr="00260AAB">
        <w:rPr>
          <w:rFonts w:cs="Arial"/>
          <w:szCs w:val="18"/>
          <w:vertAlign w:val="superscript"/>
        </w:rPr>
        <w:t>st</w:t>
      </w:r>
      <w:r w:rsidRPr="00260AAB">
        <w:rPr>
          <w:rFonts w:cs="Arial"/>
          <w:szCs w:val="18"/>
        </w:rPr>
        <w:t xml:space="preserve"> </w:t>
      </w:r>
      <w:r w:rsidR="001B0818" w:rsidRPr="00260AAB">
        <w:rPr>
          <w:rFonts w:cs="Arial"/>
          <w:szCs w:val="18"/>
        </w:rPr>
        <w:t>step</w:t>
      </w:r>
      <w:r w:rsidRPr="00260AAB">
        <w:rPr>
          <w:rFonts w:cs="Arial"/>
          <w:szCs w:val="18"/>
        </w:rPr>
        <w:t xml:space="preserve"> of the Switch is to be able to join to the network what is opened by the Light.</w:t>
      </w:r>
    </w:p>
    <w:p w14:paraId="79D828C8" w14:textId="77777777" w:rsidR="00211099" w:rsidRPr="00260AAB" w:rsidRDefault="001B0818" w:rsidP="00790502">
      <w:pPr>
        <w:rPr>
          <w:rFonts w:cs="Arial"/>
          <w:szCs w:val="18"/>
        </w:rPr>
      </w:pPr>
      <w:r w:rsidRPr="00260AAB">
        <w:rPr>
          <w:rFonts w:cs="Arial"/>
          <w:szCs w:val="18"/>
        </w:rPr>
        <w:t>The creating of the project and configuration way of the AppBuilder are the same as in case of the Light application, therefore this chapter will include a bit less figure than the Light.</w:t>
      </w:r>
    </w:p>
    <w:p w14:paraId="74A183A1" w14:textId="77777777" w:rsidR="0048576D" w:rsidRPr="00260AAB" w:rsidRDefault="001B0818" w:rsidP="0048576D">
      <w:pPr>
        <w:spacing w:line="480" w:lineRule="auto"/>
        <w:rPr>
          <w:rFonts w:cs="Arial"/>
          <w:szCs w:val="18"/>
        </w:rPr>
      </w:pPr>
      <w:r w:rsidRPr="00260AAB">
        <w:rPr>
          <w:rFonts w:cs="Arial"/>
          <w:szCs w:val="18"/>
        </w:rPr>
        <w:t xml:space="preserve">The project also </w:t>
      </w:r>
      <w:r w:rsidR="00211099" w:rsidRPr="00260AAB">
        <w:rPr>
          <w:rFonts w:cs="Arial"/>
          <w:szCs w:val="18"/>
        </w:rPr>
        <w:t xml:space="preserve">based on </w:t>
      </w:r>
      <w:r w:rsidRPr="00260AAB">
        <w:rPr>
          <w:rFonts w:cs="Arial"/>
          <w:szCs w:val="18"/>
        </w:rPr>
        <w:t>the “</w:t>
      </w:r>
      <w:proofErr w:type="spellStart"/>
      <w:r w:rsidRPr="00260AAB">
        <w:rPr>
          <w:rFonts w:cs="Arial"/>
          <w:szCs w:val="18"/>
        </w:rPr>
        <w:t>ZigBeeMinimal</w:t>
      </w:r>
      <w:proofErr w:type="spellEnd"/>
      <w:r w:rsidRPr="00260AAB">
        <w:rPr>
          <w:rFonts w:cs="Arial"/>
          <w:szCs w:val="18"/>
        </w:rPr>
        <w:t xml:space="preserve">” sample application, so please </w:t>
      </w:r>
    </w:p>
    <w:p w14:paraId="7343A4CE" w14:textId="77777777" w:rsidR="001B0818" w:rsidRPr="00260AAB" w:rsidRDefault="0048576D" w:rsidP="00F151C2">
      <w:pPr>
        <w:pStyle w:val="ListParagraph"/>
        <w:numPr>
          <w:ilvl w:val="0"/>
          <w:numId w:val="14"/>
        </w:numPr>
        <w:spacing w:line="480" w:lineRule="auto"/>
        <w:rPr>
          <w:rFonts w:ascii="Arial" w:hAnsi="Arial" w:cs="Arial"/>
          <w:sz w:val="18"/>
          <w:szCs w:val="18"/>
        </w:rPr>
      </w:pPr>
      <w:r w:rsidRPr="00260AAB">
        <w:rPr>
          <w:rFonts w:ascii="Arial" w:hAnsi="Arial" w:cs="Arial"/>
          <w:sz w:val="18"/>
          <w:szCs w:val="18"/>
        </w:rPr>
        <w:t>R</w:t>
      </w:r>
      <w:r w:rsidR="001B0818" w:rsidRPr="00260AAB">
        <w:rPr>
          <w:rFonts w:ascii="Arial" w:hAnsi="Arial" w:cs="Arial"/>
          <w:sz w:val="18"/>
          <w:szCs w:val="18"/>
        </w:rPr>
        <w:t xml:space="preserve">epeat the </w:t>
      </w:r>
      <w:r w:rsidR="00DB2E4B" w:rsidRPr="00260AAB">
        <w:rPr>
          <w:rFonts w:ascii="Arial" w:hAnsi="Arial" w:cs="Arial"/>
          <w:sz w:val="18"/>
          <w:szCs w:val="18"/>
        </w:rPr>
        <w:t>step</w:t>
      </w:r>
      <w:r w:rsidR="00211099" w:rsidRPr="00260AAB">
        <w:rPr>
          <w:rFonts w:ascii="Arial" w:hAnsi="Arial" w:cs="Arial"/>
          <w:sz w:val="18"/>
          <w:szCs w:val="18"/>
        </w:rPr>
        <w:t xml:space="preserve"> </w:t>
      </w:r>
      <w:r w:rsidR="00DB2E4B" w:rsidRPr="00260AAB">
        <w:rPr>
          <w:rFonts w:ascii="Arial" w:hAnsi="Arial" w:cs="Arial"/>
          <w:sz w:val="18"/>
          <w:szCs w:val="18"/>
        </w:rPr>
        <w:t xml:space="preserve">1-6 of chapter </w:t>
      </w:r>
      <w:r w:rsidR="00DB2E4B" w:rsidRPr="00260AAB">
        <w:rPr>
          <w:rFonts w:ascii="Arial" w:hAnsi="Arial" w:cs="Arial"/>
          <w:b/>
          <w:sz w:val="18"/>
          <w:szCs w:val="18"/>
        </w:rPr>
        <w:t>3 Create Light application</w:t>
      </w:r>
      <w:r w:rsidR="00423520" w:rsidRPr="00260AAB">
        <w:rPr>
          <w:rFonts w:ascii="Arial" w:hAnsi="Arial" w:cs="Arial"/>
          <w:sz w:val="18"/>
          <w:szCs w:val="18"/>
        </w:rPr>
        <w:t>, except name the project to “</w:t>
      </w:r>
      <w:proofErr w:type="spellStart"/>
      <w:r w:rsidR="00423520" w:rsidRPr="00260AAB">
        <w:rPr>
          <w:rFonts w:ascii="Arial" w:hAnsi="Arial" w:cs="Arial"/>
          <w:sz w:val="18"/>
          <w:szCs w:val="18"/>
        </w:rPr>
        <w:t>Zigbee_Switch_ZR</w:t>
      </w:r>
      <w:proofErr w:type="spellEnd"/>
      <w:r w:rsidR="00423520" w:rsidRPr="00260AAB">
        <w:rPr>
          <w:rFonts w:ascii="Arial" w:hAnsi="Arial" w:cs="Arial"/>
          <w:sz w:val="18"/>
          <w:szCs w:val="18"/>
        </w:rPr>
        <w:t>”.</w:t>
      </w:r>
    </w:p>
    <w:p w14:paraId="051673A4" w14:textId="77777777" w:rsidR="00211099" w:rsidRPr="00260AAB" w:rsidRDefault="00211099" w:rsidP="00F151C2">
      <w:pPr>
        <w:pStyle w:val="ListParagraph"/>
        <w:numPr>
          <w:ilvl w:val="0"/>
          <w:numId w:val="14"/>
        </w:numPr>
        <w:rPr>
          <w:rFonts w:ascii="Arial" w:hAnsi="Arial" w:cs="Arial"/>
          <w:sz w:val="18"/>
          <w:szCs w:val="18"/>
        </w:rPr>
      </w:pPr>
      <w:r w:rsidRPr="00260AAB">
        <w:rPr>
          <w:rFonts w:ascii="Arial" w:hAnsi="Arial" w:cs="Arial"/>
          <w:sz w:val="18"/>
          <w:szCs w:val="18"/>
        </w:rPr>
        <w:t>Open the .</w:t>
      </w:r>
      <w:proofErr w:type="spellStart"/>
      <w:r w:rsidRPr="00260AAB">
        <w:rPr>
          <w:rFonts w:ascii="Arial" w:hAnsi="Arial" w:cs="Arial"/>
          <w:sz w:val="18"/>
          <w:szCs w:val="18"/>
        </w:rPr>
        <w:t>isc</w:t>
      </w:r>
      <w:proofErr w:type="spellEnd"/>
      <w:r w:rsidRPr="00260AAB">
        <w:rPr>
          <w:rFonts w:ascii="Arial" w:hAnsi="Arial" w:cs="Arial"/>
          <w:sz w:val="18"/>
          <w:szCs w:val="18"/>
        </w:rPr>
        <w:t xml:space="preserve"> file of the project.</w:t>
      </w:r>
    </w:p>
    <w:p w14:paraId="495F1758" w14:textId="77777777" w:rsidR="00D373E4" w:rsidRPr="00260AAB" w:rsidRDefault="00D373E4" w:rsidP="00F151C2">
      <w:pPr>
        <w:pStyle w:val="ListParagraph"/>
        <w:numPr>
          <w:ilvl w:val="1"/>
          <w:numId w:val="14"/>
        </w:numPr>
        <w:rPr>
          <w:rFonts w:ascii="Arial" w:hAnsi="Arial" w:cs="Arial"/>
          <w:sz w:val="18"/>
          <w:szCs w:val="18"/>
        </w:rPr>
      </w:pPr>
      <w:r w:rsidRPr="00260AAB">
        <w:rPr>
          <w:rFonts w:ascii="Arial" w:hAnsi="Arial" w:cs="Arial"/>
          <w:sz w:val="18"/>
          <w:szCs w:val="18"/>
        </w:rPr>
        <w:t xml:space="preserve">Go to </w:t>
      </w:r>
      <w:r w:rsidRPr="00260AAB">
        <w:rPr>
          <w:rFonts w:ascii="Arial" w:hAnsi="Arial" w:cs="Arial"/>
          <w:i/>
          <w:sz w:val="18"/>
          <w:szCs w:val="18"/>
        </w:rPr>
        <w:t>ZCL Clusters</w:t>
      </w:r>
      <w:r w:rsidRPr="00260AAB">
        <w:rPr>
          <w:rFonts w:ascii="Arial" w:hAnsi="Arial" w:cs="Arial"/>
          <w:sz w:val="18"/>
          <w:szCs w:val="18"/>
        </w:rPr>
        <w:t xml:space="preserve"> tab and choose </w:t>
      </w:r>
      <w:r w:rsidRPr="00260AAB">
        <w:rPr>
          <w:rFonts w:ascii="Arial" w:hAnsi="Arial" w:cs="Arial"/>
          <w:b/>
          <w:sz w:val="18"/>
          <w:szCs w:val="18"/>
        </w:rPr>
        <w:t>“HA On/Off Switch”</w:t>
      </w:r>
      <w:r w:rsidRPr="00260AAB">
        <w:rPr>
          <w:rFonts w:ascii="Arial" w:hAnsi="Arial" w:cs="Arial"/>
          <w:sz w:val="18"/>
          <w:szCs w:val="18"/>
        </w:rPr>
        <w:t xml:space="preserve"> device template.</w:t>
      </w:r>
    </w:p>
    <w:p w14:paraId="600F70B8" w14:textId="77777777" w:rsidR="00D373E4" w:rsidRPr="00260AAB" w:rsidRDefault="00D373E4" w:rsidP="00F151C2">
      <w:pPr>
        <w:pStyle w:val="ListParagraph"/>
        <w:numPr>
          <w:ilvl w:val="1"/>
          <w:numId w:val="14"/>
        </w:numPr>
        <w:rPr>
          <w:rFonts w:ascii="Arial" w:hAnsi="Arial" w:cs="Arial"/>
          <w:sz w:val="18"/>
          <w:szCs w:val="18"/>
        </w:rPr>
      </w:pPr>
      <w:r w:rsidRPr="00260AAB">
        <w:rPr>
          <w:rFonts w:ascii="Arial" w:hAnsi="Arial" w:cs="Arial"/>
          <w:sz w:val="18"/>
          <w:szCs w:val="18"/>
        </w:rPr>
        <w:t xml:space="preserve">Go to </w:t>
      </w:r>
      <w:r w:rsidRPr="00260AAB">
        <w:rPr>
          <w:rFonts w:ascii="Arial" w:hAnsi="Arial" w:cs="Arial"/>
          <w:i/>
          <w:sz w:val="18"/>
          <w:szCs w:val="18"/>
        </w:rPr>
        <w:t>Zigbee Stack</w:t>
      </w:r>
      <w:r w:rsidRPr="00260AAB">
        <w:rPr>
          <w:rFonts w:ascii="Arial" w:hAnsi="Arial" w:cs="Arial"/>
          <w:sz w:val="18"/>
          <w:szCs w:val="18"/>
        </w:rPr>
        <w:t xml:space="preserve"> tab and select the </w:t>
      </w:r>
      <w:r w:rsidRPr="00260AAB">
        <w:rPr>
          <w:rFonts w:ascii="Arial" w:hAnsi="Arial" w:cs="Arial"/>
          <w:b/>
          <w:sz w:val="18"/>
          <w:szCs w:val="18"/>
        </w:rPr>
        <w:t>“Router”</w:t>
      </w:r>
      <w:r w:rsidRPr="00260AAB">
        <w:rPr>
          <w:rFonts w:ascii="Arial" w:hAnsi="Arial" w:cs="Arial"/>
          <w:sz w:val="18"/>
          <w:szCs w:val="18"/>
        </w:rPr>
        <w:t xml:space="preserve"> device type from the dropdown menu.</w:t>
      </w:r>
    </w:p>
    <w:p w14:paraId="4B64364F" w14:textId="77777777" w:rsidR="00D373E4" w:rsidRPr="00260AAB" w:rsidRDefault="00D373E4" w:rsidP="00F151C2">
      <w:pPr>
        <w:pStyle w:val="ListParagraph"/>
        <w:numPr>
          <w:ilvl w:val="1"/>
          <w:numId w:val="14"/>
        </w:numPr>
        <w:rPr>
          <w:rFonts w:ascii="Arial" w:hAnsi="Arial" w:cs="Arial"/>
          <w:sz w:val="18"/>
          <w:szCs w:val="18"/>
        </w:rPr>
      </w:pPr>
      <w:r w:rsidRPr="00260AAB">
        <w:rPr>
          <w:rFonts w:ascii="Arial" w:hAnsi="Arial" w:cs="Arial"/>
          <w:sz w:val="18"/>
          <w:szCs w:val="18"/>
        </w:rPr>
        <w:t xml:space="preserve">Go to </w:t>
      </w:r>
      <w:r w:rsidRPr="00260AAB">
        <w:rPr>
          <w:rFonts w:ascii="Arial" w:hAnsi="Arial" w:cs="Arial"/>
          <w:i/>
          <w:sz w:val="18"/>
          <w:szCs w:val="18"/>
        </w:rPr>
        <w:t>Printing and CLI</w:t>
      </w:r>
      <w:r w:rsidRPr="00260AAB">
        <w:rPr>
          <w:rFonts w:ascii="Arial" w:hAnsi="Arial" w:cs="Arial"/>
          <w:sz w:val="18"/>
          <w:szCs w:val="18"/>
        </w:rPr>
        <w:t xml:space="preserve"> tab and double check the “Enable debug printing” is turned on.</w:t>
      </w:r>
    </w:p>
    <w:p w14:paraId="5E844B04" w14:textId="77777777" w:rsidR="0048576D" w:rsidRPr="00260AAB" w:rsidRDefault="0048576D" w:rsidP="00F151C2">
      <w:pPr>
        <w:pStyle w:val="ListParagraph"/>
        <w:numPr>
          <w:ilvl w:val="1"/>
          <w:numId w:val="14"/>
        </w:numPr>
        <w:rPr>
          <w:rFonts w:ascii="Arial" w:hAnsi="Arial" w:cs="Arial"/>
          <w:sz w:val="18"/>
          <w:szCs w:val="18"/>
        </w:rPr>
      </w:pPr>
      <w:r w:rsidRPr="00260AAB">
        <w:rPr>
          <w:rFonts w:ascii="Arial" w:hAnsi="Arial" w:cs="Arial"/>
          <w:sz w:val="18"/>
          <w:szCs w:val="18"/>
        </w:rPr>
        <w:t xml:space="preserve">Go to </w:t>
      </w:r>
      <w:r w:rsidRPr="00260AAB">
        <w:rPr>
          <w:rFonts w:ascii="Arial" w:hAnsi="Arial" w:cs="Arial"/>
          <w:i/>
          <w:sz w:val="18"/>
          <w:szCs w:val="18"/>
        </w:rPr>
        <w:t>Plugins</w:t>
      </w:r>
      <w:r w:rsidRPr="00260AAB">
        <w:rPr>
          <w:rFonts w:ascii="Arial" w:hAnsi="Arial" w:cs="Arial"/>
          <w:sz w:val="18"/>
          <w:szCs w:val="18"/>
        </w:rPr>
        <w:t xml:space="preserve"> tab and double check the below plugins are enabled</w:t>
      </w:r>
    </w:p>
    <w:p w14:paraId="143EBBE3" w14:textId="77777777" w:rsidR="0048576D" w:rsidRPr="00260AAB" w:rsidRDefault="0048576D" w:rsidP="00F151C2">
      <w:pPr>
        <w:pStyle w:val="ListParagraph"/>
        <w:numPr>
          <w:ilvl w:val="0"/>
          <w:numId w:val="15"/>
        </w:numPr>
        <w:rPr>
          <w:rFonts w:ascii="Arial" w:hAnsi="Arial" w:cs="Arial"/>
          <w:sz w:val="18"/>
          <w:szCs w:val="18"/>
        </w:rPr>
      </w:pPr>
      <w:r w:rsidRPr="00260AAB">
        <w:rPr>
          <w:rFonts w:ascii="Arial" w:hAnsi="Arial" w:cs="Arial"/>
          <w:sz w:val="18"/>
          <w:szCs w:val="18"/>
        </w:rPr>
        <w:t>Serial</w:t>
      </w:r>
    </w:p>
    <w:p w14:paraId="45BAA85D" w14:textId="77777777" w:rsidR="0048576D" w:rsidRPr="00260AAB" w:rsidRDefault="0048576D" w:rsidP="00F151C2">
      <w:pPr>
        <w:pStyle w:val="ListParagraph"/>
        <w:numPr>
          <w:ilvl w:val="0"/>
          <w:numId w:val="15"/>
        </w:numPr>
        <w:rPr>
          <w:rFonts w:ascii="Arial" w:hAnsi="Arial" w:cs="Arial"/>
          <w:sz w:val="18"/>
          <w:szCs w:val="18"/>
        </w:rPr>
      </w:pPr>
      <w:r w:rsidRPr="00260AAB">
        <w:rPr>
          <w:rFonts w:ascii="Arial" w:hAnsi="Arial" w:cs="Arial"/>
          <w:sz w:val="18"/>
          <w:szCs w:val="18"/>
        </w:rPr>
        <w:t>Network Steering</w:t>
      </w:r>
    </w:p>
    <w:p w14:paraId="24D9DAC4" w14:textId="77777777" w:rsidR="0048576D" w:rsidRPr="00260AAB" w:rsidRDefault="0048576D" w:rsidP="00F151C2">
      <w:pPr>
        <w:pStyle w:val="ListParagraph"/>
        <w:numPr>
          <w:ilvl w:val="0"/>
          <w:numId w:val="15"/>
        </w:numPr>
        <w:rPr>
          <w:rFonts w:ascii="Arial" w:hAnsi="Arial" w:cs="Arial"/>
          <w:sz w:val="18"/>
          <w:szCs w:val="18"/>
        </w:rPr>
      </w:pPr>
      <w:r w:rsidRPr="00260AAB">
        <w:rPr>
          <w:rFonts w:ascii="Arial" w:hAnsi="Arial" w:cs="Arial"/>
          <w:sz w:val="18"/>
          <w:szCs w:val="18"/>
        </w:rPr>
        <w:t>Update TC Link Key</w:t>
      </w:r>
    </w:p>
    <w:p w14:paraId="54AA6905" w14:textId="77777777" w:rsidR="00211099" w:rsidRPr="00260AAB" w:rsidRDefault="00211099" w:rsidP="00211099">
      <w:pPr>
        <w:rPr>
          <w:rFonts w:cs="Arial"/>
          <w:szCs w:val="18"/>
        </w:rPr>
      </w:pPr>
    </w:p>
    <w:p w14:paraId="288BBA29" w14:textId="77777777" w:rsidR="00211099" w:rsidRPr="00260AAB" w:rsidRDefault="001D36FD" w:rsidP="001B0818">
      <w:pPr>
        <w:rPr>
          <w:rFonts w:cs="Arial"/>
          <w:szCs w:val="18"/>
        </w:rPr>
      </w:pPr>
      <w:r w:rsidRPr="00260AAB">
        <w:rPr>
          <w:rFonts w:cs="Arial"/>
          <w:szCs w:val="18"/>
        </w:rPr>
        <w:t>Have a closer look at the enabled plugins.</w:t>
      </w:r>
    </w:p>
    <w:p w14:paraId="13718C77" w14:textId="77777777" w:rsidR="00A95494" w:rsidRPr="00260AAB" w:rsidRDefault="00A95494" w:rsidP="001B0818">
      <w:pPr>
        <w:rPr>
          <w:rFonts w:cs="Arial"/>
          <w:szCs w:val="18"/>
        </w:rPr>
      </w:pPr>
      <w:r w:rsidRPr="00260AAB">
        <w:rPr>
          <w:rFonts w:cs="Arial"/>
          <w:szCs w:val="18"/>
        </w:rPr>
        <w:t xml:space="preserve">The </w:t>
      </w:r>
      <w:r w:rsidRPr="00260AAB">
        <w:rPr>
          <w:rFonts w:cs="Arial"/>
          <w:i/>
          <w:szCs w:val="18"/>
        </w:rPr>
        <w:t xml:space="preserve">Serial </w:t>
      </w:r>
      <w:r w:rsidRPr="00260AAB">
        <w:rPr>
          <w:rFonts w:cs="Arial"/>
          <w:szCs w:val="18"/>
        </w:rPr>
        <w:t>has already been discussed at the Light. It’ required for the CLI.</w:t>
      </w:r>
    </w:p>
    <w:p w14:paraId="06267558" w14:textId="77777777" w:rsidR="00A95494" w:rsidRPr="00260AAB" w:rsidRDefault="00A95494" w:rsidP="001B0818">
      <w:pPr>
        <w:rPr>
          <w:rFonts w:cs="Arial"/>
          <w:szCs w:val="18"/>
        </w:rPr>
      </w:pPr>
      <w:r w:rsidRPr="00260AAB">
        <w:rPr>
          <w:rFonts w:cs="Arial"/>
          <w:szCs w:val="18"/>
        </w:rPr>
        <w:t xml:space="preserve">The </w:t>
      </w:r>
      <w:r w:rsidRPr="00260AAB">
        <w:rPr>
          <w:rFonts w:cs="Arial"/>
          <w:i/>
          <w:szCs w:val="18"/>
        </w:rPr>
        <w:t>Network Steering</w:t>
      </w:r>
      <w:r w:rsidRPr="00260AAB">
        <w:rPr>
          <w:rFonts w:cs="Arial"/>
          <w:szCs w:val="18"/>
        </w:rPr>
        <w:t xml:space="preserve"> plugin serves to discover the existing networks on the enabled channels. The device issues a Beacon Request message and listens the responses. If the Beacon response </w:t>
      </w:r>
      <w:r w:rsidR="00B86F30" w:rsidRPr="00260AAB">
        <w:rPr>
          <w:rFonts w:cs="Arial"/>
          <w:szCs w:val="18"/>
        </w:rPr>
        <w:t>(</w:t>
      </w:r>
      <w:r w:rsidRPr="00260AAB">
        <w:rPr>
          <w:rFonts w:cs="Arial"/>
          <w:szCs w:val="18"/>
        </w:rPr>
        <w:t>from ZC or ZR</w:t>
      </w:r>
      <w:r w:rsidR="00B86F30" w:rsidRPr="00260AAB">
        <w:rPr>
          <w:rFonts w:cs="Arial"/>
          <w:szCs w:val="18"/>
        </w:rPr>
        <w:t>)</w:t>
      </w:r>
      <w:r w:rsidRPr="00260AAB">
        <w:rPr>
          <w:rFonts w:cs="Arial"/>
          <w:szCs w:val="18"/>
        </w:rPr>
        <w:t xml:space="preserve"> </w:t>
      </w:r>
      <w:r w:rsidR="00B86F30" w:rsidRPr="00260AAB">
        <w:rPr>
          <w:rFonts w:cs="Arial"/>
          <w:szCs w:val="18"/>
        </w:rPr>
        <w:t>is received with set “</w:t>
      </w:r>
      <w:r w:rsidRPr="00260AAB">
        <w:rPr>
          <w:rFonts w:cs="Arial"/>
          <w:szCs w:val="18"/>
        </w:rPr>
        <w:t>permit association</w:t>
      </w:r>
      <w:r w:rsidR="00B86F30" w:rsidRPr="00260AAB">
        <w:rPr>
          <w:rFonts w:cs="Arial"/>
          <w:szCs w:val="18"/>
        </w:rPr>
        <w:t>” flag</w:t>
      </w:r>
      <w:r w:rsidRPr="00260AAB">
        <w:rPr>
          <w:rFonts w:cs="Arial"/>
          <w:szCs w:val="18"/>
        </w:rPr>
        <w:t>, the device starts the joining process</w:t>
      </w:r>
      <w:r w:rsidR="004974DE" w:rsidRPr="00260AAB">
        <w:rPr>
          <w:rFonts w:cs="Arial"/>
          <w:szCs w:val="18"/>
        </w:rPr>
        <w:t xml:space="preserve"> for the network</w:t>
      </w:r>
      <w:r w:rsidR="00070C49" w:rsidRPr="00260AAB">
        <w:rPr>
          <w:rFonts w:cs="Arial"/>
          <w:szCs w:val="18"/>
        </w:rPr>
        <w:t xml:space="preserve">, otherwise continue the </w:t>
      </w:r>
      <w:r w:rsidR="00676380" w:rsidRPr="00260AAB">
        <w:rPr>
          <w:rFonts w:cs="Arial"/>
          <w:szCs w:val="18"/>
        </w:rPr>
        <w:t>scanning.</w:t>
      </w:r>
    </w:p>
    <w:p w14:paraId="0C7068B8" w14:textId="77777777" w:rsidR="00B66CEA" w:rsidRPr="00260AAB" w:rsidRDefault="00B66CEA" w:rsidP="002D4AA3">
      <w:pPr>
        <w:spacing w:after="240"/>
        <w:rPr>
          <w:rFonts w:cs="Arial"/>
          <w:szCs w:val="18"/>
        </w:rPr>
      </w:pPr>
      <w:r w:rsidRPr="00260AAB">
        <w:rPr>
          <w:rFonts w:cs="Arial"/>
          <w:szCs w:val="18"/>
        </w:rPr>
        <w:t xml:space="preserve">The </w:t>
      </w:r>
      <w:r w:rsidRPr="00260AAB">
        <w:rPr>
          <w:rFonts w:cs="Arial"/>
          <w:i/>
          <w:szCs w:val="18"/>
        </w:rPr>
        <w:t>Update TC Link Key</w:t>
      </w:r>
      <w:r w:rsidRPr="00260AAB">
        <w:rPr>
          <w:rFonts w:cs="Arial"/>
          <w:szCs w:val="18"/>
        </w:rPr>
        <w:t xml:space="preserve"> is used to request new APS Link Key from the Trust Center. It should be enabled since the Light (Trust Center) has the Security Link Keys Library.</w:t>
      </w:r>
    </w:p>
    <w:p w14:paraId="4F6E13B7" w14:textId="77777777" w:rsidR="002D4AA3" w:rsidRPr="00260AAB" w:rsidRDefault="002D4AA3" w:rsidP="00F151C2">
      <w:pPr>
        <w:pStyle w:val="ListParagraph"/>
        <w:numPr>
          <w:ilvl w:val="0"/>
          <w:numId w:val="14"/>
        </w:numPr>
        <w:spacing w:line="480" w:lineRule="auto"/>
        <w:rPr>
          <w:rFonts w:ascii="Arial" w:hAnsi="Arial" w:cs="Arial"/>
          <w:sz w:val="18"/>
          <w:szCs w:val="18"/>
        </w:rPr>
      </w:pPr>
      <w:r w:rsidRPr="00260AAB">
        <w:rPr>
          <w:rFonts w:ascii="Arial" w:hAnsi="Arial" w:cs="Arial"/>
          <w:sz w:val="18"/>
          <w:szCs w:val="18"/>
        </w:rPr>
        <w:t xml:space="preserve">Press </w:t>
      </w:r>
      <w:r w:rsidRPr="00260AAB">
        <w:rPr>
          <w:rFonts w:ascii="Arial" w:hAnsi="Arial" w:cs="Arial"/>
          <w:i/>
          <w:sz w:val="18"/>
          <w:szCs w:val="18"/>
        </w:rPr>
        <w:t>Generate</w:t>
      </w:r>
      <w:r w:rsidRPr="00260AAB">
        <w:rPr>
          <w:rFonts w:ascii="Arial" w:hAnsi="Arial" w:cs="Arial"/>
          <w:sz w:val="18"/>
          <w:szCs w:val="18"/>
        </w:rPr>
        <w:t xml:space="preserve"> button </w:t>
      </w:r>
    </w:p>
    <w:p w14:paraId="4CF72826" w14:textId="77777777" w:rsidR="002D4AA3" w:rsidRPr="00260AAB" w:rsidRDefault="002D4AA3" w:rsidP="00F151C2">
      <w:pPr>
        <w:pStyle w:val="ListParagraph"/>
        <w:numPr>
          <w:ilvl w:val="0"/>
          <w:numId w:val="14"/>
        </w:numPr>
        <w:spacing w:line="480" w:lineRule="auto"/>
        <w:rPr>
          <w:rFonts w:ascii="Arial" w:hAnsi="Arial" w:cs="Arial"/>
          <w:sz w:val="18"/>
          <w:szCs w:val="18"/>
        </w:rPr>
      </w:pPr>
      <w:r w:rsidRPr="00260AAB">
        <w:rPr>
          <w:rFonts w:ascii="Arial" w:hAnsi="Arial" w:cs="Arial"/>
          <w:sz w:val="18"/>
          <w:szCs w:val="18"/>
        </w:rPr>
        <w:t xml:space="preserve">Verify the VCOM enable is enabled in the Hardware Configurator (likewise to </w:t>
      </w:r>
      <w:r w:rsidRPr="00260AAB">
        <w:rPr>
          <w:rFonts w:ascii="Arial" w:hAnsi="Arial" w:cs="Arial"/>
          <w:b/>
          <w:sz w:val="18"/>
          <w:szCs w:val="18"/>
        </w:rPr>
        <w:t>3.11 Hardware configurator</w:t>
      </w:r>
      <w:r w:rsidRPr="00260AAB">
        <w:rPr>
          <w:rFonts w:ascii="Arial" w:hAnsi="Arial" w:cs="Arial"/>
          <w:sz w:val="18"/>
          <w:szCs w:val="18"/>
        </w:rPr>
        <w:t>)</w:t>
      </w:r>
    </w:p>
    <w:p w14:paraId="40CC1D62" w14:textId="77777777" w:rsidR="00A95494" w:rsidRPr="00260AAB" w:rsidRDefault="006663D5" w:rsidP="00F151C2">
      <w:pPr>
        <w:pStyle w:val="ListParagraph"/>
        <w:numPr>
          <w:ilvl w:val="0"/>
          <w:numId w:val="14"/>
        </w:numPr>
        <w:spacing w:line="480" w:lineRule="auto"/>
        <w:rPr>
          <w:rFonts w:ascii="Arial" w:hAnsi="Arial" w:cs="Arial"/>
          <w:sz w:val="18"/>
          <w:szCs w:val="18"/>
        </w:rPr>
      </w:pPr>
      <w:r w:rsidRPr="00260AAB">
        <w:rPr>
          <w:rFonts w:ascii="Arial" w:hAnsi="Arial" w:cs="Arial"/>
          <w:sz w:val="18"/>
          <w:szCs w:val="18"/>
        </w:rPr>
        <w:t>Build the project</w:t>
      </w:r>
    </w:p>
    <w:p w14:paraId="719021CC" w14:textId="77777777" w:rsidR="005B4532" w:rsidRPr="00260AAB" w:rsidRDefault="005B4532">
      <w:pPr>
        <w:spacing w:before="0" w:line="240" w:lineRule="auto"/>
        <w:jc w:val="left"/>
        <w:rPr>
          <w:rFonts w:cs="Arial"/>
          <w:szCs w:val="18"/>
        </w:rPr>
      </w:pPr>
      <w:r w:rsidRPr="00260AAB">
        <w:rPr>
          <w:rFonts w:cs="Arial"/>
          <w:szCs w:val="18"/>
        </w:rPr>
        <w:br w:type="page"/>
      </w:r>
    </w:p>
    <w:p w14:paraId="416D9036" w14:textId="77777777" w:rsidR="005B4532" w:rsidRPr="00260AAB" w:rsidRDefault="005B4532" w:rsidP="008916EE">
      <w:pPr>
        <w:pStyle w:val="Heading1"/>
        <w:rPr>
          <w:rFonts w:cs="Arial"/>
        </w:rPr>
      </w:pPr>
      <w:r w:rsidRPr="00260AAB">
        <w:rPr>
          <w:rFonts w:cs="Arial"/>
        </w:rPr>
        <w:lastRenderedPageBreak/>
        <w:t>Download and test the Switch application</w:t>
      </w:r>
    </w:p>
    <w:p w14:paraId="23424042" w14:textId="09726D9A" w:rsidR="005B4532" w:rsidRPr="00260AAB" w:rsidRDefault="005B4532" w:rsidP="005B4532">
      <w:pPr>
        <w:spacing w:line="480" w:lineRule="auto"/>
        <w:rPr>
          <w:rFonts w:cs="Arial"/>
          <w:szCs w:val="18"/>
        </w:rPr>
      </w:pPr>
      <w:r w:rsidRPr="00260AAB">
        <w:rPr>
          <w:rFonts w:cs="Arial"/>
          <w:szCs w:val="18"/>
        </w:rPr>
        <w:t xml:space="preserve">Please repeat the steps from the chapter </w:t>
      </w:r>
      <w:r w:rsidRPr="00260AAB">
        <w:rPr>
          <w:rFonts w:cs="Arial"/>
          <w:b/>
          <w:szCs w:val="18"/>
        </w:rPr>
        <w:t>4 Download and test the Light application</w:t>
      </w:r>
      <w:r w:rsidR="007832BD" w:rsidRPr="00260AAB">
        <w:rPr>
          <w:rFonts w:cs="Arial"/>
          <w:szCs w:val="18"/>
        </w:rPr>
        <w:t xml:space="preserve"> and test it</w:t>
      </w:r>
      <w:r w:rsidRPr="00260AAB">
        <w:rPr>
          <w:rFonts w:cs="Arial"/>
          <w:szCs w:val="18"/>
        </w:rPr>
        <w:t>.</w:t>
      </w:r>
      <w:r w:rsidR="007832BD" w:rsidRPr="00260AAB">
        <w:rPr>
          <w:rFonts w:cs="Arial"/>
          <w:szCs w:val="18"/>
        </w:rPr>
        <w:t xml:space="preserve"> See </w:t>
      </w:r>
      <w:r w:rsidR="007832BD" w:rsidRPr="00260AAB">
        <w:rPr>
          <w:rFonts w:cs="Arial"/>
          <w:szCs w:val="18"/>
        </w:rPr>
        <w:fldChar w:fldCharType="begin"/>
      </w:r>
      <w:r w:rsidR="007832BD" w:rsidRPr="00260AAB">
        <w:rPr>
          <w:rFonts w:cs="Arial"/>
          <w:szCs w:val="18"/>
        </w:rPr>
        <w:instrText xml:space="preserve"> REF _Ref24639841 \h </w:instrText>
      </w:r>
      <w:r w:rsidR="007832BD" w:rsidRPr="00260AAB">
        <w:rPr>
          <w:rFonts w:cs="Arial"/>
          <w:szCs w:val="18"/>
        </w:rPr>
      </w:r>
      <w:r w:rsidR="00260AAB">
        <w:rPr>
          <w:rFonts w:cs="Arial"/>
          <w:szCs w:val="18"/>
        </w:rPr>
        <w:instrText xml:space="preserve"> \* MERGEFORMAT </w:instrText>
      </w:r>
      <w:r w:rsidR="007832BD" w:rsidRPr="00260AAB">
        <w:rPr>
          <w:rFonts w:cs="Arial"/>
          <w:szCs w:val="18"/>
        </w:rPr>
        <w:fldChar w:fldCharType="separate"/>
      </w:r>
      <w:r w:rsidR="006D06CD" w:rsidRPr="00260AAB">
        <w:rPr>
          <w:rFonts w:cs="Arial"/>
        </w:rPr>
        <w:t xml:space="preserve">Figure </w:t>
      </w:r>
      <w:r w:rsidR="006D06CD">
        <w:rPr>
          <w:rFonts w:cs="Arial"/>
          <w:noProof/>
        </w:rPr>
        <w:t>6</w:t>
      </w:r>
      <w:r w:rsidR="006D06CD" w:rsidRPr="00260AAB">
        <w:rPr>
          <w:rFonts w:cs="Arial"/>
          <w:noProof/>
        </w:rPr>
        <w:noBreakHyphen/>
      </w:r>
      <w:r w:rsidR="006D06CD">
        <w:rPr>
          <w:rFonts w:cs="Arial"/>
          <w:noProof/>
        </w:rPr>
        <w:t>1</w:t>
      </w:r>
      <w:r w:rsidR="007832BD" w:rsidRPr="00260AAB">
        <w:rPr>
          <w:rFonts w:cs="Arial"/>
          <w:szCs w:val="18"/>
        </w:rPr>
        <w:fldChar w:fldCharType="end"/>
      </w:r>
      <w:r w:rsidR="007832BD" w:rsidRPr="00260AAB">
        <w:rPr>
          <w:rFonts w:cs="Arial"/>
          <w:szCs w:val="18"/>
        </w:rPr>
        <w:t>.</w:t>
      </w:r>
    </w:p>
    <w:p w14:paraId="3FA7F93F" w14:textId="77777777" w:rsidR="003263AB" w:rsidRPr="00260AAB" w:rsidRDefault="00043655" w:rsidP="007832BD">
      <w:pPr>
        <w:keepNext/>
        <w:jc w:val="center"/>
        <w:rPr>
          <w:rFonts w:cs="Arial"/>
        </w:rPr>
      </w:pPr>
      <w:r w:rsidRPr="00260AAB">
        <w:rPr>
          <w:rFonts w:cs="Arial"/>
          <w:noProof/>
          <w:szCs w:val="18"/>
        </w:rPr>
        <w:drawing>
          <wp:inline distT="0" distB="0" distL="0" distR="0" wp14:anchorId="6BA02730" wp14:editId="7A0C4017">
            <wp:extent cx="3320415" cy="2814320"/>
            <wp:effectExtent l="19050" t="19050" r="13335" b="24130"/>
            <wp:docPr id="22" name="Picture 22" descr="C:\Users\patoth\Pictures\Screenpresso\2019-11-13_16h01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toth\Pictures\Screenpresso\2019-11-13_16h01_3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0415" cy="2814320"/>
                    </a:xfrm>
                    <a:prstGeom prst="rect">
                      <a:avLst/>
                    </a:prstGeom>
                    <a:noFill/>
                    <a:ln>
                      <a:solidFill>
                        <a:schemeClr val="accent1"/>
                      </a:solidFill>
                    </a:ln>
                  </pic:spPr>
                </pic:pic>
              </a:graphicData>
            </a:graphic>
          </wp:inline>
        </w:drawing>
      </w:r>
    </w:p>
    <w:p w14:paraId="2A11B47D" w14:textId="54AC07CE" w:rsidR="001B0818" w:rsidRPr="00260AAB" w:rsidRDefault="003263AB" w:rsidP="007832BD">
      <w:pPr>
        <w:pStyle w:val="Caption"/>
        <w:jc w:val="center"/>
        <w:rPr>
          <w:rFonts w:cs="Arial"/>
        </w:rPr>
      </w:pPr>
      <w:bookmarkStart w:id="26" w:name="_Ref24639841"/>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6</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1</w:t>
      </w:r>
      <w:r w:rsidRPr="00260AAB">
        <w:rPr>
          <w:rFonts w:cs="Arial"/>
        </w:rPr>
        <w:fldChar w:fldCharType="end"/>
      </w:r>
      <w:bookmarkEnd w:id="26"/>
      <w:r w:rsidR="007832BD" w:rsidRPr="00260AAB">
        <w:rPr>
          <w:rFonts w:cs="Arial"/>
        </w:rPr>
        <w:br/>
      </w:r>
      <w:r w:rsidR="00DD5AAA" w:rsidRPr="00260AAB">
        <w:rPr>
          <w:rFonts w:cs="Arial"/>
        </w:rPr>
        <w:t>CLI testing.</w:t>
      </w:r>
    </w:p>
    <w:p w14:paraId="0445E7A5" w14:textId="77777777" w:rsidR="001943F9" w:rsidRPr="00260AAB" w:rsidRDefault="001943F9" w:rsidP="00790502">
      <w:pPr>
        <w:rPr>
          <w:rFonts w:cs="Arial"/>
          <w:szCs w:val="18"/>
        </w:rPr>
      </w:pPr>
    </w:p>
    <w:p w14:paraId="08D45C51" w14:textId="77777777" w:rsidR="00267AB3" w:rsidRPr="00260AAB" w:rsidRDefault="00267AB3">
      <w:pPr>
        <w:spacing w:before="0" w:line="240" w:lineRule="auto"/>
        <w:jc w:val="left"/>
        <w:rPr>
          <w:rFonts w:cs="Arial"/>
          <w:szCs w:val="18"/>
        </w:rPr>
      </w:pPr>
      <w:r w:rsidRPr="00260AAB">
        <w:rPr>
          <w:rFonts w:cs="Arial"/>
          <w:szCs w:val="18"/>
        </w:rPr>
        <w:br w:type="page"/>
      </w:r>
    </w:p>
    <w:p w14:paraId="55E64BD1" w14:textId="77777777" w:rsidR="00267AB3" w:rsidRPr="00260AAB" w:rsidRDefault="00267AB3" w:rsidP="008916EE">
      <w:pPr>
        <w:pStyle w:val="Heading1"/>
        <w:rPr>
          <w:rFonts w:cs="Arial"/>
        </w:rPr>
      </w:pPr>
      <w:r w:rsidRPr="00260AAB">
        <w:rPr>
          <w:rFonts w:cs="Arial"/>
        </w:rPr>
        <w:lastRenderedPageBreak/>
        <w:t>Establish connection between Light and Switch</w:t>
      </w:r>
    </w:p>
    <w:p w14:paraId="7EF77A32" w14:textId="77777777" w:rsidR="002E51F7" w:rsidRPr="00260AAB" w:rsidRDefault="002E51F7" w:rsidP="00790502">
      <w:pPr>
        <w:rPr>
          <w:rFonts w:cs="Arial"/>
          <w:szCs w:val="18"/>
        </w:rPr>
      </w:pPr>
      <w:r w:rsidRPr="00260AAB">
        <w:rPr>
          <w:rFonts w:cs="Arial"/>
          <w:szCs w:val="18"/>
        </w:rPr>
        <w:t>The 1</w:t>
      </w:r>
      <w:r w:rsidRPr="00260AAB">
        <w:rPr>
          <w:rFonts w:cs="Arial"/>
          <w:szCs w:val="18"/>
          <w:vertAlign w:val="superscript"/>
        </w:rPr>
        <w:t>st</w:t>
      </w:r>
      <w:r w:rsidRPr="00260AAB">
        <w:rPr>
          <w:rFonts w:cs="Arial"/>
          <w:szCs w:val="18"/>
        </w:rPr>
        <w:t xml:space="preserve"> </w:t>
      </w:r>
      <w:r w:rsidR="00AE45D3" w:rsidRPr="00260AAB">
        <w:rPr>
          <w:rFonts w:cs="Arial"/>
          <w:szCs w:val="18"/>
        </w:rPr>
        <w:t>phase</w:t>
      </w:r>
      <w:r w:rsidRPr="00260AAB">
        <w:rPr>
          <w:rFonts w:cs="Arial"/>
          <w:szCs w:val="18"/>
        </w:rPr>
        <w:t>.</w:t>
      </w:r>
    </w:p>
    <w:p w14:paraId="7717D83B" w14:textId="77777777" w:rsidR="00267AB3" w:rsidRPr="00260AAB" w:rsidRDefault="00192B19" w:rsidP="00790502">
      <w:pPr>
        <w:rPr>
          <w:rFonts w:cs="Arial"/>
          <w:szCs w:val="18"/>
        </w:rPr>
      </w:pPr>
      <w:r w:rsidRPr="00260AAB">
        <w:rPr>
          <w:rFonts w:cs="Arial"/>
          <w:szCs w:val="18"/>
        </w:rPr>
        <w:t>This chapter presents how to form a network and join to this. The communication between the devices will be captured by Network Analyzer tool.</w:t>
      </w:r>
    </w:p>
    <w:p w14:paraId="68CF4A3D" w14:textId="77777777" w:rsidR="00192B19" w:rsidRPr="00260AAB" w:rsidRDefault="00192B19" w:rsidP="00790502">
      <w:pPr>
        <w:rPr>
          <w:rFonts w:cs="Arial"/>
          <w:szCs w:val="18"/>
        </w:rPr>
      </w:pPr>
      <w:r w:rsidRPr="00260AAB">
        <w:rPr>
          <w:rFonts w:cs="Arial"/>
          <w:szCs w:val="18"/>
        </w:rPr>
        <w:t>For the 0</w:t>
      </w:r>
      <w:r w:rsidRPr="00260AAB">
        <w:rPr>
          <w:rFonts w:cs="Arial"/>
          <w:szCs w:val="18"/>
          <w:vertAlign w:val="superscript"/>
        </w:rPr>
        <w:t>th</w:t>
      </w:r>
      <w:r w:rsidRPr="00260AAB">
        <w:rPr>
          <w:rFonts w:cs="Arial"/>
          <w:szCs w:val="18"/>
        </w:rPr>
        <w:t xml:space="preserve"> step, open both Light and Switch serial console, and type the “echo 1” command. It helps to track the released command which makes the log more </w:t>
      </w:r>
      <w:r w:rsidR="00B71C1D" w:rsidRPr="00260AAB">
        <w:rPr>
          <w:rFonts w:cs="Arial"/>
          <w:szCs w:val="18"/>
        </w:rPr>
        <w:t>understandable</w:t>
      </w:r>
      <w:r w:rsidRPr="00260AAB">
        <w:rPr>
          <w:rFonts w:cs="Arial"/>
          <w:szCs w:val="18"/>
        </w:rPr>
        <w:t>.</w:t>
      </w:r>
    </w:p>
    <w:p w14:paraId="735FFB45" w14:textId="77777777" w:rsidR="00192B19" w:rsidRPr="00260AAB" w:rsidRDefault="000D6EC7" w:rsidP="00790502">
      <w:pPr>
        <w:rPr>
          <w:rFonts w:cs="Arial"/>
          <w:szCs w:val="18"/>
        </w:rPr>
      </w:pPr>
      <w:r w:rsidRPr="00260AAB">
        <w:rPr>
          <w:rFonts w:cs="Arial"/>
          <w:szCs w:val="18"/>
        </w:rPr>
        <w:t xml:space="preserve">Please </w:t>
      </w:r>
      <w:r w:rsidR="000421A7" w:rsidRPr="00260AAB">
        <w:rPr>
          <w:rFonts w:cs="Arial"/>
          <w:szCs w:val="18"/>
        </w:rPr>
        <w:t>perform the following operations:</w:t>
      </w:r>
    </w:p>
    <w:p w14:paraId="44378299" w14:textId="77777777" w:rsidR="009A3D4F" w:rsidRPr="00260AAB" w:rsidRDefault="009A3D4F" w:rsidP="00790502">
      <w:pPr>
        <w:rPr>
          <w:rFonts w:cs="Arial"/>
          <w:szCs w:val="18"/>
        </w:rPr>
      </w:pPr>
    </w:p>
    <w:p w14:paraId="2099FD3A" w14:textId="77777777" w:rsidR="009A3D4F" w:rsidRPr="00260AAB" w:rsidRDefault="009A3D4F" w:rsidP="008916EE">
      <w:pPr>
        <w:pStyle w:val="Heading2"/>
        <w:rPr>
          <w:rFonts w:cs="Arial"/>
        </w:rPr>
      </w:pPr>
      <w:r w:rsidRPr="00260AAB">
        <w:rPr>
          <w:rFonts w:cs="Arial"/>
        </w:rPr>
        <w:t xml:space="preserve">Create </w:t>
      </w:r>
      <w:r w:rsidR="00F222D5" w:rsidRPr="00260AAB">
        <w:rPr>
          <w:rFonts w:cs="Arial"/>
        </w:rPr>
        <w:t xml:space="preserve">a </w:t>
      </w:r>
      <w:r w:rsidR="00F222D5" w:rsidRPr="00260AAB">
        <w:rPr>
          <w:rFonts w:cs="Arial"/>
          <w:color w:val="FF0000"/>
        </w:rPr>
        <w:t>c</w:t>
      </w:r>
      <w:r w:rsidRPr="00260AAB">
        <w:rPr>
          <w:rFonts w:cs="Arial"/>
          <w:color w:val="FF0000"/>
        </w:rPr>
        <w:t xml:space="preserve">entralized </w:t>
      </w:r>
      <w:r w:rsidRPr="00260AAB">
        <w:rPr>
          <w:rFonts w:cs="Arial"/>
        </w:rPr>
        <w:t>network</w:t>
      </w:r>
    </w:p>
    <w:tbl>
      <w:tblPr>
        <w:tblStyle w:val="TableGrid"/>
        <w:tblW w:w="0" w:type="auto"/>
        <w:tblLook w:val="04A0" w:firstRow="1" w:lastRow="0" w:firstColumn="1" w:lastColumn="0" w:noHBand="0" w:noVBand="1"/>
      </w:tblPr>
      <w:tblGrid>
        <w:gridCol w:w="10790"/>
      </w:tblGrid>
      <w:tr w:rsidR="009A3D4F" w:rsidRPr="00260AAB" w14:paraId="2DF93CCC" w14:textId="77777777" w:rsidTr="009A3D4F">
        <w:tc>
          <w:tcPr>
            <w:tcW w:w="10790" w:type="dxa"/>
          </w:tcPr>
          <w:p w14:paraId="4E946526" w14:textId="77777777" w:rsidR="009A3D4F" w:rsidRPr="00260AAB" w:rsidRDefault="009A3D4F" w:rsidP="009A3D4F">
            <w:pPr>
              <w:rPr>
                <w:rFonts w:cs="Arial"/>
                <w:szCs w:val="18"/>
              </w:rPr>
            </w:pPr>
            <w:proofErr w:type="spellStart"/>
            <w:r w:rsidRPr="00260AAB">
              <w:rPr>
                <w:rFonts w:cs="Arial"/>
                <w:szCs w:val="18"/>
              </w:rPr>
              <w:t>Zigbee_Light_ZC</w:t>
            </w:r>
            <w:proofErr w:type="spellEnd"/>
            <w:r w:rsidRPr="00260AAB">
              <w:rPr>
                <w:rFonts w:cs="Arial"/>
                <w:szCs w:val="18"/>
              </w:rPr>
              <w:t xml:space="preserve">&gt; plugin network-creator start </w:t>
            </w:r>
            <w:r w:rsidRPr="00260AAB">
              <w:rPr>
                <w:rFonts w:cs="Arial"/>
                <w:b/>
                <w:color w:val="FF0000"/>
                <w:szCs w:val="18"/>
              </w:rPr>
              <w:t>1</w:t>
            </w:r>
            <w:r w:rsidRPr="00260AAB">
              <w:rPr>
                <w:rFonts w:cs="Arial"/>
                <w:szCs w:val="18"/>
              </w:rPr>
              <w:t xml:space="preserve"> </w:t>
            </w:r>
          </w:p>
        </w:tc>
      </w:tr>
    </w:tbl>
    <w:p w14:paraId="4D9E175B" w14:textId="77777777" w:rsidR="009A3D4F" w:rsidRPr="00260AAB" w:rsidRDefault="009A3D4F" w:rsidP="00790502">
      <w:pPr>
        <w:rPr>
          <w:rFonts w:cs="Arial"/>
          <w:szCs w:val="18"/>
        </w:rPr>
      </w:pPr>
    </w:p>
    <w:p w14:paraId="44F2CF35" w14:textId="77777777" w:rsidR="000421A7" w:rsidRPr="00260AAB" w:rsidRDefault="000421A7" w:rsidP="00455235">
      <w:pPr>
        <w:spacing w:line="360" w:lineRule="auto"/>
        <w:rPr>
          <w:rFonts w:cs="Arial"/>
          <w:szCs w:val="18"/>
        </w:rPr>
      </w:pPr>
      <w:r w:rsidRPr="00260AAB">
        <w:rPr>
          <w:rFonts w:cs="Arial"/>
          <w:szCs w:val="18"/>
        </w:rPr>
        <w:t>Result:</w:t>
      </w:r>
      <w:r w:rsidR="00455235" w:rsidRPr="00260AAB">
        <w:rPr>
          <w:rFonts w:cs="Arial"/>
          <w:szCs w:val="18"/>
        </w:rPr>
        <w:t xml:space="preserve"> 0x00 means “EMBER_SUCCESS”. Find more status codes </w:t>
      </w:r>
      <w:hyperlink r:id="rId35" w:history="1">
        <w:r w:rsidR="00455235" w:rsidRPr="00260AAB">
          <w:rPr>
            <w:rStyle w:val="Hyperlink"/>
            <w:rFonts w:cs="Arial"/>
            <w:szCs w:val="18"/>
          </w:rPr>
          <w:t>here</w:t>
        </w:r>
      </w:hyperlink>
      <w:r w:rsidR="00455235" w:rsidRPr="00260AAB">
        <w:rPr>
          <w:rFonts w:cs="Arial"/>
          <w:szCs w:val="18"/>
        </w:rPr>
        <w:t>.</w:t>
      </w:r>
    </w:p>
    <w:tbl>
      <w:tblPr>
        <w:tblStyle w:val="TableGrid"/>
        <w:tblW w:w="0" w:type="auto"/>
        <w:tblLook w:val="04A0" w:firstRow="1" w:lastRow="0" w:firstColumn="1" w:lastColumn="0" w:noHBand="0" w:noVBand="1"/>
      </w:tblPr>
      <w:tblGrid>
        <w:gridCol w:w="10790"/>
      </w:tblGrid>
      <w:tr w:rsidR="009A3D4F" w:rsidRPr="00260AAB" w14:paraId="640BEBCA" w14:textId="77777777" w:rsidTr="009A3D4F">
        <w:tc>
          <w:tcPr>
            <w:tcW w:w="10790" w:type="dxa"/>
          </w:tcPr>
          <w:p w14:paraId="3203F33B" w14:textId="77777777" w:rsidR="009A3D4F" w:rsidRPr="00260AAB" w:rsidRDefault="009A3D4F" w:rsidP="009A3D4F">
            <w:pPr>
              <w:autoSpaceDE w:val="0"/>
              <w:autoSpaceDN w:val="0"/>
              <w:adjustRightInd w:val="0"/>
              <w:spacing w:before="0" w:line="240" w:lineRule="auto"/>
              <w:jc w:val="left"/>
              <w:rPr>
                <w:rFonts w:cs="Arial"/>
                <w:szCs w:val="18"/>
              </w:rPr>
            </w:pPr>
            <w:r w:rsidRPr="00260AAB">
              <w:rPr>
                <w:rFonts w:cs="Arial"/>
                <w:szCs w:val="18"/>
              </w:rPr>
              <w:t xml:space="preserve">NWK Creator: Form: </w:t>
            </w:r>
            <w:r w:rsidRPr="00260AAB">
              <w:rPr>
                <w:rFonts w:cs="Arial"/>
                <w:color w:val="00B050"/>
                <w:szCs w:val="18"/>
              </w:rPr>
              <w:t>0x00</w:t>
            </w:r>
          </w:p>
          <w:p w14:paraId="5C96E324" w14:textId="77777777" w:rsidR="009A3D4F" w:rsidRPr="00260AAB" w:rsidRDefault="009A3D4F" w:rsidP="009A3D4F">
            <w:pPr>
              <w:autoSpaceDE w:val="0"/>
              <w:autoSpaceDN w:val="0"/>
              <w:adjustRightInd w:val="0"/>
              <w:spacing w:before="0" w:line="240" w:lineRule="auto"/>
              <w:jc w:val="left"/>
              <w:rPr>
                <w:rFonts w:cs="Arial"/>
                <w:szCs w:val="18"/>
              </w:rPr>
            </w:pPr>
            <w:proofErr w:type="spellStart"/>
            <w:r w:rsidRPr="00260AAB">
              <w:rPr>
                <w:rFonts w:cs="Arial"/>
                <w:szCs w:val="18"/>
              </w:rPr>
              <w:t>Zigbee_Light_ZC</w:t>
            </w:r>
            <w:proofErr w:type="spellEnd"/>
            <w:r w:rsidRPr="00260AAB">
              <w:rPr>
                <w:rFonts w:cs="Arial"/>
                <w:szCs w:val="18"/>
              </w:rPr>
              <w:t>&gt;NWK Creator Security: Start: 0x00</w:t>
            </w:r>
          </w:p>
          <w:p w14:paraId="2394CB93" w14:textId="77777777" w:rsidR="009A3D4F" w:rsidRPr="00260AAB" w:rsidRDefault="009A3D4F" w:rsidP="009A3D4F">
            <w:pPr>
              <w:autoSpaceDE w:val="0"/>
              <w:autoSpaceDN w:val="0"/>
              <w:adjustRightInd w:val="0"/>
              <w:spacing w:before="0" w:line="240" w:lineRule="auto"/>
              <w:jc w:val="left"/>
              <w:rPr>
                <w:rFonts w:cs="Arial"/>
                <w:szCs w:val="18"/>
              </w:rPr>
            </w:pPr>
            <w:r w:rsidRPr="00260AAB">
              <w:rPr>
                <w:rFonts w:cs="Arial"/>
                <w:szCs w:val="18"/>
              </w:rPr>
              <w:t>EMBER_NETWORK_UP 0x0000</w:t>
            </w:r>
          </w:p>
          <w:p w14:paraId="1E5284AC" w14:textId="77777777" w:rsidR="009A3D4F" w:rsidRPr="00260AAB" w:rsidRDefault="009A3D4F" w:rsidP="009A3D4F">
            <w:pPr>
              <w:autoSpaceDE w:val="0"/>
              <w:autoSpaceDN w:val="0"/>
              <w:adjustRightInd w:val="0"/>
              <w:spacing w:before="0" w:line="240" w:lineRule="auto"/>
              <w:jc w:val="left"/>
              <w:rPr>
                <w:rFonts w:cs="Arial"/>
                <w:szCs w:val="18"/>
              </w:rPr>
            </w:pPr>
            <w:r w:rsidRPr="00260AAB">
              <w:rPr>
                <w:rFonts w:cs="Arial"/>
                <w:szCs w:val="18"/>
              </w:rPr>
              <w:t>NWK Creator: Form. Channel: 25. Status: 0x00</w:t>
            </w:r>
          </w:p>
          <w:p w14:paraId="5EB86BC9" w14:textId="77777777" w:rsidR="009A3D4F" w:rsidRPr="00260AAB" w:rsidRDefault="009A3D4F" w:rsidP="000421A7">
            <w:pPr>
              <w:rPr>
                <w:rFonts w:cs="Arial"/>
                <w:szCs w:val="18"/>
              </w:rPr>
            </w:pPr>
            <w:r w:rsidRPr="00260AAB">
              <w:rPr>
                <w:rFonts w:cs="Arial"/>
                <w:szCs w:val="18"/>
              </w:rPr>
              <w:t>NWK Creator: Stop. Status: 0x00. State: 0x00</w:t>
            </w:r>
          </w:p>
        </w:tc>
      </w:tr>
    </w:tbl>
    <w:p w14:paraId="38618232" w14:textId="77777777" w:rsidR="009A3D4F" w:rsidRPr="00260AAB" w:rsidRDefault="009A3D4F" w:rsidP="000421A7">
      <w:pPr>
        <w:rPr>
          <w:rFonts w:cs="Arial"/>
          <w:szCs w:val="18"/>
        </w:rPr>
      </w:pPr>
    </w:p>
    <w:p w14:paraId="0FCC7B87" w14:textId="77777777" w:rsidR="001B54C3" w:rsidRPr="00260AAB" w:rsidRDefault="001B54C3" w:rsidP="000421A7">
      <w:pPr>
        <w:rPr>
          <w:rFonts w:cs="Arial"/>
          <w:szCs w:val="18"/>
        </w:rPr>
      </w:pPr>
    </w:p>
    <w:p w14:paraId="32ABA8D6" w14:textId="77777777" w:rsidR="001B54C3" w:rsidRPr="00260AAB" w:rsidRDefault="001B54C3" w:rsidP="000421A7">
      <w:pPr>
        <w:rPr>
          <w:rFonts w:cs="Arial"/>
          <w:szCs w:val="18"/>
        </w:rPr>
      </w:pPr>
    </w:p>
    <w:p w14:paraId="7E78D575" w14:textId="77777777" w:rsidR="00F222D5" w:rsidRPr="00260AAB" w:rsidRDefault="006B0255" w:rsidP="008916EE">
      <w:pPr>
        <w:pStyle w:val="Heading2"/>
        <w:rPr>
          <w:rFonts w:cs="Arial"/>
        </w:rPr>
      </w:pPr>
      <w:r w:rsidRPr="00260AAB">
        <w:rPr>
          <w:rFonts w:cs="Arial"/>
        </w:rPr>
        <w:t>Find network and device information</w:t>
      </w:r>
    </w:p>
    <w:tbl>
      <w:tblPr>
        <w:tblStyle w:val="TableGrid"/>
        <w:tblW w:w="0" w:type="auto"/>
        <w:tblLook w:val="04A0" w:firstRow="1" w:lastRow="0" w:firstColumn="1" w:lastColumn="0" w:noHBand="0" w:noVBand="1"/>
      </w:tblPr>
      <w:tblGrid>
        <w:gridCol w:w="10790"/>
      </w:tblGrid>
      <w:tr w:rsidR="006B0255" w:rsidRPr="00260AAB" w14:paraId="693985D0" w14:textId="77777777" w:rsidTr="006B0255">
        <w:tc>
          <w:tcPr>
            <w:tcW w:w="10790" w:type="dxa"/>
          </w:tcPr>
          <w:p w14:paraId="7CA1E0C9" w14:textId="77777777" w:rsidR="006B0255" w:rsidRPr="00260AAB" w:rsidRDefault="006B0255" w:rsidP="000421A7">
            <w:pPr>
              <w:rPr>
                <w:rFonts w:cs="Arial"/>
                <w:szCs w:val="18"/>
              </w:rPr>
            </w:pPr>
            <w:proofErr w:type="spellStart"/>
            <w:r w:rsidRPr="00260AAB">
              <w:rPr>
                <w:rFonts w:cs="Arial"/>
                <w:szCs w:val="18"/>
              </w:rPr>
              <w:t>Zigbee_Light_ZC</w:t>
            </w:r>
            <w:proofErr w:type="spellEnd"/>
            <w:r w:rsidRPr="00260AAB">
              <w:rPr>
                <w:rFonts w:cs="Arial"/>
                <w:szCs w:val="18"/>
              </w:rPr>
              <w:t>&gt;info</w:t>
            </w:r>
          </w:p>
        </w:tc>
      </w:tr>
    </w:tbl>
    <w:p w14:paraId="5ECF7412" w14:textId="77777777" w:rsidR="006B0255" w:rsidRPr="00260AAB" w:rsidRDefault="006B0255" w:rsidP="000421A7">
      <w:pPr>
        <w:rPr>
          <w:rFonts w:cs="Arial"/>
          <w:szCs w:val="18"/>
        </w:rPr>
      </w:pPr>
      <w:r w:rsidRPr="00260AAB">
        <w:rPr>
          <w:rFonts w:cs="Arial"/>
          <w:szCs w:val="18"/>
        </w:rPr>
        <w:t>Result:</w:t>
      </w:r>
    </w:p>
    <w:tbl>
      <w:tblPr>
        <w:tblStyle w:val="TableGrid"/>
        <w:tblW w:w="0" w:type="auto"/>
        <w:tblLook w:val="04A0" w:firstRow="1" w:lastRow="0" w:firstColumn="1" w:lastColumn="0" w:noHBand="0" w:noVBand="1"/>
      </w:tblPr>
      <w:tblGrid>
        <w:gridCol w:w="10790"/>
      </w:tblGrid>
      <w:tr w:rsidR="006B0255" w:rsidRPr="00260AAB" w14:paraId="62CED802" w14:textId="77777777" w:rsidTr="006B0255">
        <w:tc>
          <w:tcPr>
            <w:tcW w:w="10790" w:type="dxa"/>
          </w:tcPr>
          <w:p w14:paraId="57A4CBE0" w14:textId="77777777" w:rsidR="006B0255" w:rsidRPr="00260AAB" w:rsidRDefault="006B0255" w:rsidP="006B0255">
            <w:pPr>
              <w:autoSpaceDE w:val="0"/>
              <w:autoSpaceDN w:val="0"/>
              <w:adjustRightInd w:val="0"/>
              <w:spacing w:before="0" w:line="240" w:lineRule="auto"/>
              <w:jc w:val="left"/>
              <w:rPr>
                <w:rFonts w:cs="Arial"/>
                <w:szCs w:val="18"/>
              </w:rPr>
            </w:pPr>
            <w:r w:rsidRPr="00260AAB">
              <w:rPr>
                <w:rFonts w:cs="Arial"/>
                <w:szCs w:val="18"/>
              </w:rPr>
              <w:t xml:space="preserve">MFG String: </w:t>
            </w:r>
          </w:p>
          <w:p w14:paraId="682E3B72" w14:textId="77777777" w:rsidR="006B0255" w:rsidRPr="00260AAB" w:rsidRDefault="006B0255" w:rsidP="006B0255">
            <w:pPr>
              <w:autoSpaceDE w:val="0"/>
              <w:autoSpaceDN w:val="0"/>
              <w:adjustRightInd w:val="0"/>
              <w:spacing w:before="0" w:line="240" w:lineRule="auto"/>
              <w:jc w:val="left"/>
              <w:rPr>
                <w:rFonts w:cs="Arial"/>
                <w:szCs w:val="18"/>
              </w:rPr>
            </w:pPr>
            <w:r w:rsidRPr="00260AAB">
              <w:rPr>
                <w:rFonts w:cs="Arial"/>
                <w:szCs w:val="18"/>
              </w:rPr>
              <w:t>AppBuilder MFG Code: 0x1002</w:t>
            </w:r>
          </w:p>
          <w:p w14:paraId="50AB73E8" w14:textId="77777777" w:rsidR="006B0255" w:rsidRPr="00260AAB" w:rsidRDefault="006B0255" w:rsidP="006B0255">
            <w:pPr>
              <w:autoSpaceDE w:val="0"/>
              <w:autoSpaceDN w:val="0"/>
              <w:adjustRightInd w:val="0"/>
              <w:spacing w:before="0" w:line="240" w:lineRule="auto"/>
              <w:jc w:val="left"/>
              <w:rPr>
                <w:rFonts w:cs="Arial"/>
                <w:szCs w:val="18"/>
              </w:rPr>
            </w:pPr>
            <w:r w:rsidRPr="00260AAB">
              <w:rPr>
                <w:rFonts w:cs="Arial"/>
                <w:szCs w:val="18"/>
              </w:rPr>
              <w:t xml:space="preserve">node [(&gt;)000B57FFFEDEA657] </w:t>
            </w:r>
            <w:proofErr w:type="spellStart"/>
            <w:r w:rsidRPr="00260AAB">
              <w:rPr>
                <w:rFonts w:cs="Arial"/>
                <w:color w:val="984806" w:themeColor="accent6" w:themeShade="80"/>
                <w:szCs w:val="18"/>
              </w:rPr>
              <w:t>chan</w:t>
            </w:r>
            <w:proofErr w:type="spellEnd"/>
            <w:r w:rsidRPr="00260AAB">
              <w:rPr>
                <w:rFonts w:cs="Arial"/>
                <w:color w:val="984806" w:themeColor="accent6" w:themeShade="80"/>
                <w:szCs w:val="18"/>
              </w:rPr>
              <w:t xml:space="preserve"> [25]</w:t>
            </w:r>
            <w:r w:rsidRPr="00260AAB">
              <w:rPr>
                <w:rFonts w:cs="Arial"/>
                <w:szCs w:val="18"/>
              </w:rPr>
              <w:t xml:space="preserve"> </w:t>
            </w:r>
            <w:proofErr w:type="spellStart"/>
            <w:r w:rsidRPr="00260AAB">
              <w:rPr>
                <w:rFonts w:cs="Arial"/>
                <w:szCs w:val="18"/>
              </w:rPr>
              <w:t>pwr</w:t>
            </w:r>
            <w:proofErr w:type="spellEnd"/>
            <w:r w:rsidRPr="00260AAB">
              <w:rPr>
                <w:rFonts w:cs="Arial"/>
                <w:szCs w:val="18"/>
              </w:rPr>
              <w:t xml:space="preserve"> [3]</w:t>
            </w:r>
          </w:p>
          <w:p w14:paraId="5C8A6FE9" w14:textId="77777777" w:rsidR="006B0255" w:rsidRPr="00260AAB" w:rsidRDefault="006B0255" w:rsidP="006B0255">
            <w:pPr>
              <w:autoSpaceDE w:val="0"/>
              <w:autoSpaceDN w:val="0"/>
              <w:adjustRightInd w:val="0"/>
              <w:spacing w:before="0" w:line="240" w:lineRule="auto"/>
              <w:jc w:val="left"/>
              <w:rPr>
                <w:rFonts w:cs="Arial"/>
                <w:szCs w:val="18"/>
              </w:rPr>
            </w:pPr>
            <w:proofErr w:type="spellStart"/>
            <w:r w:rsidRPr="00260AAB">
              <w:rPr>
                <w:rFonts w:cs="Arial"/>
                <w:b/>
                <w:color w:val="0070C0"/>
                <w:szCs w:val="18"/>
              </w:rPr>
              <w:t>panID</w:t>
            </w:r>
            <w:proofErr w:type="spellEnd"/>
            <w:r w:rsidRPr="00260AAB">
              <w:rPr>
                <w:rFonts w:cs="Arial"/>
                <w:b/>
                <w:color w:val="0070C0"/>
                <w:szCs w:val="18"/>
              </w:rPr>
              <w:t xml:space="preserve"> [0xD216]</w:t>
            </w:r>
            <w:r w:rsidRPr="00260AAB">
              <w:rPr>
                <w:rFonts w:cs="Arial"/>
                <w:szCs w:val="18"/>
              </w:rPr>
              <w:t xml:space="preserve"> </w:t>
            </w:r>
            <w:proofErr w:type="spellStart"/>
            <w:r w:rsidRPr="00260AAB">
              <w:rPr>
                <w:rFonts w:cs="Arial"/>
                <w:color w:val="FF0000"/>
                <w:szCs w:val="18"/>
              </w:rPr>
              <w:t>nodeID</w:t>
            </w:r>
            <w:proofErr w:type="spellEnd"/>
            <w:r w:rsidRPr="00260AAB">
              <w:rPr>
                <w:rFonts w:cs="Arial"/>
                <w:color w:val="FF0000"/>
                <w:szCs w:val="18"/>
              </w:rPr>
              <w:t xml:space="preserve"> [0x0000]</w:t>
            </w:r>
            <w:r w:rsidRPr="00260AAB">
              <w:rPr>
                <w:rFonts w:cs="Arial"/>
                <w:szCs w:val="18"/>
              </w:rPr>
              <w:t xml:space="preserve"> </w:t>
            </w:r>
            <w:proofErr w:type="spellStart"/>
            <w:r w:rsidRPr="00260AAB">
              <w:rPr>
                <w:rFonts w:cs="Arial"/>
                <w:szCs w:val="18"/>
              </w:rPr>
              <w:t>xpan</w:t>
            </w:r>
            <w:proofErr w:type="spellEnd"/>
            <w:r w:rsidRPr="00260AAB">
              <w:rPr>
                <w:rFonts w:cs="Arial"/>
                <w:szCs w:val="18"/>
              </w:rPr>
              <w:t xml:space="preserve"> [0x(</w:t>
            </w:r>
            <w:proofErr w:type="gramStart"/>
            <w:r w:rsidRPr="00260AAB">
              <w:rPr>
                <w:rFonts w:cs="Arial"/>
                <w:szCs w:val="18"/>
              </w:rPr>
              <w:t>&gt;)FD</w:t>
            </w:r>
            <w:proofErr w:type="gramEnd"/>
            <w:r w:rsidRPr="00260AAB">
              <w:rPr>
                <w:rFonts w:cs="Arial"/>
                <w:szCs w:val="18"/>
              </w:rPr>
              <w:t>7B0901B45A9C4E]</w:t>
            </w:r>
          </w:p>
          <w:p w14:paraId="45F41550" w14:textId="77777777" w:rsidR="006B0255" w:rsidRPr="00260AAB" w:rsidRDefault="006B0255" w:rsidP="006B0255">
            <w:pPr>
              <w:autoSpaceDE w:val="0"/>
              <w:autoSpaceDN w:val="0"/>
              <w:adjustRightInd w:val="0"/>
              <w:spacing w:before="0" w:line="240" w:lineRule="auto"/>
              <w:jc w:val="left"/>
              <w:rPr>
                <w:rFonts w:cs="Arial"/>
                <w:szCs w:val="18"/>
              </w:rPr>
            </w:pPr>
            <w:proofErr w:type="spellStart"/>
            <w:r w:rsidRPr="00260AAB">
              <w:rPr>
                <w:rFonts w:cs="Arial"/>
                <w:szCs w:val="18"/>
              </w:rPr>
              <w:t>parentID</w:t>
            </w:r>
            <w:proofErr w:type="spellEnd"/>
            <w:r w:rsidRPr="00260AAB">
              <w:rPr>
                <w:rFonts w:cs="Arial"/>
                <w:szCs w:val="18"/>
              </w:rPr>
              <w:t xml:space="preserve"> [0xFFFF] </w:t>
            </w:r>
            <w:proofErr w:type="spellStart"/>
            <w:r w:rsidRPr="00260AAB">
              <w:rPr>
                <w:rFonts w:cs="Arial"/>
                <w:szCs w:val="18"/>
              </w:rPr>
              <w:t>parentRssi</w:t>
            </w:r>
            <w:proofErr w:type="spellEnd"/>
            <w:r w:rsidRPr="00260AAB">
              <w:rPr>
                <w:rFonts w:cs="Arial"/>
                <w:szCs w:val="18"/>
              </w:rPr>
              <w:t xml:space="preserve"> [0]</w:t>
            </w:r>
          </w:p>
          <w:p w14:paraId="3FE26578" w14:textId="77777777" w:rsidR="006B0255" w:rsidRPr="00260AAB" w:rsidRDefault="006B0255" w:rsidP="006B0255">
            <w:pPr>
              <w:autoSpaceDE w:val="0"/>
              <w:autoSpaceDN w:val="0"/>
              <w:adjustRightInd w:val="0"/>
              <w:spacing w:before="0" w:line="240" w:lineRule="auto"/>
              <w:jc w:val="left"/>
              <w:rPr>
                <w:rFonts w:cs="Arial"/>
                <w:szCs w:val="18"/>
              </w:rPr>
            </w:pPr>
            <w:r w:rsidRPr="00260AAB">
              <w:rPr>
                <w:rFonts w:cs="Arial"/>
                <w:szCs w:val="18"/>
              </w:rPr>
              <w:t>stack ver. [6.6.3 GA build 151]</w:t>
            </w:r>
          </w:p>
          <w:p w14:paraId="6B5B8A67" w14:textId="77777777" w:rsidR="006B0255" w:rsidRPr="00260AAB" w:rsidRDefault="006B0255" w:rsidP="006B0255">
            <w:pPr>
              <w:autoSpaceDE w:val="0"/>
              <w:autoSpaceDN w:val="0"/>
              <w:adjustRightInd w:val="0"/>
              <w:spacing w:before="0" w:line="240" w:lineRule="auto"/>
              <w:jc w:val="left"/>
              <w:rPr>
                <w:rFonts w:cs="Arial"/>
                <w:szCs w:val="18"/>
              </w:rPr>
            </w:pPr>
            <w:proofErr w:type="spellStart"/>
            <w:r w:rsidRPr="00260AAB">
              <w:rPr>
                <w:rFonts w:cs="Arial"/>
                <w:szCs w:val="18"/>
              </w:rPr>
              <w:t>nodeType</w:t>
            </w:r>
            <w:proofErr w:type="spellEnd"/>
            <w:r w:rsidRPr="00260AAB">
              <w:rPr>
                <w:rFonts w:cs="Arial"/>
                <w:szCs w:val="18"/>
              </w:rPr>
              <w:t xml:space="preserve"> [0x01]</w:t>
            </w:r>
          </w:p>
          <w:p w14:paraId="31D97B25" w14:textId="77777777" w:rsidR="006B0255" w:rsidRPr="00260AAB" w:rsidRDefault="006B0255" w:rsidP="006B0255">
            <w:pPr>
              <w:autoSpaceDE w:val="0"/>
              <w:autoSpaceDN w:val="0"/>
              <w:adjustRightInd w:val="0"/>
              <w:spacing w:before="0" w:line="240" w:lineRule="auto"/>
              <w:jc w:val="left"/>
              <w:rPr>
                <w:rFonts w:cs="Arial"/>
                <w:szCs w:val="18"/>
              </w:rPr>
            </w:pPr>
            <w:r w:rsidRPr="00260AAB">
              <w:rPr>
                <w:rFonts w:cs="Arial"/>
                <w:szCs w:val="18"/>
              </w:rPr>
              <w:t>Security level [05]</w:t>
            </w:r>
          </w:p>
          <w:p w14:paraId="7F55F94D" w14:textId="77777777" w:rsidR="006B0255" w:rsidRPr="00260AAB" w:rsidRDefault="006B0255" w:rsidP="006B0255">
            <w:pPr>
              <w:autoSpaceDE w:val="0"/>
              <w:autoSpaceDN w:val="0"/>
              <w:adjustRightInd w:val="0"/>
              <w:spacing w:before="0" w:line="240" w:lineRule="auto"/>
              <w:jc w:val="left"/>
              <w:rPr>
                <w:rFonts w:cs="Arial"/>
                <w:szCs w:val="18"/>
              </w:rPr>
            </w:pPr>
            <w:r w:rsidRPr="00260AAB">
              <w:rPr>
                <w:rFonts w:cs="Arial"/>
                <w:szCs w:val="18"/>
              </w:rPr>
              <w:t>network state [02] Buffs: 75 / 75</w:t>
            </w:r>
          </w:p>
          <w:p w14:paraId="204A0E63" w14:textId="77777777" w:rsidR="006B0255" w:rsidRPr="00260AAB" w:rsidRDefault="006B0255" w:rsidP="006B0255">
            <w:pPr>
              <w:autoSpaceDE w:val="0"/>
              <w:autoSpaceDN w:val="0"/>
              <w:adjustRightInd w:val="0"/>
              <w:spacing w:before="0" w:line="240" w:lineRule="auto"/>
              <w:jc w:val="left"/>
              <w:rPr>
                <w:rFonts w:cs="Arial"/>
                <w:szCs w:val="18"/>
              </w:rPr>
            </w:pPr>
            <w:r w:rsidRPr="00260AAB">
              <w:rPr>
                <w:rFonts w:cs="Arial"/>
                <w:szCs w:val="18"/>
              </w:rPr>
              <w:t xml:space="preserve">Ep </w:t>
            </w:r>
            <w:proofErr w:type="spellStart"/>
            <w:r w:rsidRPr="00260AAB">
              <w:rPr>
                <w:rFonts w:cs="Arial"/>
                <w:szCs w:val="18"/>
              </w:rPr>
              <w:t>cnt</w:t>
            </w:r>
            <w:proofErr w:type="spellEnd"/>
            <w:r w:rsidRPr="00260AAB">
              <w:rPr>
                <w:rFonts w:cs="Arial"/>
                <w:szCs w:val="18"/>
              </w:rPr>
              <w:t>: 1</w:t>
            </w:r>
          </w:p>
          <w:p w14:paraId="5416B8EA" w14:textId="77777777" w:rsidR="006B0255" w:rsidRPr="00260AAB" w:rsidRDefault="006B0255" w:rsidP="006B0255">
            <w:pPr>
              <w:autoSpaceDE w:val="0"/>
              <w:autoSpaceDN w:val="0"/>
              <w:adjustRightInd w:val="0"/>
              <w:spacing w:before="0" w:line="240" w:lineRule="auto"/>
              <w:jc w:val="left"/>
              <w:rPr>
                <w:rFonts w:cs="Arial"/>
                <w:szCs w:val="18"/>
              </w:rPr>
            </w:pPr>
            <w:r w:rsidRPr="00260AAB">
              <w:rPr>
                <w:rFonts w:cs="Arial"/>
                <w:szCs w:val="18"/>
              </w:rPr>
              <w:t xml:space="preserve">ep 1 [endpoint enabled, device enabled] </w:t>
            </w:r>
            <w:proofErr w:type="spellStart"/>
            <w:r w:rsidRPr="00260AAB">
              <w:rPr>
                <w:rFonts w:cs="Arial"/>
                <w:szCs w:val="18"/>
              </w:rPr>
              <w:t>nwk</w:t>
            </w:r>
            <w:proofErr w:type="spellEnd"/>
            <w:r w:rsidRPr="00260AAB">
              <w:rPr>
                <w:rFonts w:cs="Arial"/>
                <w:szCs w:val="18"/>
              </w:rPr>
              <w:t xml:space="preserve"> [0] profile [0x0104] </w:t>
            </w:r>
            <w:proofErr w:type="spellStart"/>
            <w:r w:rsidRPr="00260AAB">
              <w:rPr>
                <w:rFonts w:cs="Arial"/>
                <w:szCs w:val="18"/>
              </w:rPr>
              <w:t>devId</w:t>
            </w:r>
            <w:proofErr w:type="spellEnd"/>
            <w:r w:rsidRPr="00260AAB">
              <w:rPr>
                <w:rFonts w:cs="Arial"/>
                <w:szCs w:val="18"/>
              </w:rPr>
              <w:t xml:space="preserve"> [0x0100] </w:t>
            </w:r>
            <w:proofErr w:type="spellStart"/>
            <w:r w:rsidRPr="00260AAB">
              <w:rPr>
                <w:rFonts w:cs="Arial"/>
                <w:szCs w:val="18"/>
              </w:rPr>
              <w:t>ver</w:t>
            </w:r>
            <w:proofErr w:type="spellEnd"/>
            <w:r w:rsidRPr="00260AAB">
              <w:rPr>
                <w:rFonts w:cs="Arial"/>
                <w:szCs w:val="18"/>
              </w:rPr>
              <w:t xml:space="preserve"> [0x01]</w:t>
            </w:r>
          </w:p>
          <w:p w14:paraId="06C0D7C1" w14:textId="77777777" w:rsidR="006B0255" w:rsidRPr="00260AAB" w:rsidRDefault="006B0255" w:rsidP="006B0255">
            <w:pPr>
              <w:autoSpaceDE w:val="0"/>
              <w:autoSpaceDN w:val="0"/>
              <w:adjustRightInd w:val="0"/>
              <w:spacing w:before="0" w:line="240" w:lineRule="auto"/>
              <w:jc w:val="left"/>
              <w:rPr>
                <w:rFonts w:cs="Arial"/>
                <w:szCs w:val="18"/>
              </w:rPr>
            </w:pPr>
            <w:r w:rsidRPr="00260AAB">
              <w:rPr>
                <w:rFonts w:cs="Arial"/>
                <w:szCs w:val="18"/>
              </w:rPr>
              <w:t xml:space="preserve">    in (server) cluster: 0x0000 (Basic)</w:t>
            </w:r>
          </w:p>
          <w:p w14:paraId="2F21CC6C" w14:textId="77777777" w:rsidR="006B0255" w:rsidRPr="00260AAB" w:rsidRDefault="006B0255" w:rsidP="006B0255">
            <w:pPr>
              <w:autoSpaceDE w:val="0"/>
              <w:autoSpaceDN w:val="0"/>
              <w:adjustRightInd w:val="0"/>
              <w:spacing w:before="0" w:line="240" w:lineRule="auto"/>
              <w:jc w:val="left"/>
              <w:rPr>
                <w:rFonts w:cs="Arial"/>
                <w:szCs w:val="18"/>
              </w:rPr>
            </w:pPr>
            <w:r w:rsidRPr="00260AAB">
              <w:rPr>
                <w:rFonts w:cs="Arial"/>
                <w:szCs w:val="18"/>
              </w:rPr>
              <w:t xml:space="preserve">    in (server) cluster: 0x0003 (Identify)</w:t>
            </w:r>
          </w:p>
          <w:p w14:paraId="3EAC25C0" w14:textId="77777777" w:rsidR="006B0255" w:rsidRPr="00260AAB" w:rsidRDefault="006B0255" w:rsidP="006B0255">
            <w:pPr>
              <w:autoSpaceDE w:val="0"/>
              <w:autoSpaceDN w:val="0"/>
              <w:adjustRightInd w:val="0"/>
              <w:spacing w:before="0" w:line="240" w:lineRule="auto"/>
              <w:jc w:val="left"/>
              <w:rPr>
                <w:rFonts w:cs="Arial"/>
                <w:szCs w:val="18"/>
              </w:rPr>
            </w:pPr>
            <w:r w:rsidRPr="00260AAB">
              <w:rPr>
                <w:rFonts w:cs="Arial"/>
                <w:szCs w:val="18"/>
              </w:rPr>
              <w:t xml:space="preserve">    in (server) cluster: 0x0004 (Groups)</w:t>
            </w:r>
          </w:p>
          <w:p w14:paraId="6D30FA68" w14:textId="77777777" w:rsidR="006B0255" w:rsidRPr="00260AAB" w:rsidRDefault="006B0255" w:rsidP="006B0255">
            <w:pPr>
              <w:autoSpaceDE w:val="0"/>
              <w:autoSpaceDN w:val="0"/>
              <w:adjustRightInd w:val="0"/>
              <w:spacing w:before="0" w:line="240" w:lineRule="auto"/>
              <w:jc w:val="left"/>
              <w:rPr>
                <w:rFonts w:cs="Arial"/>
                <w:szCs w:val="18"/>
              </w:rPr>
            </w:pPr>
            <w:r w:rsidRPr="00260AAB">
              <w:rPr>
                <w:rFonts w:cs="Arial"/>
                <w:szCs w:val="18"/>
              </w:rPr>
              <w:t xml:space="preserve">    in (server) cluster: 0x0005 (Scenes)</w:t>
            </w:r>
          </w:p>
          <w:p w14:paraId="0B0368D0" w14:textId="77777777" w:rsidR="006B0255" w:rsidRPr="00260AAB" w:rsidRDefault="006B0255" w:rsidP="006B0255">
            <w:pPr>
              <w:autoSpaceDE w:val="0"/>
              <w:autoSpaceDN w:val="0"/>
              <w:adjustRightInd w:val="0"/>
              <w:spacing w:before="0" w:line="240" w:lineRule="auto"/>
              <w:jc w:val="left"/>
              <w:rPr>
                <w:rFonts w:cs="Arial"/>
                <w:szCs w:val="18"/>
              </w:rPr>
            </w:pPr>
            <w:r w:rsidRPr="00260AAB">
              <w:rPr>
                <w:rFonts w:cs="Arial"/>
                <w:szCs w:val="18"/>
              </w:rPr>
              <w:t xml:space="preserve">    in (server) cluster: 0x0006 (On/off)</w:t>
            </w:r>
          </w:p>
          <w:p w14:paraId="1CD89EF3" w14:textId="77777777" w:rsidR="006B0255" w:rsidRPr="00260AAB" w:rsidRDefault="006B0255" w:rsidP="006B0255">
            <w:pPr>
              <w:autoSpaceDE w:val="0"/>
              <w:autoSpaceDN w:val="0"/>
              <w:adjustRightInd w:val="0"/>
              <w:spacing w:before="0" w:line="240" w:lineRule="auto"/>
              <w:jc w:val="left"/>
              <w:rPr>
                <w:rFonts w:cs="Arial"/>
                <w:szCs w:val="18"/>
              </w:rPr>
            </w:pPr>
            <w:proofErr w:type="spellStart"/>
            <w:r w:rsidRPr="00260AAB">
              <w:rPr>
                <w:rFonts w:cs="Arial"/>
                <w:szCs w:val="18"/>
              </w:rPr>
              <w:t>Nwk</w:t>
            </w:r>
            <w:proofErr w:type="spellEnd"/>
            <w:r w:rsidRPr="00260AAB">
              <w:rPr>
                <w:rFonts w:cs="Arial"/>
                <w:szCs w:val="18"/>
              </w:rPr>
              <w:t xml:space="preserve"> </w:t>
            </w:r>
            <w:proofErr w:type="spellStart"/>
            <w:r w:rsidRPr="00260AAB">
              <w:rPr>
                <w:rFonts w:cs="Arial"/>
                <w:szCs w:val="18"/>
              </w:rPr>
              <w:t>cnt</w:t>
            </w:r>
            <w:proofErr w:type="spellEnd"/>
            <w:r w:rsidRPr="00260AAB">
              <w:rPr>
                <w:rFonts w:cs="Arial"/>
                <w:szCs w:val="18"/>
              </w:rPr>
              <w:t>: 1</w:t>
            </w:r>
          </w:p>
          <w:p w14:paraId="3D568A46" w14:textId="77777777" w:rsidR="006B0255" w:rsidRPr="00260AAB" w:rsidRDefault="006B0255" w:rsidP="006B0255">
            <w:pPr>
              <w:autoSpaceDE w:val="0"/>
              <w:autoSpaceDN w:val="0"/>
              <w:adjustRightInd w:val="0"/>
              <w:spacing w:before="0" w:line="240" w:lineRule="auto"/>
              <w:jc w:val="left"/>
              <w:rPr>
                <w:rFonts w:cs="Arial"/>
                <w:szCs w:val="18"/>
              </w:rPr>
            </w:pPr>
            <w:proofErr w:type="spellStart"/>
            <w:r w:rsidRPr="00260AAB">
              <w:rPr>
                <w:rFonts w:cs="Arial"/>
                <w:szCs w:val="18"/>
              </w:rPr>
              <w:t>nwk</w:t>
            </w:r>
            <w:proofErr w:type="spellEnd"/>
            <w:r w:rsidRPr="00260AAB">
              <w:rPr>
                <w:rFonts w:cs="Arial"/>
                <w:szCs w:val="18"/>
              </w:rPr>
              <w:t xml:space="preserve"> 0 [Primary (pro)]</w:t>
            </w:r>
          </w:p>
          <w:p w14:paraId="3C036989" w14:textId="77777777" w:rsidR="006B0255" w:rsidRPr="00260AAB" w:rsidRDefault="006B0255" w:rsidP="006B0255">
            <w:pPr>
              <w:autoSpaceDE w:val="0"/>
              <w:autoSpaceDN w:val="0"/>
              <w:adjustRightInd w:val="0"/>
              <w:spacing w:before="0" w:line="240" w:lineRule="auto"/>
              <w:jc w:val="left"/>
              <w:rPr>
                <w:rFonts w:cs="Arial"/>
                <w:szCs w:val="18"/>
              </w:rPr>
            </w:pPr>
            <w:r w:rsidRPr="00260AAB">
              <w:rPr>
                <w:rFonts w:cs="Arial"/>
                <w:szCs w:val="18"/>
              </w:rPr>
              <w:t xml:space="preserve">  </w:t>
            </w:r>
            <w:proofErr w:type="spellStart"/>
            <w:r w:rsidRPr="00260AAB">
              <w:rPr>
                <w:rFonts w:cs="Arial"/>
                <w:szCs w:val="18"/>
              </w:rPr>
              <w:t>nodeType</w:t>
            </w:r>
            <w:proofErr w:type="spellEnd"/>
            <w:r w:rsidRPr="00260AAB">
              <w:rPr>
                <w:rFonts w:cs="Arial"/>
                <w:szCs w:val="18"/>
              </w:rPr>
              <w:t xml:space="preserve"> [0x01]</w:t>
            </w:r>
          </w:p>
          <w:p w14:paraId="69F478E5" w14:textId="77777777" w:rsidR="006B0255" w:rsidRPr="00260AAB" w:rsidRDefault="006B0255" w:rsidP="006B0255">
            <w:pPr>
              <w:rPr>
                <w:rFonts w:cs="Arial"/>
                <w:szCs w:val="18"/>
              </w:rPr>
            </w:pPr>
            <w:r w:rsidRPr="00260AAB">
              <w:rPr>
                <w:rFonts w:cs="Arial"/>
                <w:szCs w:val="18"/>
              </w:rPr>
              <w:t xml:space="preserve">  </w:t>
            </w:r>
            <w:proofErr w:type="spellStart"/>
            <w:r w:rsidRPr="00260AAB">
              <w:rPr>
                <w:rFonts w:cs="Arial"/>
                <w:szCs w:val="18"/>
              </w:rPr>
              <w:t>securityProfile</w:t>
            </w:r>
            <w:proofErr w:type="spellEnd"/>
            <w:r w:rsidRPr="00260AAB">
              <w:rPr>
                <w:rFonts w:cs="Arial"/>
                <w:szCs w:val="18"/>
              </w:rPr>
              <w:t xml:space="preserve"> [0x05]</w:t>
            </w:r>
          </w:p>
        </w:tc>
      </w:tr>
    </w:tbl>
    <w:p w14:paraId="3441B75E" w14:textId="77777777" w:rsidR="00F222D5" w:rsidRPr="00260AAB" w:rsidRDefault="00F222D5" w:rsidP="000421A7">
      <w:pPr>
        <w:rPr>
          <w:rFonts w:cs="Arial"/>
          <w:szCs w:val="18"/>
        </w:rPr>
      </w:pPr>
    </w:p>
    <w:p w14:paraId="5824678A" w14:textId="77777777" w:rsidR="00F222D5" w:rsidRPr="00260AAB" w:rsidRDefault="00F222D5" w:rsidP="008916EE">
      <w:pPr>
        <w:pStyle w:val="Heading2"/>
        <w:rPr>
          <w:rFonts w:cs="Arial"/>
        </w:rPr>
      </w:pPr>
      <w:r w:rsidRPr="00260AAB">
        <w:rPr>
          <w:rFonts w:cs="Arial"/>
        </w:rPr>
        <w:lastRenderedPageBreak/>
        <w:t xml:space="preserve">Find the </w:t>
      </w:r>
      <w:r w:rsidR="007863EB" w:rsidRPr="00260AAB">
        <w:rPr>
          <w:rFonts w:cs="Arial"/>
        </w:rPr>
        <w:t>N</w:t>
      </w:r>
      <w:r w:rsidRPr="00260AAB">
        <w:rPr>
          <w:rFonts w:cs="Arial"/>
        </w:rPr>
        <w:t>etwork key for capturing</w:t>
      </w:r>
    </w:p>
    <w:tbl>
      <w:tblPr>
        <w:tblStyle w:val="TableGrid"/>
        <w:tblW w:w="0" w:type="auto"/>
        <w:tblLook w:val="04A0" w:firstRow="1" w:lastRow="0" w:firstColumn="1" w:lastColumn="0" w:noHBand="0" w:noVBand="1"/>
      </w:tblPr>
      <w:tblGrid>
        <w:gridCol w:w="10790"/>
      </w:tblGrid>
      <w:tr w:rsidR="00AC73D8" w:rsidRPr="00260AAB" w14:paraId="60854F8C" w14:textId="77777777" w:rsidTr="00AC73D8">
        <w:tc>
          <w:tcPr>
            <w:tcW w:w="10790" w:type="dxa"/>
          </w:tcPr>
          <w:p w14:paraId="07A50389" w14:textId="77777777" w:rsidR="00AC73D8" w:rsidRPr="00260AAB" w:rsidRDefault="00AC73D8" w:rsidP="00AC73D8">
            <w:pPr>
              <w:rPr>
                <w:rFonts w:cs="Arial"/>
                <w:szCs w:val="18"/>
              </w:rPr>
            </w:pPr>
            <w:proofErr w:type="spellStart"/>
            <w:r w:rsidRPr="00260AAB">
              <w:rPr>
                <w:rFonts w:cs="Arial"/>
                <w:szCs w:val="18"/>
              </w:rPr>
              <w:t>Zigbee_Light_ZC</w:t>
            </w:r>
            <w:proofErr w:type="spellEnd"/>
            <w:r w:rsidRPr="00260AAB">
              <w:rPr>
                <w:rFonts w:cs="Arial"/>
                <w:szCs w:val="18"/>
              </w:rPr>
              <w:t>&gt; keys print</w:t>
            </w:r>
          </w:p>
        </w:tc>
      </w:tr>
    </w:tbl>
    <w:p w14:paraId="75499136" w14:textId="77777777" w:rsidR="00AC73D8" w:rsidRPr="00260AAB" w:rsidRDefault="00AC73D8" w:rsidP="000421A7">
      <w:pPr>
        <w:rPr>
          <w:rFonts w:cs="Arial"/>
          <w:szCs w:val="18"/>
        </w:rPr>
      </w:pPr>
    </w:p>
    <w:p w14:paraId="2254BF47" w14:textId="77777777" w:rsidR="000421A7" w:rsidRPr="00260AAB" w:rsidRDefault="000421A7" w:rsidP="000421A7">
      <w:pPr>
        <w:autoSpaceDE w:val="0"/>
        <w:autoSpaceDN w:val="0"/>
        <w:adjustRightInd w:val="0"/>
        <w:spacing w:before="0" w:line="240" w:lineRule="auto"/>
        <w:jc w:val="left"/>
        <w:rPr>
          <w:rFonts w:cs="Arial"/>
          <w:szCs w:val="18"/>
        </w:rPr>
      </w:pPr>
    </w:p>
    <w:p w14:paraId="283AC79C" w14:textId="77777777" w:rsidR="000421A7" w:rsidRPr="00260AAB" w:rsidRDefault="000421A7" w:rsidP="000421A7">
      <w:pPr>
        <w:autoSpaceDE w:val="0"/>
        <w:autoSpaceDN w:val="0"/>
        <w:adjustRightInd w:val="0"/>
        <w:spacing w:before="0" w:line="240" w:lineRule="auto"/>
        <w:jc w:val="left"/>
        <w:rPr>
          <w:rFonts w:cs="Arial"/>
          <w:szCs w:val="18"/>
        </w:rPr>
      </w:pPr>
      <w:r w:rsidRPr="00260AAB">
        <w:rPr>
          <w:rFonts w:cs="Arial"/>
          <w:szCs w:val="18"/>
        </w:rPr>
        <w:t>Result:</w:t>
      </w:r>
    </w:p>
    <w:tbl>
      <w:tblPr>
        <w:tblStyle w:val="TableGrid"/>
        <w:tblW w:w="0" w:type="auto"/>
        <w:tblLook w:val="04A0" w:firstRow="1" w:lastRow="0" w:firstColumn="1" w:lastColumn="0" w:noHBand="0" w:noVBand="1"/>
      </w:tblPr>
      <w:tblGrid>
        <w:gridCol w:w="10790"/>
      </w:tblGrid>
      <w:tr w:rsidR="00F222D5" w:rsidRPr="00260AAB" w14:paraId="4BA98652" w14:textId="77777777" w:rsidTr="00F222D5">
        <w:tc>
          <w:tcPr>
            <w:tcW w:w="10790" w:type="dxa"/>
          </w:tcPr>
          <w:p w14:paraId="720863B7" w14:textId="77777777" w:rsidR="00F222D5" w:rsidRPr="00260AAB" w:rsidRDefault="00F222D5" w:rsidP="00F222D5">
            <w:pPr>
              <w:autoSpaceDE w:val="0"/>
              <w:autoSpaceDN w:val="0"/>
              <w:adjustRightInd w:val="0"/>
              <w:spacing w:before="0" w:line="240" w:lineRule="auto"/>
              <w:jc w:val="left"/>
              <w:rPr>
                <w:rFonts w:cs="Arial"/>
                <w:szCs w:val="18"/>
              </w:rPr>
            </w:pPr>
            <w:r w:rsidRPr="00260AAB">
              <w:rPr>
                <w:rFonts w:cs="Arial"/>
                <w:szCs w:val="18"/>
              </w:rPr>
              <w:t>EMBER_SECURITY_LEVEL: 05</w:t>
            </w:r>
          </w:p>
          <w:p w14:paraId="46E65E96" w14:textId="77777777" w:rsidR="00F222D5" w:rsidRPr="00260AAB" w:rsidRDefault="00F222D5" w:rsidP="00F222D5">
            <w:pPr>
              <w:autoSpaceDE w:val="0"/>
              <w:autoSpaceDN w:val="0"/>
              <w:adjustRightInd w:val="0"/>
              <w:spacing w:before="0" w:line="240" w:lineRule="auto"/>
              <w:jc w:val="left"/>
              <w:rPr>
                <w:rFonts w:cs="Arial"/>
                <w:szCs w:val="18"/>
              </w:rPr>
            </w:pPr>
            <w:r w:rsidRPr="00260AAB">
              <w:rPr>
                <w:rFonts w:cs="Arial"/>
                <w:szCs w:val="18"/>
              </w:rPr>
              <w:t>NWK Key out FC: 00000013</w:t>
            </w:r>
          </w:p>
          <w:p w14:paraId="0EC78B1E" w14:textId="77777777" w:rsidR="00F222D5" w:rsidRPr="00260AAB" w:rsidRDefault="00F222D5" w:rsidP="00F222D5">
            <w:pPr>
              <w:autoSpaceDE w:val="0"/>
              <w:autoSpaceDN w:val="0"/>
              <w:adjustRightInd w:val="0"/>
              <w:spacing w:before="0" w:line="240" w:lineRule="auto"/>
              <w:jc w:val="left"/>
              <w:rPr>
                <w:rFonts w:cs="Arial"/>
                <w:szCs w:val="18"/>
              </w:rPr>
            </w:pPr>
            <w:r w:rsidRPr="00260AAB">
              <w:rPr>
                <w:rFonts w:cs="Arial"/>
                <w:szCs w:val="18"/>
              </w:rPr>
              <w:t>NWK Key seq num: 0x00</w:t>
            </w:r>
          </w:p>
          <w:p w14:paraId="1830C396" w14:textId="77777777" w:rsidR="00F222D5" w:rsidRPr="00260AAB" w:rsidRDefault="00F222D5" w:rsidP="00F222D5">
            <w:pPr>
              <w:autoSpaceDE w:val="0"/>
              <w:autoSpaceDN w:val="0"/>
              <w:adjustRightInd w:val="0"/>
              <w:spacing w:before="0" w:line="240" w:lineRule="auto"/>
              <w:jc w:val="left"/>
              <w:rPr>
                <w:rFonts w:cs="Arial"/>
                <w:szCs w:val="18"/>
              </w:rPr>
            </w:pPr>
            <w:r w:rsidRPr="00260AAB">
              <w:rPr>
                <w:rFonts w:cs="Arial"/>
                <w:szCs w:val="18"/>
              </w:rPr>
              <w:t xml:space="preserve">NWK Key: </w:t>
            </w:r>
            <w:r w:rsidRPr="00260AAB">
              <w:rPr>
                <w:rFonts w:cs="Arial"/>
                <w:szCs w:val="18"/>
                <w:highlight w:val="yellow"/>
              </w:rPr>
              <w:t xml:space="preserve">3F B8 D4 09 4E AD 0A </w:t>
            </w:r>
            <w:proofErr w:type="gramStart"/>
            <w:r w:rsidRPr="00260AAB">
              <w:rPr>
                <w:rFonts w:cs="Arial"/>
                <w:szCs w:val="18"/>
                <w:highlight w:val="yellow"/>
              </w:rPr>
              <w:t>83  89</w:t>
            </w:r>
            <w:proofErr w:type="gramEnd"/>
            <w:r w:rsidRPr="00260AAB">
              <w:rPr>
                <w:rFonts w:cs="Arial"/>
                <w:szCs w:val="18"/>
                <w:highlight w:val="yellow"/>
              </w:rPr>
              <w:t xml:space="preserve"> A2 7F 1F C0 03 BF 87</w:t>
            </w:r>
            <w:r w:rsidRPr="00260AAB">
              <w:rPr>
                <w:rFonts w:cs="Arial"/>
                <w:szCs w:val="18"/>
              </w:rPr>
              <w:t xml:space="preserve">  </w:t>
            </w:r>
          </w:p>
          <w:p w14:paraId="21CC021F" w14:textId="77777777" w:rsidR="00F222D5" w:rsidRPr="00260AAB" w:rsidRDefault="00F222D5" w:rsidP="00F222D5">
            <w:pPr>
              <w:autoSpaceDE w:val="0"/>
              <w:autoSpaceDN w:val="0"/>
              <w:adjustRightInd w:val="0"/>
              <w:spacing w:before="0" w:line="240" w:lineRule="auto"/>
              <w:jc w:val="left"/>
              <w:rPr>
                <w:rFonts w:cs="Arial"/>
                <w:szCs w:val="18"/>
              </w:rPr>
            </w:pPr>
            <w:r w:rsidRPr="00260AAB">
              <w:rPr>
                <w:rFonts w:cs="Arial"/>
                <w:szCs w:val="18"/>
              </w:rPr>
              <w:t>Link Key out FC: 00000000</w:t>
            </w:r>
          </w:p>
          <w:p w14:paraId="2A7A34AE" w14:textId="77777777" w:rsidR="00F222D5" w:rsidRPr="00260AAB" w:rsidRDefault="00F222D5" w:rsidP="00F222D5">
            <w:pPr>
              <w:autoSpaceDE w:val="0"/>
              <w:autoSpaceDN w:val="0"/>
              <w:adjustRightInd w:val="0"/>
              <w:spacing w:before="0" w:line="240" w:lineRule="auto"/>
              <w:jc w:val="left"/>
              <w:rPr>
                <w:rFonts w:cs="Arial"/>
                <w:szCs w:val="18"/>
              </w:rPr>
            </w:pPr>
            <w:r w:rsidRPr="00260AAB">
              <w:rPr>
                <w:rFonts w:cs="Arial"/>
                <w:szCs w:val="18"/>
              </w:rPr>
              <w:t>TC Link Key</w:t>
            </w:r>
          </w:p>
          <w:p w14:paraId="2D43D3C0" w14:textId="77777777" w:rsidR="00F222D5" w:rsidRPr="00260AAB" w:rsidRDefault="00F222D5" w:rsidP="00F222D5">
            <w:pPr>
              <w:autoSpaceDE w:val="0"/>
              <w:autoSpaceDN w:val="0"/>
              <w:adjustRightInd w:val="0"/>
              <w:spacing w:before="0" w:line="240" w:lineRule="auto"/>
              <w:jc w:val="left"/>
              <w:rPr>
                <w:rFonts w:cs="Arial"/>
                <w:szCs w:val="18"/>
              </w:rPr>
            </w:pPr>
            <w:r w:rsidRPr="00260AAB">
              <w:rPr>
                <w:rFonts w:cs="Arial"/>
                <w:szCs w:val="18"/>
              </w:rPr>
              <w:t xml:space="preserve">Index IEEE Address         In FC     </w:t>
            </w:r>
            <w:proofErr w:type="gramStart"/>
            <w:r w:rsidRPr="00260AAB">
              <w:rPr>
                <w:rFonts w:cs="Arial"/>
                <w:szCs w:val="18"/>
              </w:rPr>
              <w:t>Type  Auth</w:t>
            </w:r>
            <w:proofErr w:type="gramEnd"/>
            <w:r w:rsidRPr="00260AAB">
              <w:rPr>
                <w:rFonts w:cs="Arial"/>
                <w:szCs w:val="18"/>
              </w:rPr>
              <w:t xml:space="preserve">  Key</w:t>
            </w:r>
          </w:p>
          <w:p w14:paraId="1E1F2CBE" w14:textId="77777777" w:rsidR="00F222D5" w:rsidRPr="00260AAB" w:rsidRDefault="00F222D5" w:rsidP="00F222D5">
            <w:pPr>
              <w:autoSpaceDE w:val="0"/>
              <w:autoSpaceDN w:val="0"/>
              <w:adjustRightInd w:val="0"/>
              <w:spacing w:before="0" w:line="240" w:lineRule="auto"/>
              <w:jc w:val="left"/>
              <w:rPr>
                <w:rFonts w:cs="Arial"/>
                <w:szCs w:val="18"/>
              </w:rPr>
            </w:pPr>
            <w:r w:rsidRPr="00260AAB">
              <w:rPr>
                <w:rFonts w:cs="Arial"/>
                <w:szCs w:val="18"/>
              </w:rPr>
              <w:t xml:space="preserve">-  </w:t>
            </w:r>
            <w:proofErr w:type="gramStart"/>
            <w:r w:rsidRPr="00260AAB">
              <w:rPr>
                <w:rFonts w:cs="Arial"/>
                <w:szCs w:val="18"/>
              </w:rPr>
              <w:t xml:space="preserve">   (</w:t>
            </w:r>
            <w:proofErr w:type="gramEnd"/>
            <w:r w:rsidRPr="00260AAB">
              <w:rPr>
                <w:rFonts w:cs="Arial"/>
                <w:szCs w:val="18"/>
              </w:rPr>
              <w:t xml:space="preserve">&gt;)000B57FFFEDEA657  00000000  L     y     C0 1C 81 33 69 98 A3 21  D4 67 92 29 73 59 D0 8E  </w:t>
            </w:r>
          </w:p>
          <w:p w14:paraId="2D042D25" w14:textId="77777777" w:rsidR="00F222D5" w:rsidRPr="00260AAB" w:rsidRDefault="00F222D5" w:rsidP="00F222D5">
            <w:pPr>
              <w:autoSpaceDE w:val="0"/>
              <w:autoSpaceDN w:val="0"/>
              <w:adjustRightInd w:val="0"/>
              <w:spacing w:before="0" w:line="240" w:lineRule="auto"/>
              <w:jc w:val="left"/>
              <w:rPr>
                <w:rFonts w:cs="Arial"/>
                <w:szCs w:val="18"/>
              </w:rPr>
            </w:pPr>
            <w:r w:rsidRPr="00260AAB">
              <w:rPr>
                <w:rFonts w:cs="Arial"/>
                <w:szCs w:val="18"/>
              </w:rPr>
              <w:t>Link Key Table</w:t>
            </w:r>
          </w:p>
          <w:p w14:paraId="1444C028" w14:textId="77777777" w:rsidR="00F222D5" w:rsidRPr="00260AAB" w:rsidRDefault="00F222D5" w:rsidP="00F222D5">
            <w:pPr>
              <w:autoSpaceDE w:val="0"/>
              <w:autoSpaceDN w:val="0"/>
              <w:adjustRightInd w:val="0"/>
              <w:spacing w:before="0" w:line="240" w:lineRule="auto"/>
              <w:jc w:val="left"/>
              <w:rPr>
                <w:rFonts w:cs="Arial"/>
                <w:szCs w:val="18"/>
              </w:rPr>
            </w:pPr>
            <w:r w:rsidRPr="00260AAB">
              <w:rPr>
                <w:rFonts w:cs="Arial"/>
                <w:szCs w:val="18"/>
              </w:rPr>
              <w:t xml:space="preserve">Index IEEE Address         In FC     </w:t>
            </w:r>
            <w:proofErr w:type="gramStart"/>
            <w:r w:rsidRPr="00260AAB">
              <w:rPr>
                <w:rFonts w:cs="Arial"/>
                <w:szCs w:val="18"/>
              </w:rPr>
              <w:t>Type  Auth</w:t>
            </w:r>
            <w:proofErr w:type="gramEnd"/>
            <w:r w:rsidRPr="00260AAB">
              <w:rPr>
                <w:rFonts w:cs="Arial"/>
                <w:szCs w:val="18"/>
              </w:rPr>
              <w:t xml:space="preserve">  Key</w:t>
            </w:r>
          </w:p>
          <w:p w14:paraId="2C8C7E99" w14:textId="77777777" w:rsidR="00F222D5" w:rsidRPr="00260AAB" w:rsidRDefault="00F222D5" w:rsidP="00F222D5">
            <w:pPr>
              <w:autoSpaceDE w:val="0"/>
              <w:autoSpaceDN w:val="0"/>
              <w:adjustRightInd w:val="0"/>
              <w:spacing w:before="0" w:line="240" w:lineRule="auto"/>
              <w:jc w:val="left"/>
              <w:rPr>
                <w:rFonts w:cs="Arial"/>
                <w:szCs w:val="18"/>
              </w:rPr>
            </w:pPr>
            <w:r w:rsidRPr="00260AAB">
              <w:rPr>
                <w:rFonts w:cs="Arial"/>
                <w:szCs w:val="18"/>
              </w:rPr>
              <w:t>0/6 entries used.</w:t>
            </w:r>
          </w:p>
          <w:p w14:paraId="24E172AC" w14:textId="77777777" w:rsidR="00F222D5" w:rsidRPr="00260AAB" w:rsidRDefault="00F222D5" w:rsidP="00F222D5">
            <w:pPr>
              <w:autoSpaceDE w:val="0"/>
              <w:autoSpaceDN w:val="0"/>
              <w:adjustRightInd w:val="0"/>
              <w:spacing w:before="0" w:line="240" w:lineRule="auto"/>
              <w:jc w:val="left"/>
              <w:rPr>
                <w:rFonts w:cs="Arial"/>
                <w:szCs w:val="18"/>
              </w:rPr>
            </w:pPr>
            <w:r w:rsidRPr="00260AAB">
              <w:rPr>
                <w:rFonts w:cs="Arial"/>
                <w:szCs w:val="18"/>
              </w:rPr>
              <w:t>Transient Key Table</w:t>
            </w:r>
          </w:p>
          <w:p w14:paraId="77F90813" w14:textId="77777777" w:rsidR="00F222D5" w:rsidRPr="00260AAB" w:rsidRDefault="00F222D5" w:rsidP="00F222D5">
            <w:pPr>
              <w:autoSpaceDE w:val="0"/>
              <w:autoSpaceDN w:val="0"/>
              <w:adjustRightInd w:val="0"/>
              <w:spacing w:before="0" w:line="240" w:lineRule="auto"/>
              <w:jc w:val="left"/>
              <w:rPr>
                <w:rFonts w:cs="Arial"/>
                <w:szCs w:val="18"/>
              </w:rPr>
            </w:pPr>
            <w:r w:rsidRPr="00260AAB">
              <w:rPr>
                <w:rFonts w:cs="Arial"/>
                <w:szCs w:val="18"/>
              </w:rPr>
              <w:t xml:space="preserve">Index IEEE Address         </w:t>
            </w:r>
            <w:proofErr w:type="gramStart"/>
            <w:r w:rsidRPr="00260AAB">
              <w:rPr>
                <w:rFonts w:cs="Arial"/>
                <w:szCs w:val="18"/>
              </w:rPr>
              <w:t>In</w:t>
            </w:r>
            <w:proofErr w:type="gramEnd"/>
            <w:r w:rsidRPr="00260AAB">
              <w:rPr>
                <w:rFonts w:cs="Arial"/>
                <w:szCs w:val="18"/>
              </w:rPr>
              <w:t xml:space="preserve"> FC     TTL(s) Flag    Key    </w:t>
            </w:r>
          </w:p>
          <w:p w14:paraId="27B7A7B5" w14:textId="77777777" w:rsidR="00F222D5" w:rsidRPr="00260AAB" w:rsidRDefault="00F222D5" w:rsidP="00F222D5">
            <w:pPr>
              <w:rPr>
                <w:rFonts w:cs="Arial"/>
                <w:szCs w:val="18"/>
              </w:rPr>
            </w:pPr>
            <w:r w:rsidRPr="00260AAB">
              <w:rPr>
                <w:rFonts w:cs="Arial"/>
                <w:szCs w:val="18"/>
              </w:rPr>
              <w:t>0 entry consuming 0 packet buffer.</w:t>
            </w:r>
          </w:p>
        </w:tc>
      </w:tr>
    </w:tbl>
    <w:p w14:paraId="4192E123" w14:textId="77777777" w:rsidR="00F222D5" w:rsidRPr="00260AAB" w:rsidRDefault="00F222D5" w:rsidP="000421A7">
      <w:pPr>
        <w:autoSpaceDE w:val="0"/>
        <w:autoSpaceDN w:val="0"/>
        <w:adjustRightInd w:val="0"/>
        <w:spacing w:before="0" w:line="240" w:lineRule="auto"/>
        <w:jc w:val="left"/>
        <w:rPr>
          <w:rFonts w:cs="Arial"/>
          <w:szCs w:val="18"/>
        </w:rPr>
      </w:pPr>
    </w:p>
    <w:p w14:paraId="3AD3E464" w14:textId="77777777" w:rsidR="009A3D4F" w:rsidRPr="00260AAB" w:rsidRDefault="009A3D4F" w:rsidP="000421A7">
      <w:pPr>
        <w:rPr>
          <w:rFonts w:cs="Arial"/>
          <w:szCs w:val="18"/>
        </w:rPr>
      </w:pPr>
    </w:p>
    <w:p w14:paraId="6DEDA0A6" w14:textId="77777777" w:rsidR="008916EE" w:rsidRPr="00260AAB" w:rsidRDefault="008916EE" w:rsidP="008916EE">
      <w:pPr>
        <w:pStyle w:val="Heading2"/>
        <w:rPr>
          <w:rFonts w:cs="Arial"/>
        </w:rPr>
      </w:pPr>
      <w:r w:rsidRPr="00260AAB">
        <w:rPr>
          <w:rFonts w:cs="Arial"/>
        </w:rPr>
        <w:t>Add network key to Network Analyzer</w:t>
      </w:r>
    </w:p>
    <w:p w14:paraId="5038F5B7" w14:textId="38DC5F5E" w:rsidR="000421A7" w:rsidRPr="00260AAB" w:rsidRDefault="009E1372" w:rsidP="008916EE">
      <w:pPr>
        <w:rPr>
          <w:rFonts w:cs="Arial"/>
          <w:szCs w:val="18"/>
        </w:rPr>
      </w:pPr>
      <w:r w:rsidRPr="00260AAB">
        <w:rPr>
          <w:rFonts w:cs="Arial"/>
          <w:szCs w:val="18"/>
        </w:rPr>
        <w:t xml:space="preserve">Copy yellow highlighted network key and add it to the Network Analyzer’s key storage to be able to </w:t>
      </w:r>
      <w:r w:rsidR="00F222D5" w:rsidRPr="00260AAB">
        <w:rPr>
          <w:rFonts w:cs="Arial"/>
          <w:szCs w:val="18"/>
        </w:rPr>
        <w:t>decode</w:t>
      </w:r>
      <w:r w:rsidRPr="00260AAB">
        <w:rPr>
          <w:rFonts w:cs="Arial"/>
          <w:szCs w:val="18"/>
        </w:rPr>
        <w:t xml:space="preserve"> the messages.</w:t>
      </w:r>
      <w:r w:rsidR="00CB44E6" w:rsidRPr="00260AAB">
        <w:rPr>
          <w:rFonts w:cs="Arial"/>
          <w:szCs w:val="18"/>
        </w:rPr>
        <w:t xml:space="preserve"> See </w:t>
      </w:r>
      <w:r w:rsidR="00CB44E6" w:rsidRPr="00260AAB">
        <w:rPr>
          <w:rFonts w:cs="Arial"/>
          <w:szCs w:val="18"/>
        </w:rPr>
        <w:fldChar w:fldCharType="begin"/>
      </w:r>
      <w:r w:rsidR="00CB44E6" w:rsidRPr="00260AAB">
        <w:rPr>
          <w:rFonts w:cs="Arial"/>
          <w:szCs w:val="18"/>
        </w:rPr>
        <w:instrText xml:space="preserve"> REF _Ref24648086 \h </w:instrText>
      </w:r>
      <w:r w:rsidR="00CB44E6" w:rsidRPr="00260AAB">
        <w:rPr>
          <w:rFonts w:cs="Arial"/>
          <w:szCs w:val="18"/>
        </w:rPr>
      </w:r>
      <w:r w:rsidR="00260AAB">
        <w:rPr>
          <w:rFonts w:cs="Arial"/>
          <w:szCs w:val="18"/>
        </w:rPr>
        <w:instrText xml:space="preserve"> \* MERGEFORMAT </w:instrText>
      </w:r>
      <w:r w:rsidR="00CB44E6" w:rsidRPr="00260AAB">
        <w:rPr>
          <w:rFonts w:cs="Arial"/>
          <w:szCs w:val="18"/>
        </w:rPr>
        <w:fldChar w:fldCharType="separate"/>
      </w:r>
      <w:r w:rsidR="006D06CD" w:rsidRPr="00260AAB">
        <w:rPr>
          <w:rFonts w:cs="Arial"/>
        </w:rPr>
        <w:t xml:space="preserve">Figure </w:t>
      </w:r>
      <w:r w:rsidR="006D06CD">
        <w:rPr>
          <w:rFonts w:cs="Arial"/>
          <w:noProof/>
        </w:rPr>
        <w:t>7</w:t>
      </w:r>
      <w:r w:rsidR="006D06CD" w:rsidRPr="00260AAB">
        <w:rPr>
          <w:rFonts w:cs="Arial"/>
          <w:noProof/>
        </w:rPr>
        <w:noBreakHyphen/>
      </w:r>
      <w:r w:rsidR="006D06CD">
        <w:rPr>
          <w:rFonts w:cs="Arial"/>
          <w:noProof/>
        </w:rPr>
        <w:t>1</w:t>
      </w:r>
      <w:r w:rsidR="00CB44E6" w:rsidRPr="00260AAB">
        <w:rPr>
          <w:rFonts w:cs="Arial"/>
          <w:szCs w:val="18"/>
        </w:rPr>
        <w:fldChar w:fldCharType="end"/>
      </w:r>
      <w:r w:rsidR="00CB44E6" w:rsidRPr="00260AAB">
        <w:rPr>
          <w:rFonts w:cs="Arial"/>
          <w:szCs w:val="18"/>
        </w:rPr>
        <w:t>.</w:t>
      </w:r>
    </w:p>
    <w:p w14:paraId="34375F99" w14:textId="77777777" w:rsidR="000A050C" w:rsidRPr="00260AAB" w:rsidRDefault="000A050C" w:rsidP="00F151C2">
      <w:pPr>
        <w:pStyle w:val="ListParagraph"/>
        <w:numPr>
          <w:ilvl w:val="1"/>
          <w:numId w:val="16"/>
        </w:numPr>
        <w:rPr>
          <w:rFonts w:ascii="Arial" w:hAnsi="Arial" w:cs="Arial"/>
          <w:sz w:val="18"/>
          <w:szCs w:val="18"/>
        </w:rPr>
      </w:pPr>
      <w:r w:rsidRPr="00260AAB">
        <w:rPr>
          <w:rFonts w:ascii="Arial" w:hAnsi="Arial" w:cs="Arial"/>
          <w:sz w:val="18"/>
          <w:szCs w:val="18"/>
        </w:rPr>
        <w:t>Open Window-&gt;Preferences</w:t>
      </w:r>
      <w:r w:rsidR="00CB44E6" w:rsidRPr="00260AAB">
        <w:rPr>
          <w:rFonts w:ascii="Arial" w:hAnsi="Arial" w:cs="Arial"/>
          <w:sz w:val="18"/>
          <w:szCs w:val="18"/>
        </w:rPr>
        <w:t xml:space="preserve"> </w:t>
      </w:r>
    </w:p>
    <w:p w14:paraId="4B5B3C8F" w14:textId="77777777" w:rsidR="003263AB" w:rsidRPr="00260AAB" w:rsidRDefault="000A050C" w:rsidP="00CB44E6">
      <w:pPr>
        <w:keepNext/>
        <w:jc w:val="center"/>
        <w:rPr>
          <w:rFonts w:cs="Arial"/>
        </w:rPr>
      </w:pPr>
      <w:r w:rsidRPr="00260AAB">
        <w:rPr>
          <w:rFonts w:cs="Arial"/>
          <w:noProof/>
          <w:szCs w:val="18"/>
        </w:rPr>
        <w:drawing>
          <wp:inline distT="0" distB="0" distL="0" distR="0" wp14:anchorId="4303A2AC" wp14:editId="7D84851C">
            <wp:extent cx="3559945" cy="1952860"/>
            <wp:effectExtent l="19050" t="19050" r="21590" b="28575"/>
            <wp:docPr id="25" name="Picture 25" descr="C:\Users\patoth\Pictures\Screenpresso\2019-11-13_16h19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toth\Pictures\Screenpresso\2019-11-13_16h19_2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4735" cy="1971944"/>
                    </a:xfrm>
                    <a:prstGeom prst="rect">
                      <a:avLst/>
                    </a:prstGeom>
                    <a:noFill/>
                    <a:ln>
                      <a:solidFill>
                        <a:schemeClr val="accent1"/>
                      </a:solidFill>
                    </a:ln>
                  </pic:spPr>
                </pic:pic>
              </a:graphicData>
            </a:graphic>
          </wp:inline>
        </w:drawing>
      </w:r>
    </w:p>
    <w:p w14:paraId="062F1AD6" w14:textId="581E8624" w:rsidR="001035C7" w:rsidRDefault="003263AB" w:rsidP="00CB44E6">
      <w:pPr>
        <w:pStyle w:val="Caption"/>
        <w:jc w:val="center"/>
        <w:rPr>
          <w:rFonts w:cs="Arial"/>
        </w:rPr>
      </w:pPr>
      <w:bookmarkStart w:id="27" w:name="_Ref24648086"/>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7</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1</w:t>
      </w:r>
      <w:r w:rsidRPr="00260AAB">
        <w:rPr>
          <w:rFonts w:cs="Arial"/>
        </w:rPr>
        <w:fldChar w:fldCharType="end"/>
      </w:r>
      <w:bookmarkEnd w:id="27"/>
      <w:r w:rsidR="00CB44E6" w:rsidRPr="00260AAB">
        <w:rPr>
          <w:rFonts w:cs="Arial"/>
        </w:rPr>
        <w:br/>
        <w:t>Open Security Keys tab.</w:t>
      </w:r>
    </w:p>
    <w:p w14:paraId="582531E6" w14:textId="77777777" w:rsidR="001035C7" w:rsidRDefault="001035C7" w:rsidP="001035C7">
      <w:pPr>
        <w:rPr>
          <w:szCs w:val="18"/>
        </w:rPr>
      </w:pPr>
      <w:r>
        <w:br w:type="page"/>
      </w:r>
    </w:p>
    <w:p w14:paraId="25F81A33" w14:textId="3FD097F0" w:rsidR="000A050C" w:rsidRPr="001E73AD" w:rsidRDefault="000A050C" w:rsidP="001E73AD">
      <w:pPr>
        <w:pStyle w:val="ListParagraph"/>
        <w:numPr>
          <w:ilvl w:val="1"/>
          <w:numId w:val="16"/>
        </w:numPr>
        <w:spacing w:line="600" w:lineRule="auto"/>
        <w:rPr>
          <w:rFonts w:ascii="Arial" w:hAnsi="Arial" w:cs="Arial"/>
          <w:sz w:val="18"/>
          <w:szCs w:val="18"/>
        </w:rPr>
      </w:pPr>
      <w:r w:rsidRPr="00260AAB">
        <w:rPr>
          <w:rFonts w:ascii="Arial" w:hAnsi="Arial" w:cs="Arial"/>
          <w:sz w:val="18"/>
          <w:szCs w:val="18"/>
        </w:rPr>
        <w:lastRenderedPageBreak/>
        <w:t>Navigate to Network Analyzer-&gt;Decoding-&gt; Security Keys and add the new key</w:t>
      </w:r>
      <w:r w:rsidR="00343152" w:rsidRPr="00260AAB">
        <w:rPr>
          <w:rFonts w:ascii="Arial" w:hAnsi="Arial" w:cs="Arial"/>
          <w:sz w:val="18"/>
          <w:szCs w:val="18"/>
        </w:rPr>
        <w:t xml:space="preserve">. </w:t>
      </w:r>
      <w:r w:rsidR="00343152" w:rsidRPr="001E73AD">
        <w:rPr>
          <w:rFonts w:ascii="Arial" w:hAnsi="Arial" w:cs="Arial"/>
          <w:sz w:val="18"/>
          <w:szCs w:val="18"/>
        </w:rPr>
        <w:t xml:space="preserve">See </w:t>
      </w:r>
      <w:r w:rsidR="00343152" w:rsidRPr="001E73AD">
        <w:rPr>
          <w:rFonts w:ascii="Arial" w:hAnsi="Arial" w:cs="Arial"/>
          <w:sz w:val="18"/>
          <w:szCs w:val="18"/>
        </w:rPr>
        <w:fldChar w:fldCharType="begin"/>
      </w:r>
      <w:r w:rsidR="00343152" w:rsidRPr="001E73AD">
        <w:rPr>
          <w:rFonts w:ascii="Arial" w:hAnsi="Arial" w:cs="Arial"/>
          <w:sz w:val="18"/>
          <w:szCs w:val="18"/>
        </w:rPr>
        <w:instrText xml:space="preserve"> REF _Ref24648135 \h </w:instrText>
      </w:r>
      <w:r w:rsidR="00343152" w:rsidRPr="001E73AD">
        <w:rPr>
          <w:rFonts w:ascii="Arial" w:hAnsi="Arial" w:cs="Arial"/>
          <w:sz w:val="18"/>
          <w:szCs w:val="18"/>
        </w:rPr>
      </w:r>
      <w:r w:rsidR="00260AAB" w:rsidRPr="001E73AD">
        <w:rPr>
          <w:rFonts w:ascii="Arial" w:hAnsi="Arial" w:cs="Arial"/>
          <w:sz w:val="18"/>
          <w:szCs w:val="18"/>
        </w:rPr>
        <w:instrText xml:space="preserve"> \* MERGEFORMAT </w:instrText>
      </w:r>
      <w:r w:rsidR="00343152" w:rsidRPr="001E73AD">
        <w:rPr>
          <w:rFonts w:ascii="Arial" w:hAnsi="Arial" w:cs="Arial"/>
          <w:sz w:val="18"/>
          <w:szCs w:val="18"/>
        </w:rPr>
        <w:fldChar w:fldCharType="separate"/>
      </w:r>
      <w:r w:rsidR="006D06CD" w:rsidRPr="006D06CD">
        <w:rPr>
          <w:rFonts w:ascii="Arial" w:hAnsi="Arial" w:cs="Arial"/>
          <w:sz w:val="18"/>
          <w:szCs w:val="18"/>
        </w:rPr>
        <w:t xml:space="preserve">Figure </w:t>
      </w:r>
      <w:r w:rsidR="006D06CD" w:rsidRPr="006D06CD">
        <w:rPr>
          <w:rFonts w:ascii="Arial" w:hAnsi="Arial" w:cs="Arial"/>
          <w:noProof/>
          <w:sz w:val="18"/>
          <w:szCs w:val="18"/>
        </w:rPr>
        <w:t>7</w:t>
      </w:r>
      <w:r w:rsidR="006D06CD" w:rsidRPr="006D06CD">
        <w:rPr>
          <w:rFonts w:ascii="Arial" w:hAnsi="Arial" w:cs="Arial"/>
          <w:noProof/>
          <w:sz w:val="18"/>
          <w:szCs w:val="18"/>
        </w:rPr>
        <w:noBreakHyphen/>
        <w:t>2</w:t>
      </w:r>
      <w:r w:rsidR="00343152" w:rsidRPr="001E73AD">
        <w:rPr>
          <w:rFonts w:ascii="Arial" w:hAnsi="Arial" w:cs="Arial"/>
          <w:sz w:val="18"/>
          <w:szCs w:val="18"/>
        </w:rPr>
        <w:fldChar w:fldCharType="end"/>
      </w:r>
      <w:r w:rsidR="00343152" w:rsidRPr="001E73AD">
        <w:rPr>
          <w:rFonts w:ascii="Arial" w:hAnsi="Arial" w:cs="Arial"/>
          <w:sz w:val="18"/>
          <w:szCs w:val="18"/>
        </w:rPr>
        <w:t>.</w:t>
      </w:r>
    </w:p>
    <w:p w14:paraId="3A11E19B" w14:textId="77777777" w:rsidR="003263AB" w:rsidRPr="00260AAB" w:rsidRDefault="000A050C" w:rsidP="008B58AF">
      <w:pPr>
        <w:keepNext/>
        <w:jc w:val="center"/>
        <w:rPr>
          <w:rFonts w:cs="Arial"/>
        </w:rPr>
      </w:pPr>
      <w:r w:rsidRPr="00260AAB">
        <w:rPr>
          <w:rFonts w:cs="Arial"/>
          <w:noProof/>
          <w:szCs w:val="18"/>
        </w:rPr>
        <w:drawing>
          <wp:inline distT="0" distB="0" distL="0" distR="0" wp14:anchorId="5FF38133" wp14:editId="1BB06F73">
            <wp:extent cx="5903650" cy="4748957"/>
            <wp:effectExtent l="19050" t="19050" r="20955" b="13970"/>
            <wp:docPr id="29" name="Picture 29" descr="C:\Users\patoth\Pictures\Screenpresso\2019-11-13_16h2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toth\Pictures\Screenpresso\2019-11-13_16h22_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9066" cy="4753313"/>
                    </a:xfrm>
                    <a:prstGeom prst="rect">
                      <a:avLst/>
                    </a:prstGeom>
                    <a:noFill/>
                    <a:ln>
                      <a:solidFill>
                        <a:schemeClr val="accent1"/>
                      </a:solidFill>
                    </a:ln>
                  </pic:spPr>
                </pic:pic>
              </a:graphicData>
            </a:graphic>
          </wp:inline>
        </w:drawing>
      </w:r>
    </w:p>
    <w:p w14:paraId="5B08D14C" w14:textId="2766892F" w:rsidR="001E73AD" w:rsidRDefault="003263AB" w:rsidP="001E73AD">
      <w:pPr>
        <w:pStyle w:val="Caption"/>
        <w:jc w:val="center"/>
        <w:rPr>
          <w:rFonts w:cs="Arial"/>
        </w:rPr>
      </w:pPr>
      <w:bookmarkStart w:id="28" w:name="_Ref24648135"/>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7</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2</w:t>
      </w:r>
      <w:r w:rsidRPr="00260AAB">
        <w:rPr>
          <w:rFonts w:cs="Arial"/>
        </w:rPr>
        <w:fldChar w:fldCharType="end"/>
      </w:r>
      <w:bookmarkEnd w:id="28"/>
      <w:r w:rsidR="00343152" w:rsidRPr="00260AAB">
        <w:rPr>
          <w:rFonts w:cs="Arial"/>
        </w:rPr>
        <w:br/>
        <w:t>Add new Network Key.</w:t>
      </w:r>
    </w:p>
    <w:p w14:paraId="7C523037" w14:textId="77777777" w:rsidR="001E73AD" w:rsidRDefault="001E73AD" w:rsidP="001E73AD">
      <w:pPr>
        <w:rPr>
          <w:szCs w:val="18"/>
        </w:rPr>
      </w:pPr>
      <w:r>
        <w:br w:type="page"/>
      </w:r>
    </w:p>
    <w:p w14:paraId="7810A57D" w14:textId="77777777" w:rsidR="000A050C" w:rsidRPr="00260AAB" w:rsidRDefault="0068485C" w:rsidP="00C91010">
      <w:pPr>
        <w:pStyle w:val="Heading2"/>
        <w:rPr>
          <w:rFonts w:cs="Arial"/>
        </w:rPr>
      </w:pPr>
      <w:r w:rsidRPr="00260AAB">
        <w:rPr>
          <w:rFonts w:cs="Arial"/>
        </w:rPr>
        <w:lastRenderedPageBreak/>
        <w:t>Start capturing on Light device</w:t>
      </w:r>
    </w:p>
    <w:p w14:paraId="31A9A1D3" w14:textId="0297E903" w:rsidR="00AD7CC7" w:rsidRPr="00260AAB" w:rsidRDefault="0068485C" w:rsidP="000421A7">
      <w:pPr>
        <w:rPr>
          <w:rFonts w:cs="Arial"/>
          <w:i/>
          <w:szCs w:val="18"/>
        </w:rPr>
      </w:pPr>
      <w:r w:rsidRPr="00260AAB">
        <w:rPr>
          <w:rFonts w:cs="Arial"/>
          <w:szCs w:val="18"/>
        </w:rPr>
        <w:t xml:space="preserve">Right click on Adapter name of the Light-&gt; </w:t>
      </w:r>
      <w:r w:rsidRPr="00260AAB">
        <w:rPr>
          <w:rFonts w:cs="Arial"/>
          <w:i/>
          <w:szCs w:val="18"/>
        </w:rPr>
        <w:t>Connect</w:t>
      </w:r>
      <w:r w:rsidRPr="00260AAB">
        <w:rPr>
          <w:rFonts w:cs="Arial"/>
          <w:szCs w:val="18"/>
        </w:rPr>
        <w:t xml:space="preserve"> (if not connected yet)-&gt;</w:t>
      </w:r>
      <w:r w:rsidRPr="00260AAB">
        <w:rPr>
          <w:rFonts w:cs="Arial"/>
          <w:i/>
          <w:szCs w:val="18"/>
        </w:rPr>
        <w:t>Start capture</w:t>
      </w:r>
      <w:r w:rsidR="00A72A83" w:rsidRPr="00260AAB">
        <w:rPr>
          <w:rFonts w:cs="Arial"/>
          <w:szCs w:val="18"/>
        </w:rPr>
        <w:t xml:space="preserve">. See </w:t>
      </w:r>
      <w:r w:rsidR="00A72A83" w:rsidRPr="00260AAB">
        <w:rPr>
          <w:rFonts w:cs="Arial"/>
          <w:szCs w:val="18"/>
        </w:rPr>
        <w:fldChar w:fldCharType="begin"/>
      </w:r>
      <w:r w:rsidR="00A72A83" w:rsidRPr="00260AAB">
        <w:rPr>
          <w:rFonts w:cs="Arial"/>
          <w:szCs w:val="18"/>
        </w:rPr>
        <w:instrText xml:space="preserve"> REF _Ref24648190 \h </w:instrText>
      </w:r>
      <w:r w:rsidR="00A72A83" w:rsidRPr="00260AAB">
        <w:rPr>
          <w:rFonts w:cs="Arial"/>
          <w:szCs w:val="18"/>
        </w:rPr>
      </w:r>
      <w:r w:rsidR="00260AAB">
        <w:rPr>
          <w:rFonts w:cs="Arial"/>
          <w:szCs w:val="18"/>
        </w:rPr>
        <w:instrText xml:space="preserve"> \* MERGEFORMAT </w:instrText>
      </w:r>
      <w:r w:rsidR="00A72A83" w:rsidRPr="00260AAB">
        <w:rPr>
          <w:rFonts w:cs="Arial"/>
          <w:szCs w:val="18"/>
        </w:rPr>
        <w:fldChar w:fldCharType="separate"/>
      </w:r>
      <w:r w:rsidR="006D06CD" w:rsidRPr="00260AAB">
        <w:rPr>
          <w:rFonts w:cs="Arial"/>
        </w:rPr>
        <w:t xml:space="preserve">Figure </w:t>
      </w:r>
      <w:r w:rsidR="006D06CD">
        <w:rPr>
          <w:rFonts w:cs="Arial"/>
          <w:noProof/>
        </w:rPr>
        <w:t>7</w:t>
      </w:r>
      <w:r w:rsidR="006D06CD" w:rsidRPr="00260AAB">
        <w:rPr>
          <w:rFonts w:cs="Arial"/>
          <w:noProof/>
        </w:rPr>
        <w:noBreakHyphen/>
      </w:r>
      <w:r w:rsidR="006D06CD">
        <w:rPr>
          <w:rFonts w:cs="Arial"/>
          <w:noProof/>
        </w:rPr>
        <w:t>3</w:t>
      </w:r>
      <w:r w:rsidR="00A72A83" w:rsidRPr="00260AAB">
        <w:rPr>
          <w:rFonts w:cs="Arial"/>
          <w:szCs w:val="18"/>
        </w:rPr>
        <w:fldChar w:fldCharType="end"/>
      </w:r>
      <w:r w:rsidR="00A72A83" w:rsidRPr="00260AAB">
        <w:rPr>
          <w:rFonts w:cs="Arial"/>
          <w:szCs w:val="18"/>
        </w:rPr>
        <w:t>.</w:t>
      </w:r>
    </w:p>
    <w:p w14:paraId="53B1E767" w14:textId="77777777" w:rsidR="003263AB" w:rsidRPr="00260AAB" w:rsidRDefault="0068485C" w:rsidP="00EE0760">
      <w:pPr>
        <w:keepNext/>
        <w:jc w:val="center"/>
        <w:rPr>
          <w:rFonts w:cs="Arial"/>
        </w:rPr>
      </w:pPr>
      <w:r w:rsidRPr="00260AAB">
        <w:rPr>
          <w:rFonts w:cs="Arial"/>
          <w:noProof/>
          <w:szCs w:val="18"/>
        </w:rPr>
        <w:drawing>
          <wp:inline distT="0" distB="0" distL="0" distR="0" wp14:anchorId="5AB05429" wp14:editId="39998A61">
            <wp:extent cx="3835153" cy="4039327"/>
            <wp:effectExtent l="19050" t="19050" r="13335" b="18415"/>
            <wp:docPr id="30" name="Picture 30" descr="C:\Users\patoth\Pictures\Screenpresso\2019-11-13_16h3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toth\Pictures\Screenpresso\2019-11-13_16h35_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3722" cy="4048352"/>
                    </a:xfrm>
                    <a:prstGeom prst="rect">
                      <a:avLst/>
                    </a:prstGeom>
                    <a:noFill/>
                    <a:ln>
                      <a:solidFill>
                        <a:schemeClr val="accent1"/>
                      </a:solidFill>
                    </a:ln>
                  </pic:spPr>
                </pic:pic>
              </a:graphicData>
            </a:graphic>
          </wp:inline>
        </w:drawing>
      </w:r>
    </w:p>
    <w:p w14:paraId="6B074CC2" w14:textId="39BDD4BA" w:rsidR="0068485C" w:rsidRPr="00260AAB" w:rsidRDefault="003263AB" w:rsidP="00EE0760">
      <w:pPr>
        <w:pStyle w:val="Caption"/>
        <w:jc w:val="center"/>
        <w:rPr>
          <w:rFonts w:cs="Arial"/>
        </w:rPr>
      </w:pPr>
      <w:bookmarkStart w:id="29" w:name="_Ref24648190"/>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7</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3</w:t>
      </w:r>
      <w:r w:rsidRPr="00260AAB">
        <w:rPr>
          <w:rFonts w:cs="Arial"/>
        </w:rPr>
        <w:fldChar w:fldCharType="end"/>
      </w:r>
      <w:bookmarkEnd w:id="29"/>
      <w:r w:rsidR="00A72A83" w:rsidRPr="00260AAB">
        <w:rPr>
          <w:rFonts w:cs="Arial"/>
        </w:rPr>
        <w:br/>
        <w:t>Start capturing.</w:t>
      </w:r>
    </w:p>
    <w:p w14:paraId="12188F5D" w14:textId="77777777" w:rsidR="00A43BA1" w:rsidRDefault="00A43BA1">
      <w:pPr>
        <w:spacing w:before="0" w:line="240" w:lineRule="auto"/>
        <w:jc w:val="left"/>
        <w:rPr>
          <w:rFonts w:cs="Arial"/>
          <w:szCs w:val="18"/>
        </w:rPr>
      </w:pPr>
      <w:r>
        <w:rPr>
          <w:rFonts w:cs="Arial"/>
          <w:szCs w:val="18"/>
        </w:rPr>
        <w:br w:type="page"/>
      </w:r>
    </w:p>
    <w:p w14:paraId="53409104" w14:textId="5641A9DC" w:rsidR="0068485C" w:rsidRPr="00260AAB" w:rsidRDefault="0068485C" w:rsidP="000421A7">
      <w:pPr>
        <w:rPr>
          <w:rFonts w:cs="Arial"/>
          <w:szCs w:val="18"/>
        </w:rPr>
      </w:pPr>
      <w:r w:rsidRPr="00260AAB">
        <w:rPr>
          <w:rFonts w:cs="Arial"/>
          <w:szCs w:val="18"/>
        </w:rPr>
        <w:lastRenderedPageBreak/>
        <w:t xml:space="preserve">It should change the perspective to </w:t>
      </w:r>
      <w:r w:rsidRPr="00260AAB">
        <w:rPr>
          <w:rFonts w:cs="Arial"/>
          <w:i/>
          <w:szCs w:val="18"/>
        </w:rPr>
        <w:t>Network Analyzer</w:t>
      </w:r>
      <w:r w:rsidRPr="00260AAB">
        <w:rPr>
          <w:rFonts w:cs="Arial"/>
          <w:szCs w:val="18"/>
        </w:rPr>
        <w:t xml:space="preserve"> and immediately start capturing</w:t>
      </w:r>
      <w:r w:rsidR="00C11433" w:rsidRPr="00260AAB">
        <w:rPr>
          <w:rFonts w:cs="Arial"/>
          <w:szCs w:val="18"/>
        </w:rPr>
        <w:t>.</w:t>
      </w:r>
      <w:r w:rsidR="00455235" w:rsidRPr="00260AAB">
        <w:rPr>
          <w:rFonts w:cs="Arial"/>
          <w:szCs w:val="18"/>
        </w:rPr>
        <w:t xml:space="preserve"> See </w:t>
      </w:r>
      <w:r w:rsidR="00455235" w:rsidRPr="00260AAB">
        <w:rPr>
          <w:rFonts w:cs="Arial"/>
          <w:szCs w:val="18"/>
        </w:rPr>
        <w:fldChar w:fldCharType="begin"/>
      </w:r>
      <w:r w:rsidR="00455235" w:rsidRPr="00260AAB">
        <w:rPr>
          <w:rFonts w:cs="Arial"/>
          <w:szCs w:val="18"/>
        </w:rPr>
        <w:instrText xml:space="preserve"> REF _Ref24648054 \h </w:instrText>
      </w:r>
      <w:r w:rsidR="00455235" w:rsidRPr="00260AAB">
        <w:rPr>
          <w:rFonts w:cs="Arial"/>
          <w:szCs w:val="18"/>
        </w:rPr>
      </w:r>
      <w:r w:rsidR="00260AAB">
        <w:rPr>
          <w:rFonts w:cs="Arial"/>
          <w:szCs w:val="18"/>
        </w:rPr>
        <w:instrText xml:space="preserve"> \* MERGEFORMAT </w:instrText>
      </w:r>
      <w:r w:rsidR="00455235" w:rsidRPr="00260AAB">
        <w:rPr>
          <w:rFonts w:cs="Arial"/>
          <w:szCs w:val="18"/>
        </w:rPr>
        <w:fldChar w:fldCharType="separate"/>
      </w:r>
      <w:r w:rsidR="006D06CD" w:rsidRPr="00260AAB">
        <w:rPr>
          <w:rFonts w:cs="Arial"/>
        </w:rPr>
        <w:t xml:space="preserve">Figure </w:t>
      </w:r>
      <w:r w:rsidR="006D06CD">
        <w:rPr>
          <w:rFonts w:cs="Arial"/>
          <w:noProof/>
        </w:rPr>
        <w:t>7</w:t>
      </w:r>
      <w:r w:rsidR="006D06CD" w:rsidRPr="00260AAB">
        <w:rPr>
          <w:rFonts w:cs="Arial"/>
          <w:noProof/>
        </w:rPr>
        <w:noBreakHyphen/>
      </w:r>
      <w:r w:rsidR="006D06CD">
        <w:rPr>
          <w:rFonts w:cs="Arial"/>
          <w:noProof/>
        </w:rPr>
        <w:t>4</w:t>
      </w:r>
      <w:r w:rsidR="00455235" w:rsidRPr="00260AAB">
        <w:rPr>
          <w:rFonts w:cs="Arial"/>
          <w:szCs w:val="18"/>
        </w:rPr>
        <w:fldChar w:fldCharType="end"/>
      </w:r>
      <w:r w:rsidR="00455235" w:rsidRPr="00260AAB">
        <w:rPr>
          <w:rFonts w:cs="Arial"/>
          <w:szCs w:val="18"/>
        </w:rPr>
        <w:t>.</w:t>
      </w:r>
    </w:p>
    <w:p w14:paraId="6F082310" w14:textId="77777777" w:rsidR="003263AB" w:rsidRPr="00260AAB" w:rsidRDefault="00CC7888" w:rsidP="00455235">
      <w:pPr>
        <w:keepNext/>
        <w:jc w:val="center"/>
        <w:rPr>
          <w:rFonts w:cs="Arial"/>
        </w:rPr>
      </w:pPr>
      <w:r w:rsidRPr="00260AAB">
        <w:rPr>
          <w:rFonts w:cs="Arial"/>
          <w:noProof/>
          <w:szCs w:val="18"/>
        </w:rPr>
        <w:drawing>
          <wp:inline distT="0" distB="0" distL="0" distR="0" wp14:anchorId="525E6AC7" wp14:editId="0B332F56">
            <wp:extent cx="5841507" cy="4842936"/>
            <wp:effectExtent l="19050" t="19050" r="26035" b="15240"/>
            <wp:docPr id="249" name="Picture 249" descr="C:\Users\patoth\Pictures\Screenpresso\2019-11-13_16h37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toth\Pictures\Screenpresso\2019-11-13_16h37_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6080" cy="4846727"/>
                    </a:xfrm>
                    <a:prstGeom prst="rect">
                      <a:avLst/>
                    </a:prstGeom>
                    <a:noFill/>
                    <a:ln>
                      <a:solidFill>
                        <a:schemeClr val="accent1"/>
                      </a:solidFill>
                    </a:ln>
                  </pic:spPr>
                </pic:pic>
              </a:graphicData>
            </a:graphic>
          </wp:inline>
        </w:drawing>
      </w:r>
    </w:p>
    <w:p w14:paraId="26360A23" w14:textId="1F0E9FAA" w:rsidR="00CC7888" w:rsidRPr="00260AAB" w:rsidRDefault="003263AB" w:rsidP="001F2322">
      <w:pPr>
        <w:pStyle w:val="Caption"/>
        <w:jc w:val="center"/>
        <w:rPr>
          <w:rFonts w:cs="Arial"/>
        </w:rPr>
      </w:pPr>
      <w:bookmarkStart w:id="30" w:name="_Ref24648054"/>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7</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4</w:t>
      </w:r>
      <w:r w:rsidRPr="00260AAB">
        <w:rPr>
          <w:rFonts w:cs="Arial"/>
        </w:rPr>
        <w:fldChar w:fldCharType="end"/>
      </w:r>
      <w:bookmarkEnd w:id="30"/>
      <w:r w:rsidR="00455235" w:rsidRPr="00260AAB">
        <w:rPr>
          <w:rFonts w:cs="Arial"/>
        </w:rPr>
        <w:br/>
        <w:t>Capturing on Light.</w:t>
      </w:r>
    </w:p>
    <w:p w14:paraId="022F94CB" w14:textId="77777777" w:rsidR="0068485C" w:rsidRPr="00260AAB" w:rsidRDefault="00DD1B1F" w:rsidP="000421A7">
      <w:pPr>
        <w:rPr>
          <w:rFonts w:cs="Arial"/>
          <w:szCs w:val="18"/>
        </w:rPr>
      </w:pPr>
      <w:r w:rsidRPr="00260AAB">
        <w:rPr>
          <w:rFonts w:cs="Arial"/>
          <w:szCs w:val="18"/>
        </w:rPr>
        <w:t>The capture file (*Live) should show the packets on the network.</w:t>
      </w:r>
    </w:p>
    <w:p w14:paraId="766BEC6F" w14:textId="77777777" w:rsidR="00DD1B1F" w:rsidRPr="00260AAB" w:rsidRDefault="00DD1B1F" w:rsidP="000421A7">
      <w:pPr>
        <w:rPr>
          <w:rFonts w:cs="Arial"/>
          <w:szCs w:val="18"/>
        </w:rPr>
      </w:pPr>
    </w:p>
    <w:p w14:paraId="255A637A" w14:textId="77777777" w:rsidR="00C91010" w:rsidRPr="00260AAB" w:rsidRDefault="00C91010" w:rsidP="00C91010">
      <w:pPr>
        <w:pStyle w:val="Heading2"/>
        <w:rPr>
          <w:rFonts w:cs="Arial"/>
        </w:rPr>
      </w:pPr>
      <w:r w:rsidRPr="00260AAB">
        <w:rPr>
          <w:rFonts w:cs="Arial"/>
        </w:rPr>
        <w:t>Open the network</w:t>
      </w:r>
    </w:p>
    <w:p w14:paraId="17A7012F" w14:textId="77777777" w:rsidR="00DD1B1F" w:rsidRPr="00260AAB" w:rsidRDefault="00DD1B1F" w:rsidP="00C91010">
      <w:pPr>
        <w:rPr>
          <w:rFonts w:cs="Arial"/>
          <w:szCs w:val="18"/>
        </w:rPr>
      </w:pPr>
      <w:r w:rsidRPr="00260AAB">
        <w:rPr>
          <w:rFonts w:cs="Arial"/>
          <w:szCs w:val="18"/>
        </w:rPr>
        <w:t>Go back to the Serial console of the Light and permit devices to join.</w:t>
      </w:r>
    </w:p>
    <w:p w14:paraId="7CE534F2" w14:textId="77777777" w:rsidR="00DD1B1F" w:rsidRPr="00260AAB" w:rsidRDefault="00DD1B1F" w:rsidP="000421A7">
      <w:pPr>
        <w:rPr>
          <w:rFonts w:cs="Arial"/>
          <w:szCs w:val="18"/>
        </w:rPr>
      </w:pPr>
    </w:p>
    <w:tbl>
      <w:tblPr>
        <w:tblStyle w:val="TableGrid"/>
        <w:tblW w:w="0" w:type="auto"/>
        <w:tblLook w:val="04A0" w:firstRow="1" w:lastRow="0" w:firstColumn="1" w:lastColumn="0" w:noHBand="0" w:noVBand="1"/>
      </w:tblPr>
      <w:tblGrid>
        <w:gridCol w:w="10790"/>
      </w:tblGrid>
      <w:tr w:rsidR="00DD1B1F" w:rsidRPr="00260AAB" w14:paraId="617F8097" w14:textId="77777777" w:rsidTr="00DD1B1F">
        <w:tc>
          <w:tcPr>
            <w:tcW w:w="10790" w:type="dxa"/>
          </w:tcPr>
          <w:p w14:paraId="002D360F" w14:textId="77777777" w:rsidR="00DD1B1F" w:rsidRPr="00260AAB" w:rsidRDefault="00DD1B1F" w:rsidP="000421A7">
            <w:pPr>
              <w:rPr>
                <w:rFonts w:cs="Arial"/>
                <w:szCs w:val="18"/>
              </w:rPr>
            </w:pPr>
            <w:proofErr w:type="spellStart"/>
            <w:r w:rsidRPr="00260AAB">
              <w:rPr>
                <w:rFonts w:cs="Arial"/>
                <w:szCs w:val="18"/>
              </w:rPr>
              <w:t>Zigbee_Light_ZC</w:t>
            </w:r>
            <w:proofErr w:type="spellEnd"/>
            <w:r w:rsidRPr="00260AAB">
              <w:rPr>
                <w:rFonts w:cs="Arial"/>
                <w:szCs w:val="18"/>
              </w:rPr>
              <w:t>&gt;plugin network-creator-security open-network</w:t>
            </w:r>
          </w:p>
        </w:tc>
      </w:tr>
    </w:tbl>
    <w:p w14:paraId="737501F6" w14:textId="77777777" w:rsidR="00DD1B1F" w:rsidRPr="00260AAB" w:rsidRDefault="00DD1B1F" w:rsidP="000421A7">
      <w:pPr>
        <w:rPr>
          <w:rFonts w:cs="Arial"/>
          <w:szCs w:val="18"/>
        </w:rPr>
      </w:pPr>
    </w:p>
    <w:p w14:paraId="6AD9322D" w14:textId="77777777" w:rsidR="00DD1B1F" w:rsidRPr="00260AAB" w:rsidRDefault="00DD1B1F" w:rsidP="000421A7">
      <w:pPr>
        <w:rPr>
          <w:rFonts w:cs="Arial"/>
          <w:szCs w:val="18"/>
        </w:rPr>
      </w:pPr>
      <w:r w:rsidRPr="00260AAB">
        <w:rPr>
          <w:rFonts w:cs="Arial"/>
          <w:szCs w:val="18"/>
        </w:rPr>
        <w:t>Result:</w:t>
      </w:r>
    </w:p>
    <w:tbl>
      <w:tblPr>
        <w:tblStyle w:val="TableGrid"/>
        <w:tblW w:w="0" w:type="auto"/>
        <w:tblLook w:val="04A0" w:firstRow="1" w:lastRow="0" w:firstColumn="1" w:lastColumn="0" w:noHBand="0" w:noVBand="1"/>
      </w:tblPr>
      <w:tblGrid>
        <w:gridCol w:w="10790"/>
      </w:tblGrid>
      <w:tr w:rsidR="00DD1B1F" w:rsidRPr="00260AAB" w14:paraId="18B25EA9" w14:textId="77777777" w:rsidTr="00DD1B1F">
        <w:tc>
          <w:tcPr>
            <w:tcW w:w="10790" w:type="dxa"/>
          </w:tcPr>
          <w:p w14:paraId="2966D346"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 xml:space="preserve">NWK Creator Security: Open network: </w:t>
            </w:r>
            <w:r w:rsidRPr="00260AAB">
              <w:rPr>
                <w:rFonts w:cs="Arial"/>
                <w:color w:val="00B050"/>
                <w:szCs w:val="18"/>
              </w:rPr>
              <w:t>0x00</w:t>
            </w:r>
          </w:p>
          <w:p w14:paraId="68C3DFB2" w14:textId="77777777" w:rsidR="00DD1B1F" w:rsidRPr="00260AAB" w:rsidRDefault="00DD1B1F" w:rsidP="00DD1B1F">
            <w:pPr>
              <w:autoSpaceDE w:val="0"/>
              <w:autoSpaceDN w:val="0"/>
              <w:adjustRightInd w:val="0"/>
              <w:spacing w:before="0" w:line="240" w:lineRule="auto"/>
              <w:jc w:val="left"/>
              <w:rPr>
                <w:rFonts w:cs="Arial"/>
                <w:szCs w:val="18"/>
              </w:rPr>
            </w:pPr>
            <w:proofErr w:type="spellStart"/>
            <w:r w:rsidRPr="00260AAB">
              <w:rPr>
                <w:rFonts w:cs="Arial"/>
                <w:szCs w:val="18"/>
              </w:rPr>
              <w:t>Zigbee_Light_ZC</w:t>
            </w:r>
            <w:proofErr w:type="spellEnd"/>
            <w:r w:rsidRPr="00260AAB">
              <w:rPr>
                <w:rFonts w:cs="Arial"/>
                <w:szCs w:val="18"/>
              </w:rPr>
              <w:t>&gt;</w:t>
            </w:r>
            <w:proofErr w:type="spellStart"/>
            <w:r w:rsidRPr="00260AAB">
              <w:rPr>
                <w:rFonts w:cs="Arial"/>
                <w:szCs w:val="18"/>
              </w:rPr>
              <w:t>pJoin</w:t>
            </w:r>
            <w:proofErr w:type="spellEnd"/>
            <w:r w:rsidRPr="00260AAB">
              <w:rPr>
                <w:rFonts w:cs="Arial"/>
                <w:szCs w:val="18"/>
              </w:rPr>
              <w:t xml:space="preserve"> for 254 sec: 0x00</w:t>
            </w:r>
          </w:p>
          <w:p w14:paraId="3D69A381"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NWK Creator Security: Open network: 0x00</w:t>
            </w:r>
          </w:p>
        </w:tc>
      </w:tr>
    </w:tbl>
    <w:p w14:paraId="0DE64839" w14:textId="77777777" w:rsidR="00DD1B1F" w:rsidRPr="00260AAB" w:rsidRDefault="00DD1B1F" w:rsidP="000421A7">
      <w:pPr>
        <w:rPr>
          <w:rFonts w:cs="Arial"/>
          <w:szCs w:val="18"/>
        </w:rPr>
      </w:pPr>
    </w:p>
    <w:p w14:paraId="566D697B" w14:textId="77777777" w:rsidR="00DD1B1F" w:rsidRPr="00260AAB" w:rsidRDefault="00DD1B1F" w:rsidP="000421A7">
      <w:pPr>
        <w:rPr>
          <w:rFonts w:cs="Arial"/>
          <w:szCs w:val="18"/>
        </w:rPr>
      </w:pPr>
      <w:r w:rsidRPr="00260AAB">
        <w:rPr>
          <w:rFonts w:cs="Arial"/>
          <w:szCs w:val="18"/>
        </w:rPr>
        <w:t>This command triggers the Light to send a “Permit Join Request” broadcast message to every FFD.</w:t>
      </w:r>
    </w:p>
    <w:p w14:paraId="3E74650E" w14:textId="77777777" w:rsidR="00DD1B1F" w:rsidRPr="00260AAB" w:rsidRDefault="00DD1B1F" w:rsidP="000421A7">
      <w:pPr>
        <w:rPr>
          <w:rFonts w:cs="Arial"/>
          <w:szCs w:val="18"/>
        </w:rPr>
      </w:pPr>
      <w:r w:rsidRPr="00260AAB">
        <w:rPr>
          <w:rFonts w:cs="Arial"/>
          <w:szCs w:val="18"/>
        </w:rPr>
        <w:t>By default, the network will be opened for 300 seconds.</w:t>
      </w:r>
    </w:p>
    <w:p w14:paraId="1255ADF8" w14:textId="77777777" w:rsidR="00C91010" w:rsidRPr="00260AAB" w:rsidRDefault="00C91010" w:rsidP="00C91010">
      <w:pPr>
        <w:pStyle w:val="Heading2"/>
        <w:rPr>
          <w:rFonts w:cs="Arial"/>
        </w:rPr>
      </w:pPr>
      <w:r w:rsidRPr="00260AAB">
        <w:rPr>
          <w:rFonts w:cs="Arial"/>
        </w:rPr>
        <w:lastRenderedPageBreak/>
        <w:t>Join the Switch</w:t>
      </w:r>
    </w:p>
    <w:p w14:paraId="7BFFBB70" w14:textId="77777777" w:rsidR="00DD1B1F" w:rsidRPr="00260AAB" w:rsidRDefault="00DD1B1F" w:rsidP="00C91010">
      <w:pPr>
        <w:rPr>
          <w:rFonts w:cs="Arial"/>
          <w:szCs w:val="18"/>
        </w:rPr>
      </w:pPr>
      <w:r w:rsidRPr="00260AAB">
        <w:rPr>
          <w:rFonts w:cs="Arial"/>
          <w:szCs w:val="18"/>
        </w:rPr>
        <w:t>Join to this network with the Switch device</w:t>
      </w:r>
      <w:r w:rsidR="00DB16DB" w:rsidRPr="00260AAB">
        <w:rPr>
          <w:rFonts w:cs="Arial"/>
          <w:szCs w:val="18"/>
        </w:rPr>
        <w:t xml:space="preserve"> </w:t>
      </w:r>
      <w:r w:rsidR="006B0255" w:rsidRPr="00260AAB">
        <w:rPr>
          <w:rFonts w:cs="Arial"/>
          <w:szCs w:val="18"/>
        </w:rPr>
        <w:t>with TC Link key update</w:t>
      </w:r>
      <w:r w:rsidR="00237C0D" w:rsidRPr="00260AAB">
        <w:rPr>
          <w:rFonts w:cs="Arial"/>
          <w:szCs w:val="18"/>
        </w:rPr>
        <w:t>.</w:t>
      </w:r>
    </w:p>
    <w:tbl>
      <w:tblPr>
        <w:tblStyle w:val="TableGrid"/>
        <w:tblW w:w="0" w:type="auto"/>
        <w:tblLook w:val="04A0" w:firstRow="1" w:lastRow="0" w:firstColumn="1" w:lastColumn="0" w:noHBand="0" w:noVBand="1"/>
      </w:tblPr>
      <w:tblGrid>
        <w:gridCol w:w="10790"/>
      </w:tblGrid>
      <w:tr w:rsidR="00DD1B1F" w:rsidRPr="00260AAB" w14:paraId="0C33927A" w14:textId="77777777" w:rsidTr="00DD1B1F">
        <w:tc>
          <w:tcPr>
            <w:tcW w:w="10790" w:type="dxa"/>
          </w:tcPr>
          <w:p w14:paraId="1CC6A84F" w14:textId="77777777" w:rsidR="00DD1B1F" w:rsidRPr="00260AAB" w:rsidRDefault="00DD1B1F" w:rsidP="000421A7">
            <w:pPr>
              <w:rPr>
                <w:rFonts w:cs="Arial"/>
                <w:szCs w:val="18"/>
              </w:rPr>
            </w:pPr>
            <w:proofErr w:type="spellStart"/>
            <w:r w:rsidRPr="00260AAB">
              <w:rPr>
                <w:rFonts w:cs="Arial"/>
                <w:szCs w:val="18"/>
              </w:rPr>
              <w:t>Zigbee_Switch_ZR</w:t>
            </w:r>
            <w:proofErr w:type="spellEnd"/>
            <w:r w:rsidRPr="00260AAB">
              <w:rPr>
                <w:rFonts w:cs="Arial"/>
                <w:szCs w:val="18"/>
              </w:rPr>
              <w:t>&gt;plugin network-steering start 0</w:t>
            </w:r>
          </w:p>
        </w:tc>
      </w:tr>
    </w:tbl>
    <w:p w14:paraId="31871981" w14:textId="77777777" w:rsidR="00DD1B1F" w:rsidRPr="00260AAB" w:rsidRDefault="00DD1B1F" w:rsidP="000421A7">
      <w:pPr>
        <w:rPr>
          <w:rFonts w:cs="Arial"/>
          <w:szCs w:val="18"/>
        </w:rPr>
      </w:pPr>
    </w:p>
    <w:p w14:paraId="26EA32C5" w14:textId="77777777" w:rsidR="00DD1B1F" w:rsidRPr="00260AAB" w:rsidRDefault="00DD1B1F" w:rsidP="000421A7">
      <w:pPr>
        <w:rPr>
          <w:rFonts w:cs="Arial"/>
          <w:szCs w:val="18"/>
        </w:rPr>
      </w:pPr>
      <w:r w:rsidRPr="00260AAB">
        <w:rPr>
          <w:rFonts w:cs="Arial"/>
          <w:szCs w:val="18"/>
        </w:rPr>
        <w:t>Result:</w:t>
      </w:r>
    </w:p>
    <w:tbl>
      <w:tblPr>
        <w:tblStyle w:val="TableGrid"/>
        <w:tblW w:w="0" w:type="auto"/>
        <w:tblLook w:val="04A0" w:firstRow="1" w:lastRow="0" w:firstColumn="1" w:lastColumn="0" w:noHBand="0" w:noVBand="1"/>
      </w:tblPr>
      <w:tblGrid>
        <w:gridCol w:w="10790"/>
      </w:tblGrid>
      <w:tr w:rsidR="00DD1B1F" w:rsidRPr="00260AAB" w14:paraId="67CDC065" w14:textId="77777777" w:rsidTr="00DD1B1F">
        <w:tc>
          <w:tcPr>
            <w:tcW w:w="10790" w:type="dxa"/>
          </w:tcPr>
          <w:p w14:paraId="01AA7F4B"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NWK Steering State: Scan Primary Channels and use Install Code</w:t>
            </w:r>
          </w:p>
          <w:p w14:paraId="04E21DEA"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Error: NWK Steering could not setup security: 0xB5</w:t>
            </w:r>
          </w:p>
          <w:p w14:paraId="71A2604A"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NWK Steering State: Scan Secondary Channels and use Install Code</w:t>
            </w:r>
          </w:p>
          <w:p w14:paraId="7D54F640"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Error: NWK Steering could not setup security: 0xB5</w:t>
            </w:r>
          </w:p>
          <w:p w14:paraId="3F77DE3A"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NWK Steering State: Scan Primary Channels and Use Centralized Key</w:t>
            </w:r>
          </w:p>
          <w:p w14:paraId="74951CFA"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Starting scan on channel 19</w:t>
            </w:r>
          </w:p>
          <w:p w14:paraId="17858EB8"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NWK Steering: Start: 0x00</w:t>
            </w:r>
          </w:p>
          <w:p w14:paraId="79C0F1E5" w14:textId="77777777" w:rsidR="00DD1B1F" w:rsidRPr="00260AAB" w:rsidRDefault="00DD1B1F" w:rsidP="00DD1B1F">
            <w:pPr>
              <w:autoSpaceDE w:val="0"/>
              <w:autoSpaceDN w:val="0"/>
              <w:adjustRightInd w:val="0"/>
              <w:spacing w:before="0" w:line="240" w:lineRule="auto"/>
              <w:jc w:val="left"/>
              <w:rPr>
                <w:rFonts w:cs="Arial"/>
                <w:szCs w:val="18"/>
              </w:rPr>
            </w:pPr>
            <w:proofErr w:type="spellStart"/>
            <w:r w:rsidRPr="00260AAB">
              <w:rPr>
                <w:rFonts w:cs="Arial"/>
                <w:szCs w:val="18"/>
              </w:rPr>
              <w:t>Zigbee_Switch_ZR</w:t>
            </w:r>
            <w:proofErr w:type="spellEnd"/>
            <w:r w:rsidRPr="00260AAB">
              <w:rPr>
                <w:rFonts w:cs="Arial"/>
                <w:szCs w:val="18"/>
              </w:rPr>
              <w:t>&gt;Starting scan on channel 20</w:t>
            </w:r>
          </w:p>
          <w:p w14:paraId="7A0CE236"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Starting scan on channel 24</w:t>
            </w:r>
          </w:p>
          <w:p w14:paraId="5B4F33EB"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Starting scan on channel 25</w:t>
            </w:r>
          </w:p>
          <w:p w14:paraId="0887936B"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NWK Steering joining 0xD216</w:t>
            </w:r>
          </w:p>
          <w:p w14:paraId="542F2991"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EMBER_NETWORK_UP 0xDA42</w:t>
            </w:r>
          </w:p>
          <w:p w14:paraId="305A7445"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NWK Steering network joined.</w:t>
            </w:r>
          </w:p>
          <w:p w14:paraId="192B57AE"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 xml:space="preserve">Processing message: </w:t>
            </w:r>
            <w:proofErr w:type="spellStart"/>
            <w:r w:rsidRPr="00260AAB">
              <w:rPr>
                <w:rFonts w:cs="Arial"/>
                <w:szCs w:val="18"/>
              </w:rPr>
              <w:t>len</w:t>
            </w:r>
            <w:proofErr w:type="spellEnd"/>
            <w:r w:rsidRPr="00260AAB">
              <w:rPr>
                <w:rFonts w:cs="Arial"/>
                <w:szCs w:val="18"/>
              </w:rPr>
              <w:t>=12 profile=0000 cluster=0013</w:t>
            </w:r>
          </w:p>
          <w:p w14:paraId="2ECF752B"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RX: ZDO, command 0x0013, status: 0x00</w:t>
            </w:r>
          </w:p>
          <w:p w14:paraId="67CECCFC"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Device Announce: 0xDA42</w:t>
            </w:r>
          </w:p>
          <w:p w14:paraId="039ABBA3"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Update TC Link Key: Starting update trust center link key process: 0x00</w:t>
            </w:r>
          </w:p>
          <w:p w14:paraId="621D18C1"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 xml:space="preserve">Processing message: </w:t>
            </w:r>
            <w:proofErr w:type="spellStart"/>
            <w:r w:rsidRPr="00260AAB">
              <w:rPr>
                <w:rFonts w:cs="Arial"/>
                <w:szCs w:val="18"/>
              </w:rPr>
              <w:t>len</w:t>
            </w:r>
            <w:proofErr w:type="spellEnd"/>
            <w:r w:rsidRPr="00260AAB">
              <w:rPr>
                <w:rFonts w:cs="Arial"/>
                <w:szCs w:val="18"/>
              </w:rPr>
              <w:t>=17 profile=0000 cluster=8002</w:t>
            </w:r>
          </w:p>
          <w:p w14:paraId="114B9B54"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RX: ZDO, command 0x8002, status: 0x00</w:t>
            </w:r>
          </w:p>
          <w:p w14:paraId="1C92989F"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RX: Node Desc Resp, Matches: 0x0000</w:t>
            </w:r>
          </w:p>
          <w:p w14:paraId="3EF5BA98"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Update TC Link Key: New key established: 0x03</w:t>
            </w:r>
          </w:p>
          <w:p w14:paraId="740420D9"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 xml:space="preserve">Partner: 57 A6 DE FE FF 57 0B 00 </w:t>
            </w:r>
          </w:p>
          <w:p w14:paraId="5D6D178C"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NWK Steering: Trust center link key update status: 0x03</w:t>
            </w:r>
          </w:p>
          <w:p w14:paraId="3D2D334C"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Update TC Link Key: New key established: 0x65</w:t>
            </w:r>
          </w:p>
          <w:p w14:paraId="0A15B17F"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 xml:space="preserve">Partner: 57 A6 DE FE FF 57 0B 00 </w:t>
            </w:r>
          </w:p>
          <w:p w14:paraId="7D47022A"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NWK Steering: Trust center link key update status: 0x65</w:t>
            </w:r>
          </w:p>
          <w:p w14:paraId="282B0BD5" w14:textId="77777777" w:rsidR="00DD1B1F" w:rsidRPr="00260AAB" w:rsidRDefault="00DD1B1F" w:rsidP="00DD1B1F">
            <w:pPr>
              <w:autoSpaceDE w:val="0"/>
              <w:autoSpaceDN w:val="0"/>
              <w:adjustRightInd w:val="0"/>
              <w:spacing w:before="0" w:line="240" w:lineRule="auto"/>
              <w:jc w:val="left"/>
              <w:rPr>
                <w:rFonts w:cs="Arial"/>
                <w:szCs w:val="18"/>
              </w:rPr>
            </w:pPr>
            <w:proofErr w:type="spellStart"/>
            <w:r w:rsidRPr="00260AAB">
              <w:rPr>
                <w:rFonts w:cs="Arial"/>
                <w:szCs w:val="18"/>
              </w:rPr>
              <w:t>pJoin</w:t>
            </w:r>
            <w:proofErr w:type="spellEnd"/>
            <w:r w:rsidRPr="00260AAB">
              <w:rPr>
                <w:rFonts w:cs="Arial"/>
                <w:szCs w:val="18"/>
              </w:rPr>
              <w:t xml:space="preserve"> for 180 sec: 0x00</w:t>
            </w:r>
          </w:p>
          <w:p w14:paraId="1671A68D"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NWK Steering: Broadcasting permit join: 0x00</w:t>
            </w:r>
          </w:p>
          <w:p w14:paraId="210F1D3B" w14:textId="77777777" w:rsidR="00DD1B1F" w:rsidRPr="00260AAB" w:rsidRDefault="00DD1B1F" w:rsidP="00DD1B1F">
            <w:pPr>
              <w:autoSpaceDE w:val="0"/>
              <w:autoSpaceDN w:val="0"/>
              <w:adjustRightInd w:val="0"/>
              <w:spacing w:before="0" w:line="240" w:lineRule="auto"/>
              <w:jc w:val="left"/>
              <w:rPr>
                <w:rFonts w:cs="Arial"/>
                <w:szCs w:val="18"/>
              </w:rPr>
            </w:pPr>
            <w:r w:rsidRPr="00260AAB">
              <w:rPr>
                <w:rFonts w:cs="Arial"/>
                <w:szCs w:val="18"/>
              </w:rPr>
              <w:t>NWK Steering Stop.  Cleaning up.</w:t>
            </w:r>
          </w:p>
          <w:p w14:paraId="5BE12823" w14:textId="77777777" w:rsidR="00DD1B1F" w:rsidRPr="00260AAB" w:rsidRDefault="00DD1B1F" w:rsidP="00DD1B1F">
            <w:pPr>
              <w:rPr>
                <w:rFonts w:cs="Arial"/>
                <w:szCs w:val="18"/>
              </w:rPr>
            </w:pPr>
            <w:r w:rsidRPr="00260AAB">
              <w:rPr>
                <w:rFonts w:cs="Arial"/>
                <w:szCs w:val="18"/>
              </w:rPr>
              <w:t>Join network complete: 0x00</w:t>
            </w:r>
          </w:p>
        </w:tc>
      </w:tr>
    </w:tbl>
    <w:p w14:paraId="5B5AE24B" w14:textId="77777777" w:rsidR="006D26C1" w:rsidRDefault="006D26C1" w:rsidP="000421A7">
      <w:pPr>
        <w:rPr>
          <w:rFonts w:cs="Arial"/>
          <w:szCs w:val="18"/>
        </w:rPr>
      </w:pPr>
    </w:p>
    <w:p w14:paraId="48A83DE6" w14:textId="77777777" w:rsidR="006D26C1" w:rsidRDefault="006D26C1" w:rsidP="006D26C1">
      <w:r>
        <w:br w:type="page"/>
      </w:r>
    </w:p>
    <w:p w14:paraId="795B748C" w14:textId="77777777" w:rsidR="00C91010" w:rsidRPr="00260AAB" w:rsidRDefault="00C91010" w:rsidP="00C91010">
      <w:pPr>
        <w:pStyle w:val="Heading2"/>
        <w:rPr>
          <w:rFonts w:cs="Arial"/>
        </w:rPr>
      </w:pPr>
      <w:r w:rsidRPr="00260AAB">
        <w:rPr>
          <w:rFonts w:cs="Arial"/>
        </w:rPr>
        <w:lastRenderedPageBreak/>
        <w:t>Joining process in Network Analyzer</w:t>
      </w:r>
    </w:p>
    <w:p w14:paraId="44931073" w14:textId="18514174" w:rsidR="00DD1B1F" w:rsidRPr="00260AAB" w:rsidRDefault="00261CAC" w:rsidP="000421A7">
      <w:pPr>
        <w:rPr>
          <w:rFonts w:cs="Arial"/>
          <w:szCs w:val="18"/>
        </w:rPr>
      </w:pPr>
      <w:r w:rsidRPr="00260AAB">
        <w:rPr>
          <w:rFonts w:cs="Arial"/>
          <w:szCs w:val="18"/>
        </w:rPr>
        <w:t>Have</w:t>
      </w:r>
      <w:r w:rsidR="00A72AD4" w:rsidRPr="00260AAB">
        <w:rPr>
          <w:rFonts w:cs="Arial"/>
          <w:szCs w:val="18"/>
        </w:rPr>
        <w:t xml:space="preserve"> a look at the Network Analyzer</w:t>
      </w:r>
      <w:r w:rsidR="00EB4FA2" w:rsidRPr="00260AAB">
        <w:rPr>
          <w:rFonts w:cs="Arial"/>
          <w:szCs w:val="18"/>
        </w:rPr>
        <w:t xml:space="preserve"> how the joining process works.</w:t>
      </w:r>
      <w:r w:rsidR="00DD4C60" w:rsidRPr="00260AAB">
        <w:rPr>
          <w:rFonts w:cs="Arial"/>
          <w:szCs w:val="18"/>
        </w:rPr>
        <w:t xml:space="preserve"> See </w:t>
      </w:r>
      <w:r w:rsidR="00DD4C60" w:rsidRPr="00260AAB">
        <w:rPr>
          <w:rFonts w:cs="Arial"/>
          <w:szCs w:val="18"/>
        </w:rPr>
        <w:fldChar w:fldCharType="begin"/>
      </w:r>
      <w:r w:rsidR="00DD4C60" w:rsidRPr="00260AAB">
        <w:rPr>
          <w:rFonts w:cs="Arial"/>
          <w:szCs w:val="18"/>
        </w:rPr>
        <w:instrText xml:space="preserve"> REF _Ref24648235 \h </w:instrText>
      </w:r>
      <w:r w:rsidR="00DD4C60" w:rsidRPr="00260AAB">
        <w:rPr>
          <w:rFonts w:cs="Arial"/>
          <w:szCs w:val="18"/>
        </w:rPr>
      </w:r>
      <w:r w:rsidR="00260AAB">
        <w:rPr>
          <w:rFonts w:cs="Arial"/>
          <w:szCs w:val="18"/>
        </w:rPr>
        <w:instrText xml:space="preserve"> \* MERGEFORMAT </w:instrText>
      </w:r>
      <w:r w:rsidR="00DD4C60" w:rsidRPr="00260AAB">
        <w:rPr>
          <w:rFonts w:cs="Arial"/>
          <w:szCs w:val="18"/>
        </w:rPr>
        <w:fldChar w:fldCharType="separate"/>
      </w:r>
      <w:r w:rsidR="006D06CD" w:rsidRPr="00260AAB">
        <w:rPr>
          <w:rFonts w:cs="Arial"/>
        </w:rPr>
        <w:t xml:space="preserve">Figure </w:t>
      </w:r>
      <w:r w:rsidR="006D06CD">
        <w:rPr>
          <w:rFonts w:cs="Arial"/>
          <w:noProof/>
        </w:rPr>
        <w:t>7</w:t>
      </w:r>
      <w:r w:rsidR="006D06CD" w:rsidRPr="00260AAB">
        <w:rPr>
          <w:rFonts w:cs="Arial"/>
          <w:noProof/>
        </w:rPr>
        <w:noBreakHyphen/>
      </w:r>
      <w:r w:rsidR="006D06CD">
        <w:rPr>
          <w:rFonts w:cs="Arial"/>
          <w:noProof/>
        </w:rPr>
        <w:t>5</w:t>
      </w:r>
      <w:r w:rsidR="00DD4C60" w:rsidRPr="00260AAB">
        <w:rPr>
          <w:rFonts w:cs="Arial"/>
          <w:szCs w:val="18"/>
        </w:rPr>
        <w:fldChar w:fldCharType="end"/>
      </w:r>
      <w:r w:rsidR="00DD4C60" w:rsidRPr="00260AAB">
        <w:rPr>
          <w:rFonts w:cs="Arial"/>
          <w:szCs w:val="18"/>
        </w:rPr>
        <w:t>.</w:t>
      </w:r>
    </w:p>
    <w:p w14:paraId="58EAF3B4" w14:textId="77777777" w:rsidR="003263AB" w:rsidRPr="00260AAB" w:rsidRDefault="00EB4FA2" w:rsidP="00DD4C60">
      <w:pPr>
        <w:keepNext/>
        <w:jc w:val="center"/>
        <w:rPr>
          <w:rFonts w:cs="Arial"/>
        </w:rPr>
      </w:pPr>
      <w:r w:rsidRPr="00260AAB">
        <w:rPr>
          <w:rFonts w:cs="Arial"/>
          <w:noProof/>
          <w:szCs w:val="18"/>
        </w:rPr>
        <w:drawing>
          <wp:inline distT="0" distB="0" distL="0" distR="0" wp14:anchorId="45AB9DF4" wp14:editId="63D77DD1">
            <wp:extent cx="5726197" cy="4057095"/>
            <wp:effectExtent l="19050" t="19050" r="27305" b="19685"/>
            <wp:docPr id="250" name="Picture 250" descr="C:\Users\patoth\Pictures\Screenpresso\2019-11-13_17h11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toth\Pictures\Screenpresso\2019-11-13_17h11_2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6824" cy="4064624"/>
                    </a:xfrm>
                    <a:prstGeom prst="rect">
                      <a:avLst/>
                    </a:prstGeom>
                    <a:noFill/>
                    <a:ln>
                      <a:solidFill>
                        <a:schemeClr val="accent1"/>
                      </a:solidFill>
                    </a:ln>
                  </pic:spPr>
                </pic:pic>
              </a:graphicData>
            </a:graphic>
          </wp:inline>
        </w:drawing>
      </w:r>
    </w:p>
    <w:p w14:paraId="489417C2" w14:textId="6718C7ED" w:rsidR="00EB4FA2" w:rsidRPr="00260AAB" w:rsidRDefault="003263AB" w:rsidP="00DD4C60">
      <w:pPr>
        <w:pStyle w:val="Caption"/>
        <w:jc w:val="center"/>
        <w:rPr>
          <w:rFonts w:cs="Arial"/>
        </w:rPr>
      </w:pPr>
      <w:bookmarkStart w:id="31" w:name="_Ref24648235"/>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7</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5</w:t>
      </w:r>
      <w:r w:rsidRPr="00260AAB">
        <w:rPr>
          <w:rFonts w:cs="Arial"/>
        </w:rPr>
        <w:fldChar w:fldCharType="end"/>
      </w:r>
      <w:bookmarkEnd w:id="31"/>
      <w:r w:rsidR="00DD4C60" w:rsidRPr="00260AAB">
        <w:rPr>
          <w:rFonts w:cs="Arial"/>
        </w:rPr>
        <w:br/>
        <w:t>Joining process in Network Analyzer.</w:t>
      </w:r>
    </w:p>
    <w:p w14:paraId="74603F5F" w14:textId="77777777" w:rsidR="00EB4FA2" w:rsidRPr="00260AAB" w:rsidRDefault="00EB4FA2" w:rsidP="000421A7">
      <w:pPr>
        <w:rPr>
          <w:rFonts w:cs="Arial"/>
          <w:szCs w:val="18"/>
        </w:rPr>
      </w:pPr>
      <w:r w:rsidRPr="00260AAB">
        <w:rPr>
          <w:rFonts w:cs="Arial"/>
          <w:szCs w:val="18"/>
        </w:rPr>
        <w:t>Note: Probably a lot of “Many-to-One Route Discovery” appear in the log. The upper green filter box can be used to filter these messages out. Right click on this package and “Show only summary: Many</w:t>
      </w:r>
      <w:proofErr w:type="gramStart"/>
      <w:r w:rsidRPr="00260AAB">
        <w:rPr>
          <w:rFonts w:cs="Arial"/>
          <w:szCs w:val="18"/>
        </w:rPr>
        <w:t>…..</w:t>
      </w:r>
      <w:proofErr w:type="gramEnd"/>
      <w:r w:rsidRPr="00260AAB">
        <w:rPr>
          <w:rFonts w:cs="Arial"/>
          <w:szCs w:val="18"/>
        </w:rPr>
        <w:t>”, then negate the condition from “==” to “!=”.</w:t>
      </w:r>
    </w:p>
    <w:p w14:paraId="2B6C0DCF" w14:textId="77777777" w:rsidR="00F04BC5" w:rsidRPr="00260AAB" w:rsidRDefault="00F04BC5" w:rsidP="000421A7">
      <w:pPr>
        <w:rPr>
          <w:rFonts w:cs="Arial"/>
          <w:szCs w:val="18"/>
        </w:rPr>
      </w:pPr>
    </w:p>
    <w:p w14:paraId="6B5A800F" w14:textId="77777777" w:rsidR="00F04BC5" w:rsidRPr="00260AAB" w:rsidRDefault="00F04BC5" w:rsidP="000421A7">
      <w:pPr>
        <w:rPr>
          <w:rFonts w:cs="Arial"/>
          <w:szCs w:val="18"/>
        </w:rPr>
      </w:pPr>
    </w:p>
    <w:p w14:paraId="09EFB2B1" w14:textId="77777777" w:rsidR="00F04BC5" w:rsidRPr="00260AAB" w:rsidRDefault="00F04BC5" w:rsidP="000421A7">
      <w:pPr>
        <w:rPr>
          <w:rFonts w:cs="Arial"/>
          <w:szCs w:val="18"/>
        </w:rPr>
      </w:pPr>
      <w:r w:rsidRPr="00260AAB">
        <w:rPr>
          <w:rFonts w:cs="Arial"/>
          <w:szCs w:val="18"/>
        </w:rPr>
        <w:t>The 1</w:t>
      </w:r>
      <w:r w:rsidRPr="00260AAB">
        <w:rPr>
          <w:rFonts w:cs="Arial"/>
          <w:szCs w:val="18"/>
          <w:vertAlign w:val="superscript"/>
        </w:rPr>
        <w:t>st</w:t>
      </w:r>
      <w:r w:rsidRPr="00260AAB">
        <w:rPr>
          <w:rFonts w:cs="Arial"/>
          <w:szCs w:val="18"/>
        </w:rPr>
        <w:t xml:space="preserve"> phase is done.</w:t>
      </w:r>
      <w:r w:rsidR="00732C89" w:rsidRPr="00260AAB">
        <w:rPr>
          <w:rFonts w:cs="Arial"/>
          <w:szCs w:val="18"/>
        </w:rPr>
        <w:t xml:space="preserve"> Both devices are on the same network and now they can exchange messages.</w:t>
      </w:r>
    </w:p>
    <w:p w14:paraId="4BA6F1DD" w14:textId="77777777" w:rsidR="00EB2D5E" w:rsidRPr="00260AAB" w:rsidRDefault="00EB2D5E" w:rsidP="000421A7">
      <w:pPr>
        <w:rPr>
          <w:rFonts w:cs="Arial"/>
          <w:szCs w:val="18"/>
        </w:rPr>
      </w:pPr>
      <w:r w:rsidRPr="00260AAB">
        <w:rPr>
          <w:rFonts w:cs="Arial"/>
          <w:szCs w:val="18"/>
        </w:rPr>
        <w:t>Let’s step to the 2</w:t>
      </w:r>
      <w:r w:rsidRPr="00260AAB">
        <w:rPr>
          <w:rFonts w:cs="Arial"/>
          <w:szCs w:val="18"/>
          <w:vertAlign w:val="superscript"/>
        </w:rPr>
        <w:t>nd</w:t>
      </w:r>
      <w:r w:rsidRPr="00260AAB">
        <w:rPr>
          <w:rFonts w:cs="Arial"/>
          <w:szCs w:val="18"/>
        </w:rPr>
        <w:t xml:space="preserve"> phase.</w:t>
      </w:r>
    </w:p>
    <w:p w14:paraId="5E9982A6" w14:textId="77777777" w:rsidR="00EB2D5E" w:rsidRPr="00260AAB" w:rsidRDefault="00EB2D5E" w:rsidP="000421A7">
      <w:pPr>
        <w:rPr>
          <w:rFonts w:cs="Arial"/>
          <w:szCs w:val="18"/>
        </w:rPr>
      </w:pPr>
    </w:p>
    <w:p w14:paraId="42361291" w14:textId="77777777" w:rsidR="00EB2D5E" w:rsidRPr="00260AAB" w:rsidRDefault="00EB2D5E" w:rsidP="000421A7">
      <w:pPr>
        <w:rPr>
          <w:rFonts w:cs="Arial"/>
          <w:szCs w:val="18"/>
        </w:rPr>
      </w:pPr>
    </w:p>
    <w:p w14:paraId="2F730C9C" w14:textId="77777777" w:rsidR="00EB2D5E" w:rsidRPr="00260AAB" w:rsidRDefault="00EB2D5E">
      <w:pPr>
        <w:spacing w:before="0" w:line="240" w:lineRule="auto"/>
        <w:jc w:val="left"/>
        <w:rPr>
          <w:rFonts w:cs="Arial"/>
          <w:szCs w:val="18"/>
        </w:rPr>
      </w:pPr>
      <w:r w:rsidRPr="00260AAB">
        <w:rPr>
          <w:rFonts w:cs="Arial"/>
          <w:szCs w:val="18"/>
        </w:rPr>
        <w:br w:type="page"/>
      </w:r>
    </w:p>
    <w:p w14:paraId="6BB77E88" w14:textId="77777777" w:rsidR="00EB2D5E" w:rsidRPr="00260AAB" w:rsidRDefault="005648E2" w:rsidP="00C91010">
      <w:pPr>
        <w:pStyle w:val="Heading1"/>
        <w:rPr>
          <w:rFonts w:cs="Arial"/>
        </w:rPr>
      </w:pPr>
      <w:r w:rsidRPr="00260AAB">
        <w:rPr>
          <w:rFonts w:cs="Arial"/>
        </w:rPr>
        <w:lastRenderedPageBreak/>
        <w:t>Sending On/Off/Toggle command</w:t>
      </w:r>
    </w:p>
    <w:p w14:paraId="797E1AA5" w14:textId="77777777" w:rsidR="00EB2D5E" w:rsidRPr="00260AAB" w:rsidRDefault="00EB2D5E" w:rsidP="000421A7">
      <w:pPr>
        <w:rPr>
          <w:rFonts w:cs="Arial"/>
          <w:szCs w:val="18"/>
        </w:rPr>
      </w:pPr>
    </w:p>
    <w:p w14:paraId="75D113DD" w14:textId="77777777" w:rsidR="00706854" w:rsidRPr="00260AAB" w:rsidRDefault="00706854" w:rsidP="000421A7">
      <w:pPr>
        <w:rPr>
          <w:rFonts w:cs="Arial"/>
          <w:szCs w:val="18"/>
        </w:rPr>
      </w:pPr>
      <w:r w:rsidRPr="00260AAB">
        <w:rPr>
          <w:rFonts w:cs="Arial"/>
          <w:szCs w:val="18"/>
        </w:rPr>
        <w:t>The 2</w:t>
      </w:r>
      <w:r w:rsidRPr="00260AAB">
        <w:rPr>
          <w:rFonts w:cs="Arial"/>
          <w:szCs w:val="18"/>
          <w:vertAlign w:val="superscript"/>
        </w:rPr>
        <w:t>nd</w:t>
      </w:r>
      <w:r w:rsidRPr="00260AAB">
        <w:rPr>
          <w:rFonts w:cs="Arial"/>
          <w:szCs w:val="18"/>
        </w:rPr>
        <w:t xml:space="preserve"> </w:t>
      </w:r>
      <w:r w:rsidR="00BD03EC" w:rsidRPr="00260AAB">
        <w:rPr>
          <w:rFonts w:cs="Arial"/>
          <w:szCs w:val="18"/>
        </w:rPr>
        <w:t>phase</w:t>
      </w:r>
      <w:r w:rsidRPr="00260AAB">
        <w:rPr>
          <w:rFonts w:cs="Arial"/>
          <w:szCs w:val="18"/>
        </w:rPr>
        <w:t>.</w:t>
      </w:r>
    </w:p>
    <w:p w14:paraId="70F40316" w14:textId="77777777" w:rsidR="00EB2D5E" w:rsidRPr="00260AAB" w:rsidRDefault="00B21082" w:rsidP="000421A7">
      <w:pPr>
        <w:rPr>
          <w:rFonts w:cs="Arial"/>
          <w:szCs w:val="18"/>
        </w:rPr>
      </w:pPr>
      <w:r w:rsidRPr="00260AAB">
        <w:rPr>
          <w:rFonts w:cs="Arial"/>
          <w:szCs w:val="18"/>
        </w:rPr>
        <w:t xml:space="preserve">Now the devices </w:t>
      </w:r>
      <w:r w:rsidR="003936DD" w:rsidRPr="00260AAB">
        <w:rPr>
          <w:rFonts w:cs="Arial"/>
          <w:szCs w:val="18"/>
        </w:rPr>
        <w:t>are ready to transmit and receive data on the network, although these messages are not handled by default. The Light application should know what to do with the incoming commands and execute the appropriate operations.</w:t>
      </w:r>
    </w:p>
    <w:p w14:paraId="5C27624B" w14:textId="77777777" w:rsidR="003936DD" w:rsidRPr="00260AAB" w:rsidRDefault="003936DD" w:rsidP="000421A7">
      <w:pPr>
        <w:rPr>
          <w:rFonts w:cs="Arial"/>
          <w:szCs w:val="18"/>
        </w:rPr>
      </w:pPr>
      <w:r w:rsidRPr="00260AAB">
        <w:rPr>
          <w:rFonts w:cs="Arial"/>
          <w:szCs w:val="18"/>
        </w:rPr>
        <w:t>In this application the Light should turn on/off- or toggle LED1 based on the received data.</w:t>
      </w:r>
    </w:p>
    <w:p w14:paraId="6DF2C876" w14:textId="77777777" w:rsidR="003936DD" w:rsidRPr="00260AAB" w:rsidRDefault="003936DD" w:rsidP="000421A7">
      <w:pPr>
        <w:rPr>
          <w:rFonts w:cs="Arial"/>
          <w:szCs w:val="18"/>
        </w:rPr>
      </w:pPr>
      <w:r w:rsidRPr="00260AAB">
        <w:rPr>
          <w:rFonts w:cs="Arial"/>
          <w:szCs w:val="18"/>
        </w:rPr>
        <w:t>The Switch device should send one of these commands based on which button has been pressed.</w:t>
      </w:r>
    </w:p>
    <w:p w14:paraId="16014251" w14:textId="77777777" w:rsidR="003936DD" w:rsidRPr="00260AAB" w:rsidRDefault="003936DD" w:rsidP="000421A7">
      <w:pPr>
        <w:rPr>
          <w:rFonts w:cs="Arial"/>
          <w:szCs w:val="18"/>
        </w:rPr>
      </w:pPr>
      <w:r w:rsidRPr="00260AAB">
        <w:rPr>
          <w:rFonts w:cs="Arial"/>
          <w:szCs w:val="18"/>
        </w:rPr>
        <w:t xml:space="preserve">Our task is to prepare the devices for these </w:t>
      </w:r>
      <w:r w:rsidR="00BF7570" w:rsidRPr="00260AAB">
        <w:rPr>
          <w:rFonts w:cs="Arial"/>
          <w:szCs w:val="18"/>
        </w:rPr>
        <w:t>features</w:t>
      </w:r>
      <w:r w:rsidRPr="00260AAB">
        <w:rPr>
          <w:rFonts w:cs="Arial"/>
          <w:szCs w:val="18"/>
        </w:rPr>
        <w:t>.</w:t>
      </w:r>
    </w:p>
    <w:p w14:paraId="4959E32F" w14:textId="77777777" w:rsidR="003936DD" w:rsidRPr="00260AAB" w:rsidRDefault="0038180B" w:rsidP="00BF7570">
      <w:pPr>
        <w:pStyle w:val="Heading2"/>
        <w:rPr>
          <w:rFonts w:cs="Arial"/>
        </w:rPr>
      </w:pPr>
      <w:bookmarkStart w:id="32" w:name="_Ref24562721"/>
      <w:r w:rsidRPr="00260AAB">
        <w:rPr>
          <w:rFonts w:cs="Arial"/>
        </w:rPr>
        <w:t>Command handling on Light device</w:t>
      </w:r>
      <w:bookmarkEnd w:id="32"/>
    </w:p>
    <w:p w14:paraId="186D6009" w14:textId="77777777" w:rsidR="0038180B" w:rsidRPr="00260AAB" w:rsidRDefault="0038180B" w:rsidP="0038180B">
      <w:pPr>
        <w:rPr>
          <w:rFonts w:cs="Arial"/>
        </w:rPr>
      </w:pPr>
      <w:r w:rsidRPr="00260AAB">
        <w:rPr>
          <w:rFonts w:cs="Arial"/>
        </w:rPr>
        <w:t>To become aware of any received command from the user application level, the Callback functions should be used.</w:t>
      </w:r>
    </w:p>
    <w:p w14:paraId="370A0A91" w14:textId="77777777" w:rsidR="0038180B" w:rsidRPr="00260AAB" w:rsidRDefault="0038180B" w:rsidP="0038180B">
      <w:pPr>
        <w:rPr>
          <w:rFonts w:cs="Arial"/>
        </w:rPr>
      </w:pPr>
      <w:r w:rsidRPr="00260AAB">
        <w:rPr>
          <w:rFonts w:cs="Arial"/>
        </w:rPr>
        <w:t>These functions can be enabled in the Callbacks tab of the AppBuilder.</w:t>
      </w:r>
    </w:p>
    <w:p w14:paraId="17443997" w14:textId="1A222150" w:rsidR="00B52E70" w:rsidRPr="00260AAB" w:rsidRDefault="0038180B" w:rsidP="000421A7">
      <w:pPr>
        <w:rPr>
          <w:rFonts w:cs="Arial"/>
          <w:szCs w:val="18"/>
        </w:rPr>
      </w:pPr>
      <w:r w:rsidRPr="00260AAB">
        <w:rPr>
          <w:rFonts w:cs="Arial"/>
          <w:szCs w:val="18"/>
        </w:rPr>
        <w:t>Open this tab, find and enable the On-Off-Toggle callbacks under “General/</w:t>
      </w:r>
      <w:proofErr w:type="spellStart"/>
      <w:r w:rsidRPr="00260AAB">
        <w:rPr>
          <w:rFonts w:cs="Arial"/>
          <w:szCs w:val="18"/>
        </w:rPr>
        <w:t>OnOff</w:t>
      </w:r>
      <w:proofErr w:type="spellEnd"/>
      <w:r w:rsidRPr="00260AAB">
        <w:rPr>
          <w:rFonts w:cs="Arial"/>
          <w:szCs w:val="18"/>
        </w:rPr>
        <w:t xml:space="preserve"> Cluster” menu</w:t>
      </w:r>
      <w:r w:rsidR="00B52E70" w:rsidRPr="00260AAB">
        <w:rPr>
          <w:rFonts w:cs="Arial"/>
          <w:szCs w:val="18"/>
        </w:rPr>
        <w:t>.</w:t>
      </w:r>
      <w:r w:rsidR="00E9545C" w:rsidRPr="00260AAB">
        <w:rPr>
          <w:rFonts w:cs="Arial"/>
          <w:szCs w:val="18"/>
        </w:rPr>
        <w:t xml:space="preserve"> See </w:t>
      </w:r>
      <w:r w:rsidR="00E9545C" w:rsidRPr="00260AAB">
        <w:rPr>
          <w:rFonts w:cs="Arial"/>
          <w:szCs w:val="18"/>
        </w:rPr>
        <w:fldChar w:fldCharType="begin"/>
      </w:r>
      <w:r w:rsidR="00E9545C" w:rsidRPr="00260AAB">
        <w:rPr>
          <w:rFonts w:cs="Arial"/>
          <w:szCs w:val="18"/>
        </w:rPr>
        <w:instrText xml:space="preserve"> REF _Ref24648304 \h </w:instrText>
      </w:r>
      <w:r w:rsidR="00E9545C" w:rsidRPr="00260AAB">
        <w:rPr>
          <w:rFonts w:cs="Arial"/>
          <w:szCs w:val="18"/>
        </w:rPr>
      </w:r>
      <w:r w:rsidR="00260AAB">
        <w:rPr>
          <w:rFonts w:cs="Arial"/>
          <w:szCs w:val="18"/>
        </w:rPr>
        <w:instrText xml:space="preserve"> \* MERGEFORMAT </w:instrText>
      </w:r>
      <w:r w:rsidR="00E9545C" w:rsidRPr="00260AAB">
        <w:rPr>
          <w:rFonts w:cs="Arial"/>
          <w:szCs w:val="18"/>
        </w:rPr>
        <w:fldChar w:fldCharType="separate"/>
      </w:r>
      <w:r w:rsidR="006D06CD" w:rsidRPr="00260AAB">
        <w:rPr>
          <w:rFonts w:cs="Arial"/>
        </w:rPr>
        <w:t xml:space="preserve">Figure </w:t>
      </w:r>
      <w:r w:rsidR="006D06CD">
        <w:rPr>
          <w:rFonts w:cs="Arial"/>
          <w:noProof/>
        </w:rPr>
        <w:t>8</w:t>
      </w:r>
      <w:r w:rsidR="006D06CD" w:rsidRPr="00260AAB">
        <w:rPr>
          <w:rFonts w:cs="Arial"/>
          <w:noProof/>
        </w:rPr>
        <w:noBreakHyphen/>
      </w:r>
      <w:r w:rsidR="006D06CD">
        <w:rPr>
          <w:rFonts w:cs="Arial"/>
          <w:noProof/>
        </w:rPr>
        <w:t>1</w:t>
      </w:r>
      <w:r w:rsidR="00E9545C" w:rsidRPr="00260AAB">
        <w:rPr>
          <w:rFonts w:cs="Arial"/>
          <w:szCs w:val="18"/>
        </w:rPr>
        <w:fldChar w:fldCharType="end"/>
      </w:r>
      <w:r w:rsidR="00E9545C" w:rsidRPr="00260AAB">
        <w:rPr>
          <w:rFonts w:cs="Arial"/>
          <w:szCs w:val="18"/>
        </w:rPr>
        <w:t>.</w:t>
      </w:r>
    </w:p>
    <w:p w14:paraId="2F621253" w14:textId="77777777" w:rsidR="003263AB" w:rsidRPr="00260AAB" w:rsidRDefault="00B52E70" w:rsidP="00A926EF">
      <w:pPr>
        <w:keepNext/>
        <w:jc w:val="center"/>
        <w:rPr>
          <w:rFonts w:cs="Arial"/>
        </w:rPr>
      </w:pPr>
      <w:r w:rsidRPr="00260AAB">
        <w:rPr>
          <w:rFonts w:cs="Arial"/>
          <w:noProof/>
          <w:szCs w:val="18"/>
        </w:rPr>
        <w:drawing>
          <wp:inline distT="0" distB="0" distL="0" distR="0" wp14:anchorId="5D02B582" wp14:editId="4BFA1C5C">
            <wp:extent cx="6853555" cy="3347085"/>
            <wp:effectExtent l="19050" t="19050" r="23495" b="24765"/>
            <wp:docPr id="251" name="Picture 251" descr="C:\Users\patoth\Pictures\Screenpresso\2019-11-13_17h57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oth\Pictures\Screenpresso\2019-11-13_17h57_3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3555" cy="3347085"/>
                    </a:xfrm>
                    <a:prstGeom prst="rect">
                      <a:avLst/>
                    </a:prstGeom>
                    <a:noFill/>
                    <a:ln>
                      <a:solidFill>
                        <a:schemeClr val="accent1"/>
                      </a:solidFill>
                    </a:ln>
                  </pic:spPr>
                </pic:pic>
              </a:graphicData>
            </a:graphic>
          </wp:inline>
        </w:drawing>
      </w:r>
    </w:p>
    <w:p w14:paraId="6065C408" w14:textId="777CC3F0" w:rsidR="00B52E70" w:rsidRPr="00260AAB" w:rsidRDefault="003263AB" w:rsidP="006803B8">
      <w:pPr>
        <w:pStyle w:val="Caption"/>
        <w:jc w:val="center"/>
        <w:rPr>
          <w:rFonts w:cs="Arial"/>
        </w:rPr>
      </w:pPr>
      <w:bookmarkStart w:id="33" w:name="_Ref24648304"/>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8</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1</w:t>
      </w:r>
      <w:r w:rsidRPr="00260AAB">
        <w:rPr>
          <w:rFonts w:cs="Arial"/>
        </w:rPr>
        <w:fldChar w:fldCharType="end"/>
      </w:r>
      <w:bookmarkEnd w:id="33"/>
      <w:r w:rsidR="006803B8" w:rsidRPr="00260AAB">
        <w:rPr>
          <w:rFonts w:cs="Arial"/>
        </w:rPr>
        <w:br/>
        <w:t>On/Off Cluster callbacks enabling.</w:t>
      </w:r>
    </w:p>
    <w:p w14:paraId="3B1E447E" w14:textId="77777777" w:rsidR="00B52E70" w:rsidRPr="00260AAB" w:rsidRDefault="00B52E70" w:rsidP="000421A7">
      <w:pPr>
        <w:rPr>
          <w:rFonts w:cs="Arial"/>
          <w:szCs w:val="18"/>
        </w:rPr>
      </w:pPr>
    </w:p>
    <w:p w14:paraId="13366A98" w14:textId="77777777" w:rsidR="00936884" w:rsidRPr="00260AAB" w:rsidRDefault="00936884" w:rsidP="000421A7">
      <w:pPr>
        <w:rPr>
          <w:rFonts w:cs="Arial"/>
          <w:szCs w:val="18"/>
        </w:rPr>
      </w:pPr>
      <w:r w:rsidRPr="00260AAB">
        <w:rPr>
          <w:rFonts w:cs="Arial"/>
          <w:szCs w:val="18"/>
        </w:rPr>
        <w:t>Save the modified .</w:t>
      </w:r>
      <w:proofErr w:type="spellStart"/>
      <w:r w:rsidRPr="00260AAB">
        <w:rPr>
          <w:rFonts w:cs="Arial"/>
          <w:szCs w:val="18"/>
        </w:rPr>
        <w:t>isc</w:t>
      </w:r>
      <w:proofErr w:type="spellEnd"/>
      <w:r w:rsidRPr="00260AAB">
        <w:rPr>
          <w:rFonts w:cs="Arial"/>
          <w:szCs w:val="18"/>
        </w:rPr>
        <w:t xml:space="preserve"> file and press </w:t>
      </w:r>
      <w:r w:rsidRPr="00260AAB">
        <w:rPr>
          <w:rFonts w:cs="Arial"/>
          <w:i/>
          <w:szCs w:val="18"/>
        </w:rPr>
        <w:t>Generate</w:t>
      </w:r>
      <w:r w:rsidRPr="00260AAB">
        <w:rPr>
          <w:rFonts w:cs="Arial"/>
          <w:szCs w:val="18"/>
        </w:rPr>
        <w:t>.</w:t>
      </w:r>
      <w:r w:rsidR="0038180B" w:rsidRPr="00260AAB">
        <w:rPr>
          <w:rFonts w:cs="Arial"/>
          <w:szCs w:val="18"/>
        </w:rPr>
        <w:t xml:space="preserve"> </w:t>
      </w:r>
    </w:p>
    <w:p w14:paraId="29A41460" w14:textId="4339C92C" w:rsidR="00936884" w:rsidRPr="00260AAB" w:rsidRDefault="00936884" w:rsidP="000421A7">
      <w:pPr>
        <w:rPr>
          <w:rFonts w:cs="Arial"/>
          <w:szCs w:val="18"/>
        </w:rPr>
      </w:pPr>
      <w:r w:rsidRPr="00260AAB">
        <w:rPr>
          <w:rFonts w:cs="Arial"/>
          <w:szCs w:val="18"/>
        </w:rPr>
        <w:t xml:space="preserve">Maybe noticed that the </w:t>
      </w:r>
      <w:r w:rsidRPr="00260AAB">
        <w:rPr>
          <w:rFonts w:cs="Arial"/>
          <w:i/>
          <w:szCs w:val="18"/>
        </w:rPr>
        <w:t>&lt;</w:t>
      </w:r>
      <w:proofErr w:type="spellStart"/>
      <w:r w:rsidRPr="00260AAB">
        <w:rPr>
          <w:rFonts w:cs="Arial"/>
          <w:i/>
          <w:szCs w:val="18"/>
        </w:rPr>
        <w:t>ProjectName</w:t>
      </w:r>
      <w:proofErr w:type="spellEnd"/>
      <w:r w:rsidRPr="00260AAB">
        <w:rPr>
          <w:rFonts w:cs="Arial"/>
          <w:i/>
          <w:szCs w:val="18"/>
        </w:rPr>
        <w:t>&gt;_</w:t>
      </w:r>
      <w:proofErr w:type="spellStart"/>
      <w:r w:rsidRPr="00260AAB">
        <w:rPr>
          <w:rFonts w:cs="Arial"/>
          <w:i/>
          <w:szCs w:val="18"/>
        </w:rPr>
        <w:t>callbacks.c</w:t>
      </w:r>
      <w:proofErr w:type="spellEnd"/>
      <w:r w:rsidRPr="00260AAB">
        <w:rPr>
          <w:rFonts w:cs="Arial"/>
          <w:i/>
          <w:szCs w:val="18"/>
        </w:rPr>
        <w:t xml:space="preserve"> </w:t>
      </w:r>
      <w:r w:rsidRPr="00260AAB">
        <w:rPr>
          <w:rFonts w:cs="Arial"/>
          <w:szCs w:val="18"/>
        </w:rPr>
        <w:t xml:space="preserve">is not overwritten at re-generating time, but the </w:t>
      </w:r>
      <w:r w:rsidRPr="00260AAB">
        <w:rPr>
          <w:rFonts w:cs="Arial"/>
          <w:i/>
          <w:szCs w:val="18"/>
        </w:rPr>
        <w:t>callback-</w:t>
      </w:r>
      <w:proofErr w:type="spellStart"/>
      <w:r w:rsidRPr="00260AAB">
        <w:rPr>
          <w:rFonts w:cs="Arial"/>
          <w:i/>
          <w:szCs w:val="18"/>
        </w:rPr>
        <w:t>stub.c</w:t>
      </w:r>
      <w:proofErr w:type="spellEnd"/>
      <w:r w:rsidRPr="00260AAB">
        <w:rPr>
          <w:rFonts w:cs="Arial"/>
          <w:szCs w:val="18"/>
        </w:rPr>
        <w:t xml:space="preserve"> is. The reason behind this is that all the callbacks which are </w:t>
      </w:r>
      <w:r w:rsidR="00D96B91" w:rsidRPr="00260AAB">
        <w:rPr>
          <w:rFonts w:cs="Arial"/>
          <w:szCs w:val="18"/>
        </w:rPr>
        <w:t>defined</w:t>
      </w:r>
      <w:r w:rsidRPr="00260AAB">
        <w:rPr>
          <w:rFonts w:cs="Arial"/>
          <w:szCs w:val="18"/>
        </w:rPr>
        <w:t xml:space="preserve"> by the ZCL or Plugins </w:t>
      </w:r>
      <w:r w:rsidR="00FD3879" w:rsidRPr="00260AAB">
        <w:rPr>
          <w:rFonts w:cs="Arial"/>
          <w:szCs w:val="18"/>
        </w:rPr>
        <w:t xml:space="preserve">could be called by the stack. </w:t>
      </w:r>
      <w:r w:rsidR="00131096" w:rsidRPr="00260AAB">
        <w:rPr>
          <w:rFonts w:cs="Arial"/>
          <w:szCs w:val="18"/>
        </w:rPr>
        <w:t xml:space="preserve">These </w:t>
      </w:r>
      <w:r w:rsidRPr="00260AAB">
        <w:rPr>
          <w:rFonts w:cs="Arial"/>
          <w:szCs w:val="18"/>
        </w:rPr>
        <w:t>should be placed somewhere to avoid compiler errors, even if these callbacks are not used</w:t>
      </w:r>
      <w:r w:rsidR="00131096" w:rsidRPr="00260AAB">
        <w:rPr>
          <w:rFonts w:cs="Arial"/>
          <w:szCs w:val="18"/>
        </w:rPr>
        <w:t xml:space="preserve"> by the user</w:t>
      </w:r>
      <w:r w:rsidRPr="00260AAB">
        <w:rPr>
          <w:rFonts w:cs="Arial"/>
          <w:szCs w:val="18"/>
        </w:rPr>
        <w:t xml:space="preserve">. The </w:t>
      </w:r>
      <w:r w:rsidRPr="00260AAB">
        <w:rPr>
          <w:rFonts w:cs="Arial"/>
          <w:i/>
          <w:szCs w:val="18"/>
        </w:rPr>
        <w:t>callback-</w:t>
      </w:r>
      <w:proofErr w:type="spellStart"/>
      <w:r w:rsidRPr="00260AAB">
        <w:rPr>
          <w:rFonts w:cs="Arial"/>
          <w:i/>
          <w:szCs w:val="18"/>
        </w:rPr>
        <w:t>stub.c</w:t>
      </w:r>
      <w:proofErr w:type="spellEnd"/>
      <w:r w:rsidRPr="00260AAB">
        <w:rPr>
          <w:rFonts w:cs="Arial"/>
          <w:i/>
          <w:szCs w:val="18"/>
        </w:rPr>
        <w:t xml:space="preserve"> </w:t>
      </w:r>
      <w:r w:rsidRPr="00260AAB">
        <w:rPr>
          <w:rFonts w:cs="Arial"/>
          <w:szCs w:val="18"/>
        </w:rPr>
        <w:t xml:space="preserve">serves this purpose. When a callback is enabled, </w:t>
      </w:r>
      <w:r w:rsidR="00131096" w:rsidRPr="00260AAB">
        <w:rPr>
          <w:rFonts w:cs="Arial"/>
          <w:szCs w:val="18"/>
        </w:rPr>
        <w:t xml:space="preserve">it should be taken off from the </w:t>
      </w:r>
      <w:r w:rsidR="00131096" w:rsidRPr="00260AAB">
        <w:rPr>
          <w:rFonts w:cs="Arial"/>
          <w:i/>
          <w:szCs w:val="18"/>
        </w:rPr>
        <w:t>callback-</w:t>
      </w:r>
      <w:proofErr w:type="spellStart"/>
      <w:r w:rsidR="00131096" w:rsidRPr="00260AAB">
        <w:rPr>
          <w:rFonts w:cs="Arial"/>
          <w:i/>
          <w:szCs w:val="18"/>
        </w:rPr>
        <w:t>stub.c</w:t>
      </w:r>
      <w:proofErr w:type="spellEnd"/>
      <w:r w:rsidR="00131096" w:rsidRPr="00260AAB">
        <w:rPr>
          <w:rFonts w:cs="Arial"/>
          <w:szCs w:val="18"/>
        </w:rPr>
        <w:t xml:space="preserve"> and reside into the </w:t>
      </w:r>
      <w:r w:rsidR="00131096" w:rsidRPr="00260AAB">
        <w:rPr>
          <w:rFonts w:cs="Arial"/>
          <w:i/>
          <w:szCs w:val="18"/>
        </w:rPr>
        <w:t>&lt;</w:t>
      </w:r>
      <w:proofErr w:type="spellStart"/>
      <w:r w:rsidR="00131096" w:rsidRPr="00260AAB">
        <w:rPr>
          <w:rFonts w:cs="Arial"/>
          <w:i/>
          <w:szCs w:val="18"/>
        </w:rPr>
        <w:t>ProjectName</w:t>
      </w:r>
      <w:proofErr w:type="spellEnd"/>
      <w:r w:rsidR="00131096" w:rsidRPr="00260AAB">
        <w:rPr>
          <w:rFonts w:cs="Arial"/>
          <w:i/>
          <w:szCs w:val="18"/>
        </w:rPr>
        <w:t>&gt;_</w:t>
      </w:r>
      <w:proofErr w:type="spellStart"/>
      <w:r w:rsidR="00131096" w:rsidRPr="00260AAB">
        <w:rPr>
          <w:rFonts w:cs="Arial"/>
          <w:i/>
          <w:szCs w:val="18"/>
        </w:rPr>
        <w:t>callbacks.c</w:t>
      </w:r>
      <w:proofErr w:type="spellEnd"/>
      <w:r w:rsidR="00131096" w:rsidRPr="00260AAB">
        <w:rPr>
          <w:rFonts w:cs="Arial"/>
          <w:szCs w:val="18"/>
        </w:rPr>
        <w:t xml:space="preserve">. It means for use that the enabled callbacks </w:t>
      </w:r>
      <w:r w:rsidR="006A476B" w:rsidRPr="00260AAB">
        <w:rPr>
          <w:rFonts w:cs="Arial"/>
          <w:szCs w:val="18"/>
        </w:rPr>
        <w:t>should</w:t>
      </w:r>
      <w:r w:rsidR="00131096" w:rsidRPr="00260AAB">
        <w:rPr>
          <w:rFonts w:cs="Arial"/>
          <w:szCs w:val="18"/>
        </w:rPr>
        <w:t xml:space="preserve"> be added manually to the </w:t>
      </w:r>
      <w:proofErr w:type="spellStart"/>
      <w:r w:rsidR="00131096" w:rsidRPr="00260AAB">
        <w:rPr>
          <w:rFonts w:cs="Arial"/>
          <w:i/>
          <w:szCs w:val="18"/>
        </w:rPr>
        <w:t>Zigbee_Light_ZC_callbacks.c</w:t>
      </w:r>
      <w:proofErr w:type="spellEnd"/>
      <w:r w:rsidR="00131096" w:rsidRPr="00260AAB">
        <w:rPr>
          <w:rFonts w:cs="Arial"/>
          <w:szCs w:val="18"/>
        </w:rPr>
        <w:t xml:space="preserve"> file</w:t>
      </w:r>
      <w:r w:rsidR="006A476B" w:rsidRPr="00260AAB">
        <w:rPr>
          <w:rFonts w:cs="Arial"/>
          <w:szCs w:val="18"/>
        </w:rPr>
        <w:t xml:space="preserve"> and implement the desired functionality</w:t>
      </w:r>
      <w:r w:rsidR="00131096" w:rsidRPr="00260AAB">
        <w:rPr>
          <w:rFonts w:cs="Arial"/>
          <w:szCs w:val="18"/>
        </w:rPr>
        <w:t>.</w:t>
      </w:r>
    </w:p>
    <w:p w14:paraId="16AE6179" w14:textId="77777777" w:rsidR="00D055B9" w:rsidRDefault="00D055B9" w:rsidP="00D055B9">
      <w:pPr>
        <w:spacing w:before="0" w:line="240" w:lineRule="auto"/>
        <w:jc w:val="left"/>
        <w:rPr>
          <w:rFonts w:cs="Arial"/>
          <w:szCs w:val="18"/>
        </w:rPr>
      </w:pPr>
      <w:r>
        <w:rPr>
          <w:rFonts w:cs="Arial"/>
          <w:szCs w:val="18"/>
        </w:rPr>
        <w:br w:type="page"/>
      </w:r>
    </w:p>
    <w:p w14:paraId="3ADE1415" w14:textId="77777777" w:rsidR="006A476B" w:rsidRPr="00260AAB" w:rsidRDefault="006A476B" w:rsidP="000421A7">
      <w:pPr>
        <w:rPr>
          <w:rFonts w:cs="Arial"/>
          <w:szCs w:val="18"/>
        </w:rPr>
      </w:pPr>
      <w:r w:rsidRPr="00260AAB">
        <w:rPr>
          <w:rFonts w:cs="Arial"/>
          <w:szCs w:val="18"/>
        </w:rPr>
        <w:lastRenderedPageBreak/>
        <w:t xml:space="preserve">The affected part of the </w:t>
      </w:r>
      <w:proofErr w:type="spellStart"/>
      <w:r w:rsidRPr="00260AAB">
        <w:rPr>
          <w:rFonts w:cs="Arial"/>
          <w:i/>
          <w:szCs w:val="18"/>
        </w:rPr>
        <w:t>Zigbee_Light_ZC_callbacks.c</w:t>
      </w:r>
      <w:proofErr w:type="spellEnd"/>
      <w:r w:rsidRPr="00260AAB">
        <w:rPr>
          <w:rFonts w:cs="Arial"/>
          <w:i/>
          <w:szCs w:val="18"/>
        </w:rPr>
        <w:t xml:space="preserve"> </w:t>
      </w:r>
      <w:r w:rsidRPr="00260AAB">
        <w:rPr>
          <w:rFonts w:cs="Arial"/>
          <w:szCs w:val="18"/>
        </w:rPr>
        <w:t>looks like the below:</w:t>
      </w:r>
    </w:p>
    <w:p w14:paraId="74B53B26" w14:textId="77777777" w:rsidR="006A476B" w:rsidRPr="00260AAB" w:rsidRDefault="006A476B" w:rsidP="000421A7">
      <w:pPr>
        <w:rPr>
          <w:rFonts w:cs="Arial"/>
          <w:szCs w:val="18"/>
        </w:rPr>
      </w:pPr>
    </w:p>
    <w:tbl>
      <w:tblPr>
        <w:tblStyle w:val="TableGrid"/>
        <w:tblW w:w="0" w:type="auto"/>
        <w:tblLook w:val="04A0" w:firstRow="1" w:lastRow="0" w:firstColumn="1" w:lastColumn="0" w:noHBand="0" w:noVBand="1"/>
      </w:tblPr>
      <w:tblGrid>
        <w:gridCol w:w="10790"/>
      </w:tblGrid>
      <w:tr w:rsidR="006A476B" w:rsidRPr="00260AAB" w14:paraId="257C00C6" w14:textId="77777777" w:rsidTr="006A476B">
        <w:tc>
          <w:tcPr>
            <w:tcW w:w="10790" w:type="dxa"/>
          </w:tcPr>
          <w:p w14:paraId="67AB129E" w14:textId="77777777" w:rsidR="006A476B" w:rsidRPr="00260AAB" w:rsidRDefault="006A476B" w:rsidP="006A476B">
            <w:pPr>
              <w:autoSpaceDE w:val="0"/>
              <w:autoSpaceDN w:val="0"/>
              <w:adjustRightInd w:val="0"/>
              <w:spacing w:before="0" w:line="240" w:lineRule="auto"/>
              <w:jc w:val="left"/>
              <w:rPr>
                <w:rFonts w:cs="Arial"/>
                <w:sz w:val="20"/>
              </w:rPr>
            </w:pPr>
            <w:proofErr w:type="spellStart"/>
            <w:r w:rsidRPr="00260AAB">
              <w:rPr>
                <w:rFonts w:cs="Arial"/>
                <w:color w:val="005032"/>
                <w:sz w:val="20"/>
                <w:u w:val="single"/>
              </w:rPr>
              <w:t>boolean</w:t>
            </w:r>
            <w:proofErr w:type="spellEnd"/>
            <w:r w:rsidRPr="00260AAB">
              <w:rPr>
                <w:rFonts w:cs="Arial"/>
                <w:color w:val="000000"/>
                <w:sz w:val="20"/>
              </w:rPr>
              <w:t xml:space="preserve"> </w:t>
            </w:r>
            <w:proofErr w:type="spellStart"/>
            <w:r w:rsidRPr="00260AAB">
              <w:rPr>
                <w:rFonts w:cs="Arial"/>
                <w:b/>
                <w:bCs/>
                <w:color w:val="000000"/>
                <w:sz w:val="20"/>
              </w:rPr>
              <w:t>emberAfOnOffClusterOnCallback</w:t>
            </w:r>
            <w:proofErr w:type="spellEnd"/>
            <w:r w:rsidRPr="00260AAB">
              <w:rPr>
                <w:rFonts w:cs="Arial"/>
                <w:color w:val="000000"/>
                <w:sz w:val="20"/>
              </w:rPr>
              <w:t>(</w:t>
            </w:r>
            <w:r w:rsidRPr="00260AAB">
              <w:rPr>
                <w:rFonts w:cs="Arial"/>
                <w:b/>
                <w:bCs/>
                <w:color w:val="7F0055"/>
                <w:sz w:val="20"/>
              </w:rPr>
              <w:t>void</w:t>
            </w:r>
            <w:proofErr w:type="gramStart"/>
            <w:r w:rsidRPr="00260AAB">
              <w:rPr>
                <w:rFonts w:cs="Arial"/>
                <w:color w:val="000000"/>
                <w:sz w:val="20"/>
              </w:rPr>
              <w:t>){</w:t>
            </w:r>
            <w:proofErr w:type="gramEnd"/>
          </w:p>
          <w:p w14:paraId="28F6344E" w14:textId="77777777" w:rsidR="006A476B" w:rsidRPr="00260AAB" w:rsidRDefault="006A476B" w:rsidP="006A476B">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proofErr w:type="gramStart"/>
            <w:r w:rsidRPr="00260AAB">
              <w:rPr>
                <w:rFonts w:cs="Arial"/>
                <w:color w:val="000000"/>
                <w:sz w:val="20"/>
              </w:rPr>
              <w:t>emberAfCorePrintln</w:t>
            </w:r>
            <w:proofErr w:type="spellEnd"/>
            <w:r w:rsidRPr="00260AAB">
              <w:rPr>
                <w:rFonts w:cs="Arial"/>
                <w:color w:val="000000"/>
                <w:sz w:val="20"/>
              </w:rPr>
              <w:t>(</w:t>
            </w:r>
            <w:proofErr w:type="gramEnd"/>
            <w:r w:rsidRPr="00260AAB">
              <w:rPr>
                <w:rFonts w:cs="Arial"/>
                <w:color w:val="2A00FF"/>
                <w:sz w:val="20"/>
              </w:rPr>
              <w:t>"On command is received"</w:t>
            </w:r>
            <w:r w:rsidRPr="00260AAB">
              <w:rPr>
                <w:rFonts w:cs="Arial"/>
                <w:color w:val="000000"/>
                <w:sz w:val="20"/>
              </w:rPr>
              <w:t>);</w:t>
            </w:r>
          </w:p>
          <w:p w14:paraId="08416650" w14:textId="77777777" w:rsidR="006A476B" w:rsidRPr="00260AAB" w:rsidRDefault="006A476B" w:rsidP="006A476B">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proofErr w:type="gramStart"/>
            <w:r w:rsidRPr="00247AC0">
              <w:rPr>
                <w:rFonts w:cs="Arial"/>
                <w:b/>
                <w:bCs/>
                <w:color w:val="642880"/>
                <w:sz w:val="20"/>
              </w:rPr>
              <w:t>halSetLed</w:t>
            </w:r>
            <w:proofErr w:type="spellEnd"/>
            <w:r w:rsidRPr="00260AAB">
              <w:rPr>
                <w:rFonts w:cs="Arial"/>
                <w:color w:val="000000"/>
                <w:sz w:val="20"/>
              </w:rPr>
              <w:t>(</w:t>
            </w:r>
            <w:proofErr w:type="gramEnd"/>
            <w:r w:rsidRPr="00260AAB">
              <w:rPr>
                <w:rFonts w:cs="Arial"/>
                <w:color w:val="000000"/>
                <w:sz w:val="20"/>
              </w:rPr>
              <w:t>1);</w:t>
            </w:r>
          </w:p>
          <w:p w14:paraId="4FFEB399" w14:textId="77777777" w:rsidR="006A476B" w:rsidRPr="00260AAB" w:rsidRDefault="006A476B" w:rsidP="006A476B">
            <w:pPr>
              <w:autoSpaceDE w:val="0"/>
              <w:autoSpaceDN w:val="0"/>
              <w:adjustRightInd w:val="0"/>
              <w:spacing w:before="0" w:line="240" w:lineRule="auto"/>
              <w:jc w:val="left"/>
              <w:rPr>
                <w:rFonts w:cs="Arial"/>
                <w:sz w:val="20"/>
              </w:rPr>
            </w:pPr>
            <w:r w:rsidRPr="00260AAB">
              <w:rPr>
                <w:rFonts w:cs="Arial"/>
                <w:color w:val="000000"/>
                <w:sz w:val="20"/>
              </w:rPr>
              <w:t>}</w:t>
            </w:r>
          </w:p>
          <w:p w14:paraId="793CD8AF" w14:textId="77777777" w:rsidR="006A476B" w:rsidRPr="00260AAB" w:rsidRDefault="006A476B" w:rsidP="006A476B">
            <w:pPr>
              <w:autoSpaceDE w:val="0"/>
              <w:autoSpaceDN w:val="0"/>
              <w:adjustRightInd w:val="0"/>
              <w:spacing w:before="0" w:line="240" w:lineRule="auto"/>
              <w:jc w:val="left"/>
              <w:rPr>
                <w:rFonts w:cs="Arial"/>
                <w:sz w:val="20"/>
              </w:rPr>
            </w:pPr>
          </w:p>
          <w:p w14:paraId="2E51A531" w14:textId="77777777" w:rsidR="006A476B" w:rsidRPr="00260AAB" w:rsidRDefault="006A476B" w:rsidP="006A476B">
            <w:pPr>
              <w:autoSpaceDE w:val="0"/>
              <w:autoSpaceDN w:val="0"/>
              <w:adjustRightInd w:val="0"/>
              <w:spacing w:before="0" w:line="240" w:lineRule="auto"/>
              <w:jc w:val="left"/>
              <w:rPr>
                <w:rFonts w:cs="Arial"/>
                <w:sz w:val="20"/>
              </w:rPr>
            </w:pPr>
            <w:proofErr w:type="spellStart"/>
            <w:r w:rsidRPr="00260AAB">
              <w:rPr>
                <w:rFonts w:cs="Arial"/>
                <w:color w:val="005032"/>
                <w:sz w:val="20"/>
                <w:u w:val="single"/>
              </w:rPr>
              <w:t>boolean</w:t>
            </w:r>
            <w:proofErr w:type="spellEnd"/>
            <w:r w:rsidRPr="00260AAB">
              <w:rPr>
                <w:rFonts w:cs="Arial"/>
                <w:color w:val="000000"/>
                <w:sz w:val="20"/>
              </w:rPr>
              <w:t xml:space="preserve"> </w:t>
            </w:r>
            <w:proofErr w:type="spellStart"/>
            <w:r w:rsidRPr="00260AAB">
              <w:rPr>
                <w:rFonts w:cs="Arial"/>
                <w:b/>
                <w:bCs/>
                <w:color w:val="000000"/>
                <w:sz w:val="20"/>
              </w:rPr>
              <w:t>emberAfOnOffClusterOffCallback</w:t>
            </w:r>
            <w:proofErr w:type="spellEnd"/>
            <w:r w:rsidRPr="00260AAB">
              <w:rPr>
                <w:rFonts w:cs="Arial"/>
                <w:color w:val="000000"/>
                <w:sz w:val="20"/>
              </w:rPr>
              <w:t>(</w:t>
            </w:r>
            <w:r w:rsidRPr="00260AAB">
              <w:rPr>
                <w:rFonts w:cs="Arial"/>
                <w:b/>
                <w:bCs/>
                <w:color w:val="7F0055"/>
                <w:sz w:val="20"/>
              </w:rPr>
              <w:t>void</w:t>
            </w:r>
            <w:proofErr w:type="gramStart"/>
            <w:r w:rsidRPr="00260AAB">
              <w:rPr>
                <w:rFonts w:cs="Arial"/>
                <w:color w:val="000000"/>
                <w:sz w:val="20"/>
              </w:rPr>
              <w:t>){</w:t>
            </w:r>
            <w:proofErr w:type="gramEnd"/>
          </w:p>
          <w:p w14:paraId="0D3B06C5" w14:textId="77777777" w:rsidR="006A476B" w:rsidRPr="00260AAB" w:rsidRDefault="006A476B" w:rsidP="006A476B">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proofErr w:type="gramStart"/>
            <w:r w:rsidRPr="00260AAB">
              <w:rPr>
                <w:rFonts w:cs="Arial"/>
                <w:color w:val="000000"/>
                <w:sz w:val="20"/>
              </w:rPr>
              <w:t>emberAfCorePrintln</w:t>
            </w:r>
            <w:proofErr w:type="spellEnd"/>
            <w:r w:rsidRPr="00260AAB">
              <w:rPr>
                <w:rFonts w:cs="Arial"/>
                <w:color w:val="000000"/>
                <w:sz w:val="20"/>
              </w:rPr>
              <w:t>(</w:t>
            </w:r>
            <w:proofErr w:type="gramEnd"/>
            <w:r w:rsidRPr="00260AAB">
              <w:rPr>
                <w:rFonts w:cs="Arial"/>
                <w:color w:val="2A00FF"/>
                <w:sz w:val="20"/>
              </w:rPr>
              <w:t>"Off command is received"</w:t>
            </w:r>
            <w:r w:rsidRPr="00260AAB">
              <w:rPr>
                <w:rFonts w:cs="Arial"/>
                <w:color w:val="000000"/>
                <w:sz w:val="20"/>
              </w:rPr>
              <w:t>);</w:t>
            </w:r>
          </w:p>
          <w:p w14:paraId="2C7F6F5C" w14:textId="77777777" w:rsidR="006A476B" w:rsidRPr="00260AAB" w:rsidRDefault="006A476B" w:rsidP="006A476B">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proofErr w:type="gramStart"/>
            <w:r w:rsidRPr="00260AAB">
              <w:rPr>
                <w:rFonts w:cs="Arial"/>
                <w:b/>
                <w:bCs/>
                <w:color w:val="642880"/>
                <w:sz w:val="20"/>
              </w:rPr>
              <w:t>halClearLed</w:t>
            </w:r>
            <w:proofErr w:type="spellEnd"/>
            <w:r w:rsidRPr="00260AAB">
              <w:rPr>
                <w:rFonts w:cs="Arial"/>
                <w:color w:val="000000"/>
                <w:sz w:val="20"/>
              </w:rPr>
              <w:t>(</w:t>
            </w:r>
            <w:proofErr w:type="gramEnd"/>
            <w:r w:rsidRPr="00260AAB">
              <w:rPr>
                <w:rFonts w:cs="Arial"/>
                <w:color w:val="000000"/>
                <w:sz w:val="20"/>
              </w:rPr>
              <w:t>1);</w:t>
            </w:r>
          </w:p>
          <w:p w14:paraId="2FDFF450" w14:textId="77777777" w:rsidR="006A476B" w:rsidRPr="00260AAB" w:rsidRDefault="006A476B" w:rsidP="006A476B">
            <w:pPr>
              <w:autoSpaceDE w:val="0"/>
              <w:autoSpaceDN w:val="0"/>
              <w:adjustRightInd w:val="0"/>
              <w:spacing w:before="0" w:line="240" w:lineRule="auto"/>
              <w:jc w:val="left"/>
              <w:rPr>
                <w:rFonts w:cs="Arial"/>
                <w:sz w:val="20"/>
              </w:rPr>
            </w:pPr>
            <w:r w:rsidRPr="00260AAB">
              <w:rPr>
                <w:rFonts w:cs="Arial"/>
                <w:color w:val="000000"/>
                <w:sz w:val="20"/>
              </w:rPr>
              <w:t>}</w:t>
            </w:r>
          </w:p>
          <w:p w14:paraId="3DAC7D60" w14:textId="77777777" w:rsidR="006A476B" w:rsidRPr="00260AAB" w:rsidRDefault="006A476B" w:rsidP="006A476B">
            <w:pPr>
              <w:autoSpaceDE w:val="0"/>
              <w:autoSpaceDN w:val="0"/>
              <w:adjustRightInd w:val="0"/>
              <w:spacing w:before="0" w:line="240" w:lineRule="auto"/>
              <w:jc w:val="left"/>
              <w:rPr>
                <w:rFonts w:cs="Arial"/>
                <w:sz w:val="20"/>
              </w:rPr>
            </w:pPr>
          </w:p>
          <w:p w14:paraId="1D529D53" w14:textId="77777777" w:rsidR="006A476B" w:rsidRPr="00260AAB" w:rsidRDefault="006A476B" w:rsidP="006A476B">
            <w:pPr>
              <w:autoSpaceDE w:val="0"/>
              <w:autoSpaceDN w:val="0"/>
              <w:adjustRightInd w:val="0"/>
              <w:spacing w:before="0" w:line="240" w:lineRule="auto"/>
              <w:jc w:val="left"/>
              <w:rPr>
                <w:rFonts w:cs="Arial"/>
                <w:sz w:val="20"/>
              </w:rPr>
            </w:pPr>
            <w:proofErr w:type="spellStart"/>
            <w:r w:rsidRPr="00260AAB">
              <w:rPr>
                <w:rFonts w:cs="Arial"/>
                <w:color w:val="005032"/>
                <w:sz w:val="20"/>
                <w:u w:val="single"/>
              </w:rPr>
              <w:t>boolean</w:t>
            </w:r>
            <w:proofErr w:type="spellEnd"/>
            <w:r w:rsidRPr="00260AAB">
              <w:rPr>
                <w:rFonts w:cs="Arial"/>
                <w:color w:val="000000"/>
                <w:sz w:val="20"/>
              </w:rPr>
              <w:t xml:space="preserve"> </w:t>
            </w:r>
            <w:proofErr w:type="spellStart"/>
            <w:r w:rsidRPr="00260AAB">
              <w:rPr>
                <w:rFonts w:cs="Arial"/>
                <w:b/>
                <w:bCs/>
                <w:color w:val="000000"/>
                <w:sz w:val="20"/>
              </w:rPr>
              <w:t>emberAfOnOffClusterToggleCallback</w:t>
            </w:r>
            <w:proofErr w:type="spellEnd"/>
            <w:r w:rsidRPr="00260AAB">
              <w:rPr>
                <w:rFonts w:cs="Arial"/>
                <w:color w:val="000000"/>
                <w:sz w:val="20"/>
              </w:rPr>
              <w:t>(</w:t>
            </w:r>
            <w:r w:rsidRPr="00260AAB">
              <w:rPr>
                <w:rFonts w:cs="Arial"/>
                <w:b/>
                <w:bCs/>
                <w:color w:val="7F0055"/>
                <w:sz w:val="20"/>
              </w:rPr>
              <w:t>void</w:t>
            </w:r>
            <w:proofErr w:type="gramStart"/>
            <w:r w:rsidRPr="00260AAB">
              <w:rPr>
                <w:rFonts w:cs="Arial"/>
                <w:color w:val="000000"/>
                <w:sz w:val="20"/>
              </w:rPr>
              <w:t>){</w:t>
            </w:r>
            <w:proofErr w:type="gramEnd"/>
          </w:p>
          <w:p w14:paraId="056A3DA4" w14:textId="77777777" w:rsidR="006A476B" w:rsidRPr="00260AAB" w:rsidRDefault="006A476B" w:rsidP="006A476B">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proofErr w:type="gramStart"/>
            <w:r w:rsidRPr="00260AAB">
              <w:rPr>
                <w:rFonts w:cs="Arial"/>
                <w:color w:val="000000"/>
                <w:sz w:val="20"/>
              </w:rPr>
              <w:t>emberAfCorePrintln</w:t>
            </w:r>
            <w:proofErr w:type="spellEnd"/>
            <w:r w:rsidRPr="00260AAB">
              <w:rPr>
                <w:rFonts w:cs="Arial"/>
                <w:color w:val="000000"/>
                <w:sz w:val="20"/>
              </w:rPr>
              <w:t>(</w:t>
            </w:r>
            <w:proofErr w:type="gramEnd"/>
            <w:r w:rsidRPr="00260AAB">
              <w:rPr>
                <w:rFonts w:cs="Arial"/>
                <w:color w:val="2A00FF"/>
                <w:sz w:val="20"/>
              </w:rPr>
              <w:t>"Toggle command is received"</w:t>
            </w:r>
            <w:r w:rsidRPr="00260AAB">
              <w:rPr>
                <w:rFonts w:cs="Arial"/>
                <w:color w:val="000000"/>
                <w:sz w:val="20"/>
              </w:rPr>
              <w:t>);</w:t>
            </w:r>
          </w:p>
          <w:p w14:paraId="57CB70CD" w14:textId="77777777" w:rsidR="006A476B" w:rsidRPr="00260AAB" w:rsidRDefault="006A476B" w:rsidP="006A476B">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proofErr w:type="gramStart"/>
            <w:r w:rsidRPr="00260AAB">
              <w:rPr>
                <w:rFonts w:cs="Arial"/>
                <w:b/>
                <w:bCs/>
                <w:color w:val="642880"/>
                <w:sz w:val="20"/>
              </w:rPr>
              <w:t>halToggleLed</w:t>
            </w:r>
            <w:proofErr w:type="spellEnd"/>
            <w:r w:rsidRPr="00260AAB">
              <w:rPr>
                <w:rFonts w:cs="Arial"/>
                <w:color w:val="000000"/>
                <w:sz w:val="20"/>
              </w:rPr>
              <w:t>(</w:t>
            </w:r>
            <w:proofErr w:type="gramEnd"/>
            <w:r w:rsidRPr="00260AAB">
              <w:rPr>
                <w:rFonts w:cs="Arial"/>
                <w:color w:val="000000"/>
                <w:sz w:val="20"/>
              </w:rPr>
              <w:t>1);</w:t>
            </w:r>
          </w:p>
          <w:p w14:paraId="32B35977" w14:textId="77777777" w:rsidR="006A476B" w:rsidRPr="00260AAB" w:rsidRDefault="006A476B" w:rsidP="006A476B">
            <w:pPr>
              <w:rPr>
                <w:rFonts w:cs="Arial"/>
                <w:szCs w:val="18"/>
              </w:rPr>
            </w:pPr>
            <w:r w:rsidRPr="00260AAB">
              <w:rPr>
                <w:rFonts w:cs="Arial"/>
                <w:color w:val="000000"/>
                <w:sz w:val="20"/>
              </w:rPr>
              <w:t>}</w:t>
            </w:r>
          </w:p>
        </w:tc>
      </w:tr>
    </w:tbl>
    <w:p w14:paraId="21367DE7" w14:textId="77777777" w:rsidR="006A476B" w:rsidRPr="00260AAB" w:rsidRDefault="00CC53BF" w:rsidP="00CC53BF">
      <w:pPr>
        <w:pStyle w:val="Heading2"/>
        <w:rPr>
          <w:rFonts w:cs="Arial"/>
        </w:rPr>
      </w:pPr>
      <w:r w:rsidRPr="00260AAB">
        <w:rPr>
          <w:rFonts w:cs="Arial"/>
        </w:rPr>
        <w:t>Command sending from Switch device</w:t>
      </w:r>
    </w:p>
    <w:p w14:paraId="4288D5D1" w14:textId="6E71720D" w:rsidR="00CC53BF" w:rsidRPr="00260AAB" w:rsidRDefault="008C0DEB" w:rsidP="000421A7">
      <w:pPr>
        <w:rPr>
          <w:rFonts w:cs="Arial"/>
          <w:szCs w:val="18"/>
        </w:rPr>
      </w:pPr>
      <w:r w:rsidRPr="00260AAB">
        <w:rPr>
          <w:rFonts w:cs="Arial"/>
          <w:szCs w:val="18"/>
        </w:rPr>
        <w:t>First, a place should be found to reside our code for sending the command. For this purpose, a callback</w:t>
      </w:r>
      <w:r w:rsidR="0083772E">
        <w:rPr>
          <w:rFonts w:cs="Arial"/>
          <w:szCs w:val="18"/>
        </w:rPr>
        <w:t xml:space="preserve"> is</w:t>
      </w:r>
      <w:r w:rsidRPr="00260AAB">
        <w:rPr>
          <w:rFonts w:cs="Arial"/>
          <w:szCs w:val="18"/>
        </w:rPr>
        <w:t xml:space="preserve"> triggered by button press is used.</w:t>
      </w:r>
    </w:p>
    <w:p w14:paraId="167F9708" w14:textId="00E37562" w:rsidR="008C0DEB" w:rsidRPr="00260AAB" w:rsidRDefault="00E23BBE" w:rsidP="000421A7">
      <w:pPr>
        <w:rPr>
          <w:rFonts w:cs="Arial"/>
          <w:szCs w:val="18"/>
        </w:rPr>
      </w:pPr>
      <w:r w:rsidRPr="00260AAB">
        <w:rPr>
          <w:rFonts w:cs="Arial"/>
          <w:szCs w:val="18"/>
        </w:rPr>
        <w:t xml:space="preserve">The button operations are handled by the </w:t>
      </w:r>
      <w:r w:rsidRPr="00260AAB">
        <w:rPr>
          <w:rFonts w:cs="Arial"/>
          <w:i/>
          <w:szCs w:val="18"/>
        </w:rPr>
        <w:t>Button Interface</w:t>
      </w:r>
      <w:r w:rsidRPr="00260AAB">
        <w:rPr>
          <w:rFonts w:cs="Arial"/>
          <w:szCs w:val="18"/>
        </w:rPr>
        <w:t xml:space="preserve"> plugin, so it should be enabled.</w:t>
      </w:r>
      <w:r w:rsidR="00581C57" w:rsidRPr="00260AAB">
        <w:rPr>
          <w:rFonts w:cs="Arial"/>
          <w:szCs w:val="18"/>
        </w:rPr>
        <w:t xml:space="preserve"> The plugin defines some callbacks, so these can be found in the </w:t>
      </w:r>
      <w:r w:rsidR="00581C57" w:rsidRPr="00260AAB">
        <w:rPr>
          <w:rFonts w:cs="Arial"/>
          <w:i/>
          <w:szCs w:val="18"/>
        </w:rPr>
        <w:t>Callbacks</w:t>
      </w:r>
      <w:r w:rsidR="00581C57" w:rsidRPr="00260AAB">
        <w:rPr>
          <w:rFonts w:cs="Arial"/>
          <w:szCs w:val="18"/>
        </w:rPr>
        <w:t xml:space="preserve"> tab. Move there and enable the </w:t>
      </w:r>
      <w:r w:rsidR="00581C57" w:rsidRPr="00260AAB">
        <w:rPr>
          <w:rFonts w:cs="Arial"/>
          <w:i/>
          <w:szCs w:val="18"/>
        </w:rPr>
        <w:t>Button1 Pressed Short</w:t>
      </w:r>
      <w:r w:rsidR="00581C57" w:rsidRPr="00260AAB">
        <w:rPr>
          <w:rFonts w:cs="Arial"/>
          <w:szCs w:val="18"/>
        </w:rPr>
        <w:t xml:space="preserve"> callback function.</w:t>
      </w:r>
    </w:p>
    <w:p w14:paraId="37D1DB28" w14:textId="77777777" w:rsidR="00581C57" w:rsidRPr="00260AAB" w:rsidRDefault="00581C57" w:rsidP="000421A7">
      <w:pPr>
        <w:rPr>
          <w:rFonts w:cs="Arial"/>
          <w:szCs w:val="18"/>
        </w:rPr>
      </w:pPr>
      <w:r w:rsidRPr="00260AAB">
        <w:rPr>
          <w:rFonts w:cs="Arial"/>
          <w:szCs w:val="18"/>
        </w:rPr>
        <w:t>Save and generate.</w:t>
      </w:r>
    </w:p>
    <w:p w14:paraId="08D171CA" w14:textId="48DE7A35" w:rsidR="00581C57" w:rsidRPr="00260AAB" w:rsidRDefault="00581C57" w:rsidP="000421A7">
      <w:pPr>
        <w:rPr>
          <w:rFonts w:cs="Arial"/>
          <w:szCs w:val="18"/>
        </w:rPr>
      </w:pPr>
      <w:r w:rsidRPr="00260AAB">
        <w:rPr>
          <w:rFonts w:cs="Arial"/>
          <w:szCs w:val="18"/>
        </w:rPr>
        <w:t xml:space="preserve">Similarly to chapter </w:t>
      </w:r>
      <w:r w:rsidRPr="00260AAB">
        <w:rPr>
          <w:rFonts w:cs="Arial"/>
          <w:szCs w:val="18"/>
        </w:rPr>
        <w:fldChar w:fldCharType="begin"/>
      </w:r>
      <w:r w:rsidRPr="00260AAB">
        <w:rPr>
          <w:rFonts w:cs="Arial"/>
          <w:szCs w:val="18"/>
        </w:rPr>
        <w:instrText xml:space="preserve"> REF _Ref24562721 \r \h </w:instrText>
      </w:r>
      <w:r w:rsidRPr="00260AAB">
        <w:rPr>
          <w:rFonts w:cs="Arial"/>
          <w:szCs w:val="18"/>
        </w:rPr>
      </w:r>
      <w:r w:rsidR="00260AAB">
        <w:rPr>
          <w:rFonts w:cs="Arial"/>
          <w:szCs w:val="18"/>
        </w:rPr>
        <w:instrText xml:space="preserve"> \* MERGEFORMAT </w:instrText>
      </w:r>
      <w:r w:rsidRPr="00260AAB">
        <w:rPr>
          <w:rFonts w:cs="Arial"/>
          <w:szCs w:val="18"/>
        </w:rPr>
        <w:fldChar w:fldCharType="separate"/>
      </w:r>
      <w:r w:rsidR="006D06CD">
        <w:rPr>
          <w:rFonts w:cs="Arial"/>
          <w:szCs w:val="18"/>
        </w:rPr>
        <w:t>8.1</w:t>
      </w:r>
      <w:r w:rsidRPr="00260AAB">
        <w:rPr>
          <w:rFonts w:cs="Arial"/>
          <w:szCs w:val="18"/>
        </w:rPr>
        <w:fldChar w:fldCharType="end"/>
      </w:r>
      <w:r w:rsidRPr="00260AAB">
        <w:rPr>
          <w:rFonts w:cs="Arial"/>
          <w:szCs w:val="18"/>
        </w:rPr>
        <w:t xml:space="preserve"> </w:t>
      </w:r>
      <w:r w:rsidRPr="00260AAB">
        <w:rPr>
          <w:rFonts w:cs="Arial"/>
          <w:szCs w:val="18"/>
        </w:rPr>
        <w:fldChar w:fldCharType="begin"/>
      </w:r>
      <w:r w:rsidRPr="00260AAB">
        <w:rPr>
          <w:rFonts w:cs="Arial"/>
          <w:szCs w:val="18"/>
        </w:rPr>
        <w:instrText xml:space="preserve"> REF _Ref24562721 \h </w:instrText>
      </w:r>
      <w:r w:rsidRPr="00260AAB">
        <w:rPr>
          <w:rFonts w:cs="Arial"/>
          <w:szCs w:val="18"/>
        </w:rPr>
      </w:r>
      <w:r w:rsidR="00260AAB">
        <w:rPr>
          <w:rFonts w:cs="Arial"/>
          <w:szCs w:val="18"/>
        </w:rPr>
        <w:instrText xml:space="preserve"> \* MERGEFORMAT </w:instrText>
      </w:r>
      <w:r w:rsidRPr="00260AAB">
        <w:rPr>
          <w:rFonts w:cs="Arial"/>
          <w:szCs w:val="18"/>
        </w:rPr>
        <w:fldChar w:fldCharType="separate"/>
      </w:r>
      <w:r w:rsidR="006D06CD" w:rsidRPr="00260AAB">
        <w:rPr>
          <w:rFonts w:cs="Arial"/>
        </w:rPr>
        <w:t>Command handling on Light device</w:t>
      </w:r>
      <w:r w:rsidRPr="00260AAB">
        <w:rPr>
          <w:rFonts w:cs="Arial"/>
          <w:szCs w:val="18"/>
        </w:rPr>
        <w:fldChar w:fldCharType="end"/>
      </w:r>
      <w:r w:rsidRPr="00260AAB">
        <w:rPr>
          <w:rFonts w:cs="Arial"/>
          <w:szCs w:val="18"/>
        </w:rPr>
        <w:t xml:space="preserve">, add the function manually to the </w:t>
      </w:r>
      <w:proofErr w:type="spellStart"/>
      <w:r w:rsidRPr="00260AAB">
        <w:rPr>
          <w:rFonts w:cs="Arial"/>
          <w:i/>
          <w:szCs w:val="18"/>
        </w:rPr>
        <w:t>Zigbee_Switch_ZR_callbacks.c</w:t>
      </w:r>
      <w:proofErr w:type="spellEnd"/>
      <w:r w:rsidRPr="00260AAB">
        <w:rPr>
          <w:rFonts w:cs="Arial"/>
          <w:szCs w:val="18"/>
        </w:rPr>
        <w:t xml:space="preserve"> file.</w:t>
      </w:r>
    </w:p>
    <w:p w14:paraId="66070735" w14:textId="77777777" w:rsidR="00D14B83" w:rsidRPr="00260AAB" w:rsidRDefault="00D14B83" w:rsidP="00D14B83">
      <w:pPr>
        <w:rPr>
          <w:rFonts w:cs="Arial"/>
          <w:szCs w:val="18"/>
        </w:rPr>
      </w:pPr>
      <w:r w:rsidRPr="00260AAB">
        <w:rPr>
          <w:rFonts w:cs="Arial"/>
          <w:szCs w:val="18"/>
        </w:rPr>
        <w:t>Save the modified .</w:t>
      </w:r>
      <w:proofErr w:type="spellStart"/>
      <w:r w:rsidRPr="00260AAB">
        <w:rPr>
          <w:rFonts w:cs="Arial"/>
          <w:szCs w:val="18"/>
        </w:rPr>
        <w:t>isc</w:t>
      </w:r>
      <w:proofErr w:type="spellEnd"/>
      <w:r w:rsidRPr="00260AAB">
        <w:rPr>
          <w:rFonts w:cs="Arial"/>
          <w:szCs w:val="18"/>
        </w:rPr>
        <w:t xml:space="preserve"> file and press </w:t>
      </w:r>
      <w:r w:rsidRPr="00260AAB">
        <w:rPr>
          <w:rFonts w:cs="Arial"/>
          <w:i/>
          <w:szCs w:val="18"/>
        </w:rPr>
        <w:t>Generate</w:t>
      </w:r>
      <w:r w:rsidRPr="00260AAB">
        <w:rPr>
          <w:rFonts w:cs="Arial"/>
          <w:szCs w:val="18"/>
        </w:rPr>
        <w:t xml:space="preserve">. </w:t>
      </w:r>
    </w:p>
    <w:p w14:paraId="36AC5844" w14:textId="77777777" w:rsidR="00581C57" w:rsidRDefault="00E8185C" w:rsidP="000421A7">
      <w:pPr>
        <w:rPr>
          <w:rFonts w:cs="Arial"/>
        </w:rPr>
      </w:pPr>
      <w:r w:rsidRPr="00260AAB">
        <w:rPr>
          <w:rFonts w:cs="Arial"/>
        </w:rPr>
        <w:t>Every command is stored in a buffer before it had been sent.</w:t>
      </w:r>
      <w:r w:rsidR="00A1245C" w:rsidRPr="00260AAB">
        <w:rPr>
          <w:rFonts w:cs="Arial"/>
        </w:rPr>
        <w:t xml:space="preserve"> The transmitted data buffer should be built up as below:</w:t>
      </w:r>
    </w:p>
    <w:p w14:paraId="0CC304A5" w14:textId="77777777" w:rsidR="00A612E6" w:rsidRPr="00260AAB" w:rsidRDefault="00A612E6" w:rsidP="000421A7">
      <w:pPr>
        <w:rPr>
          <w:rFonts w:cs="Arial"/>
        </w:rPr>
      </w:pPr>
    </w:p>
    <w:p w14:paraId="3095DC8C" w14:textId="77777777" w:rsidR="00E844B8" w:rsidRPr="00260AAB" w:rsidRDefault="00A1245C" w:rsidP="000421A7">
      <w:pPr>
        <w:rPr>
          <w:rFonts w:cs="Arial"/>
        </w:rPr>
      </w:pPr>
      <w:r w:rsidRPr="00260AAB">
        <w:rPr>
          <w:rFonts w:cs="Arial"/>
        </w:rPr>
        <w:t>The actual ZCL command is made by the macro.</w:t>
      </w:r>
      <w:r w:rsidR="003D255A" w:rsidRPr="00260AAB">
        <w:rPr>
          <w:rFonts w:cs="Arial"/>
        </w:rPr>
        <w:t xml:space="preserve"> Replace </w:t>
      </w:r>
      <w:r w:rsidR="003D255A" w:rsidRPr="00260AAB">
        <w:rPr>
          <w:rFonts w:cs="Arial"/>
          <w:highlight w:val="yellow"/>
        </w:rPr>
        <w:t>&lt;&gt;</w:t>
      </w:r>
      <w:r w:rsidR="003D255A" w:rsidRPr="00260AAB">
        <w:rPr>
          <w:rFonts w:cs="Arial"/>
        </w:rPr>
        <w:t xml:space="preserve"> to “On” or “Off”.</w:t>
      </w:r>
    </w:p>
    <w:tbl>
      <w:tblPr>
        <w:tblStyle w:val="TableGrid"/>
        <w:tblW w:w="0" w:type="auto"/>
        <w:tblLook w:val="04A0" w:firstRow="1" w:lastRow="0" w:firstColumn="1" w:lastColumn="0" w:noHBand="0" w:noVBand="1"/>
      </w:tblPr>
      <w:tblGrid>
        <w:gridCol w:w="10790"/>
      </w:tblGrid>
      <w:tr w:rsidR="00A1245C" w:rsidRPr="00260AAB" w14:paraId="68E2A5FE" w14:textId="77777777" w:rsidTr="00A1245C">
        <w:tc>
          <w:tcPr>
            <w:tcW w:w="10790" w:type="dxa"/>
          </w:tcPr>
          <w:p w14:paraId="003ABFF4" w14:textId="77777777" w:rsidR="00A1245C" w:rsidRPr="00260AAB" w:rsidRDefault="00A1245C" w:rsidP="000421A7">
            <w:pPr>
              <w:rPr>
                <w:rFonts w:cs="Arial"/>
              </w:rPr>
            </w:pPr>
            <w:proofErr w:type="spellStart"/>
            <w:r w:rsidRPr="00260AAB">
              <w:rPr>
                <w:rFonts w:cs="Arial"/>
              </w:rPr>
              <w:t>emberAfFillCommandOnOffCluster</w:t>
            </w:r>
            <w:proofErr w:type="spellEnd"/>
            <w:r w:rsidR="003D255A" w:rsidRPr="00260AAB">
              <w:rPr>
                <w:rFonts w:cs="Arial"/>
                <w:highlight w:val="yellow"/>
              </w:rPr>
              <w:t>&lt;</w:t>
            </w:r>
            <w:proofErr w:type="gramStart"/>
            <w:r w:rsidR="003D255A" w:rsidRPr="00260AAB">
              <w:rPr>
                <w:rFonts w:cs="Arial"/>
                <w:highlight w:val="yellow"/>
              </w:rPr>
              <w:t>&gt;</w:t>
            </w:r>
            <w:r w:rsidRPr="00260AAB">
              <w:rPr>
                <w:rFonts w:cs="Arial"/>
              </w:rPr>
              <w:t>(</w:t>
            </w:r>
            <w:proofErr w:type="gramEnd"/>
            <w:r w:rsidRPr="00260AAB">
              <w:rPr>
                <w:rFonts w:cs="Arial"/>
              </w:rPr>
              <w:t>)</w:t>
            </w:r>
          </w:p>
        </w:tc>
      </w:tr>
    </w:tbl>
    <w:p w14:paraId="5A06DD83" w14:textId="77777777" w:rsidR="00A1245C" w:rsidRDefault="00A1245C" w:rsidP="000421A7">
      <w:pPr>
        <w:rPr>
          <w:rFonts w:cs="Arial"/>
        </w:rPr>
      </w:pPr>
    </w:p>
    <w:p w14:paraId="546CC374" w14:textId="77777777" w:rsidR="00A612E6" w:rsidRPr="00260AAB" w:rsidRDefault="00A612E6" w:rsidP="000421A7">
      <w:pPr>
        <w:rPr>
          <w:rFonts w:cs="Arial"/>
        </w:rPr>
      </w:pPr>
    </w:p>
    <w:p w14:paraId="6B932350" w14:textId="77777777" w:rsidR="00A1245C" w:rsidRPr="00260AAB" w:rsidRDefault="00A1245C" w:rsidP="000421A7">
      <w:pPr>
        <w:rPr>
          <w:rFonts w:cs="Arial"/>
        </w:rPr>
      </w:pPr>
      <w:r w:rsidRPr="00260AAB">
        <w:rPr>
          <w:rFonts w:cs="Arial"/>
        </w:rPr>
        <w:t xml:space="preserve">It </w:t>
      </w:r>
      <w:proofErr w:type="gramStart"/>
      <w:r w:rsidRPr="00260AAB">
        <w:rPr>
          <w:rFonts w:cs="Arial"/>
        </w:rPr>
        <w:t>has to</w:t>
      </w:r>
      <w:proofErr w:type="gramEnd"/>
      <w:r w:rsidRPr="00260AAB">
        <w:rPr>
          <w:rFonts w:cs="Arial"/>
        </w:rPr>
        <w:t xml:space="preserve"> be set which endpoint send to which endpoint.</w:t>
      </w:r>
    </w:p>
    <w:tbl>
      <w:tblPr>
        <w:tblStyle w:val="TableGrid"/>
        <w:tblW w:w="0" w:type="auto"/>
        <w:tblLook w:val="04A0" w:firstRow="1" w:lastRow="0" w:firstColumn="1" w:lastColumn="0" w:noHBand="0" w:noVBand="1"/>
      </w:tblPr>
      <w:tblGrid>
        <w:gridCol w:w="10790"/>
      </w:tblGrid>
      <w:tr w:rsidR="00A1245C" w:rsidRPr="00260AAB" w14:paraId="598CEF1D" w14:textId="77777777" w:rsidTr="00A1245C">
        <w:tc>
          <w:tcPr>
            <w:tcW w:w="10790" w:type="dxa"/>
          </w:tcPr>
          <w:p w14:paraId="06BE9CAB" w14:textId="77777777" w:rsidR="00A1245C" w:rsidRPr="00260AAB" w:rsidRDefault="00A1245C" w:rsidP="000421A7">
            <w:pPr>
              <w:rPr>
                <w:rFonts w:cs="Arial"/>
              </w:rPr>
            </w:pPr>
            <w:proofErr w:type="spellStart"/>
            <w:r w:rsidRPr="00260AAB">
              <w:rPr>
                <w:rFonts w:cs="Arial"/>
              </w:rPr>
              <w:t>emberAfSetCommandEndpoints</w:t>
            </w:r>
            <w:proofErr w:type="spellEnd"/>
            <w:r w:rsidRPr="00260AAB">
              <w:rPr>
                <w:rFonts w:cs="Arial"/>
              </w:rPr>
              <w:t>(</w:t>
            </w:r>
            <w:proofErr w:type="spellStart"/>
            <w:proofErr w:type="gramStart"/>
            <w:r w:rsidRPr="00260AAB">
              <w:rPr>
                <w:rFonts w:cs="Arial"/>
              </w:rPr>
              <w:t>emberAfPrimaryEndpoint</w:t>
            </w:r>
            <w:proofErr w:type="spellEnd"/>
            <w:r w:rsidRPr="00260AAB">
              <w:rPr>
                <w:rFonts w:cs="Arial"/>
              </w:rPr>
              <w:t>(</w:t>
            </w:r>
            <w:proofErr w:type="gramEnd"/>
            <w:r w:rsidRPr="00260AAB">
              <w:rPr>
                <w:rFonts w:cs="Arial"/>
              </w:rPr>
              <w:t>),1);</w:t>
            </w:r>
          </w:p>
        </w:tc>
      </w:tr>
    </w:tbl>
    <w:p w14:paraId="0EBDFEB5" w14:textId="77777777" w:rsidR="00A1245C" w:rsidRDefault="00A1245C" w:rsidP="000421A7">
      <w:pPr>
        <w:rPr>
          <w:rFonts w:cs="Arial"/>
        </w:rPr>
      </w:pPr>
    </w:p>
    <w:p w14:paraId="29E1310F" w14:textId="77777777" w:rsidR="00A612E6" w:rsidRPr="00260AAB" w:rsidRDefault="00A612E6" w:rsidP="000421A7">
      <w:pPr>
        <w:rPr>
          <w:rFonts w:cs="Arial"/>
        </w:rPr>
      </w:pPr>
    </w:p>
    <w:p w14:paraId="3F23D4FB" w14:textId="77777777" w:rsidR="00A1245C" w:rsidRPr="00260AAB" w:rsidRDefault="00A1245C" w:rsidP="000421A7">
      <w:pPr>
        <w:rPr>
          <w:rFonts w:cs="Arial"/>
        </w:rPr>
      </w:pPr>
      <w:r w:rsidRPr="00260AAB">
        <w:rPr>
          <w:rFonts w:cs="Arial"/>
        </w:rPr>
        <w:t>Send the message as unicast to the device 0x0000, so to the Coordinator.</w:t>
      </w:r>
    </w:p>
    <w:tbl>
      <w:tblPr>
        <w:tblStyle w:val="TableGrid"/>
        <w:tblW w:w="0" w:type="auto"/>
        <w:tblLook w:val="04A0" w:firstRow="1" w:lastRow="0" w:firstColumn="1" w:lastColumn="0" w:noHBand="0" w:noVBand="1"/>
      </w:tblPr>
      <w:tblGrid>
        <w:gridCol w:w="10790"/>
      </w:tblGrid>
      <w:tr w:rsidR="00A1245C" w:rsidRPr="00260AAB" w14:paraId="2BB5723C" w14:textId="77777777" w:rsidTr="00A1245C">
        <w:tc>
          <w:tcPr>
            <w:tcW w:w="10790" w:type="dxa"/>
          </w:tcPr>
          <w:p w14:paraId="5CAE746D" w14:textId="77777777" w:rsidR="00A1245C" w:rsidRPr="00260AAB" w:rsidRDefault="00A1245C" w:rsidP="000421A7">
            <w:pPr>
              <w:rPr>
                <w:rFonts w:cs="Arial"/>
              </w:rPr>
            </w:pPr>
            <w:proofErr w:type="spellStart"/>
            <w:proofErr w:type="gramStart"/>
            <w:r w:rsidRPr="00260AAB">
              <w:rPr>
                <w:rFonts w:cs="Arial"/>
              </w:rPr>
              <w:t>emberAfSendCommandUnicast</w:t>
            </w:r>
            <w:proofErr w:type="spellEnd"/>
            <w:r w:rsidRPr="00260AAB">
              <w:rPr>
                <w:rFonts w:cs="Arial"/>
              </w:rPr>
              <w:t>(</w:t>
            </w:r>
            <w:proofErr w:type="gramEnd"/>
            <w:r w:rsidRPr="00260AAB">
              <w:rPr>
                <w:rFonts w:cs="Arial"/>
              </w:rPr>
              <w:t>EMBER_OUTGOING_DIRECT, 0x0000);</w:t>
            </w:r>
          </w:p>
        </w:tc>
      </w:tr>
    </w:tbl>
    <w:p w14:paraId="6AEC2C34" w14:textId="77777777" w:rsidR="00A1245C" w:rsidRPr="00260AAB" w:rsidRDefault="00A1245C" w:rsidP="000421A7">
      <w:pPr>
        <w:rPr>
          <w:rFonts w:cs="Arial"/>
        </w:rPr>
      </w:pPr>
    </w:p>
    <w:p w14:paraId="0168C0E1" w14:textId="77777777" w:rsidR="00A1245C" w:rsidRDefault="00A1245C" w:rsidP="000421A7">
      <w:pPr>
        <w:rPr>
          <w:rFonts w:cs="Arial"/>
        </w:rPr>
      </w:pPr>
    </w:p>
    <w:p w14:paraId="2ABC2020" w14:textId="77777777" w:rsidR="00A612E6" w:rsidRDefault="00A612E6">
      <w:pPr>
        <w:spacing w:before="0" w:line="240" w:lineRule="auto"/>
        <w:jc w:val="left"/>
        <w:rPr>
          <w:rFonts w:cs="Arial"/>
        </w:rPr>
      </w:pPr>
      <w:r>
        <w:rPr>
          <w:rFonts w:cs="Arial"/>
        </w:rPr>
        <w:br w:type="page"/>
      </w:r>
    </w:p>
    <w:p w14:paraId="0E2941CC" w14:textId="77777777" w:rsidR="00E8185C" w:rsidRPr="00260AAB" w:rsidRDefault="003D255A" w:rsidP="00A612E6">
      <w:pPr>
        <w:spacing w:line="600" w:lineRule="auto"/>
        <w:rPr>
          <w:rFonts w:cs="Arial"/>
        </w:rPr>
      </w:pPr>
      <w:r w:rsidRPr="00260AAB">
        <w:rPr>
          <w:rFonts w:cs="Arial"/>
        </w:rPr>
        <w:lastRenderedPageBreak/>
        <w:t xml:space="preserve">The complete function should </w:t>
      </w:r>
      <w:r w:rsidR="0013499E" w:rsidRPr="00260AAB">
        <w:rPr>
          <w:rFonts w:cs="Arial"/>
        </w:rPr>
        <w:t xml:space="preserve">be something </w:t>
      </w:r>
      <w:r w:rsidRPr="00260AAB">
        <w:rPr>
          <w:rFonts w:cs="Arial"/>
        </w:rPr>
        <w:t>like the below:</w:t>
      </w:r>
    </w:p>
    <w:tbl>
      <w:tblPr>
        <w:tblStyle w:val="TableGrid"/>
        <w:tblW w:w="0" w:type="auto"/>
        <w:tblLook w:val="04A0" w:firstRow="1" w:lastRow="0" w:firstColumn="1" w:lastColumn="0" w:noHBand="0" w:noVBand="1"/>
      </w:tblPr>
      <w:tblGrid>
        <w:gridCol w:w="10790"/>
      </w:tblGrid>
      <w:tr w:rsidR="003D255A" w:rsidRPr="00260AAB" w14:paraId="6BF7E95E" w14:textId="77777777" w:rsidTr="003D255A">
        <w:tc>
          <w:tcPr>
            <w:tcW w:w="10790" w:type="dxa"/>
          </w:tcPr>
          <w:p w14:paraId="5FCDE9BD"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b/>
                <w:bCs/>
                <w:color w:val="7F0055"/>
                <w:sz w:val="20"/>
              </w:rPr>
              <w:t>void</w:t>
            </w:r>
            <w:r w:rsidRPr="00260AAB">
              <w:rPr>
                <w:rFonts w:cs="Arial"/>
                <w:color w:val="000000"/>
                <w:sz w:val="20"/>
              </w:rPr>
              <w:t xml:space="preserve"> </w:t>
            </w:r>
            <w:r w:rsidRPr="00260AAB">
              <w:rPr>
                <w:rFonts w:cs="Arial"/>
                <w:b/>
                <w:bCs/>
                <w:color w:val="000000"/>
                <w:sz w:val="20"/>
              </w:rPr>
              <w:t>emberAfPluginButtonInterfaceButton1</w:t>
            </w:r>
            <w:proofErr w:type="gramStart"/>
            <w:r w:rsidRPr="00260AAB">
              <w:rPr>
                <w:rFonts w:cs="Arial"/>
                <w:b/>
                <w:bCs/>
                <w:color w:val="000000"/>
                <w:sz w:val="20"/>
              </w:rPr>
              <w:t>PressedShortCallback</w:t>
            </w:r>
            <w:r w:rsidRPr="00260AAB">
              <w:rPr>
                <w:rFonts w:cs="Arial"/>
                <w:color w:val="000000"/>
                <w:sz w:val="20"/>
              </w:rPr>
              <w:t>(</w:t>
            </w:r>
            <w:proofErr w:type="gramEnd"/>
            <w:r w:rsidRPr="00260AAB">
              <w:rPr>
                <w:rFonts w:cs="Arial"/>
                <w:color w:val="005032"/>
                <w:sz w:val="20"/>
              </w:rPr>
              <w:t>uint16_t</w:t>
            </w:r>
            <w:r w:rsidRPr="00260AAB">
              <w:rPr>
                <w:rFonts w:cs="Arial"/>
                <w:color w:val="000000"/>
                <w:sz w:val="20"/>
              </w:rPr>
              <w:t xml:space="preserve"> </w:t>
            </w:r>
            <w:proofErr w:type="spellStart"/>
            <w:r w:rsidRPr="00260AAB">
              <w:rPr>
                <w:rFonts w:cs="Arial"/>
                <w:color w:val="000000"/>
                <w:sz w:val="20"/>
              </w:rPr>
              <w:t>timePressedMs</w:t>
            </w:r>
            <w:proofErr w:type="spellEnd"/>
            <w:r w:rsidRPr="00260AAB">
              <w:rPr>
                <w:rFonts w:cs="Arial"/>
                <w:color w:val="000000"/>
                <w:sz w:val="20"/>
              </w:rPr>
              <w:t>){</w:t>
            </w:r>
          </w:p>
          <w:p w14:paraId="798CE9CF" w14:textId="77777777" w:rsidR="003D255A" w:rsidRPr="00260AAB" w:rsidRDefault="003D255A" w:rsidP="003D255A">
            <w:pPr>
              <w:autoSpaceDE w:val="0"/>
              <w:autoSpaceDN w:val="0"/>
              <w:adjustRightInd w:val="0"/>
              <w:spacing w:before="0" w:line="240" w:lineRule="auto"/>
              <w:jc w:val="left"/>
              <w:rPr>
                <w:rFonts w:cs="Arial"/>
                <w:sz w:val="20"/>
              </w:rPr>
            </w:pPr>
          </w:p>
          <w:p w14:paraId="2DF2B32B"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proofErr w:type="gramStart"/>
            <w:r w:rsidRPr="00260AAB">
              <w:rPr>
                <w:rFonts w:cs="Arial"/>
                <w:color w:val="000000"/>
                <w:sz w:val="20"/>
              </w:rPr>
              <w:t>emberAfCorePrintln</w:t>
            </w:r>
            <w:proofErr w:type="spellEnd"/>
            <w:r w:rsidRPr="00260AAB">
              <w:rPr>
                <w:rFonts w:cs="Arial"/>
                <w:color w:val="000000"/>
                <w:sz w:val="20"/>
              </w:rPr>
              <w:t>(</w:t>
            </w:r>
            <w:proofErr w:type="gramEnd"/>
            <w:r w:rsidRPr="00260AAB">
              <w:rPr>
                <w:rFonts w:cs="Arial"/>
                <w:color w:val="2A00FF"/>
                <w:sz w:val="20"/>
              </w:rPr>
              <w:t>"Button1 is pressed for %d milliseconds"</w:t>
            </w:r>
            <w:r w:rsidRPr="00260AAB">
              <w:rPr>
                <w:rFonts w:cs="Arial"/>
                <w:color w:val="000000"/>
                <w:sz w:val="20"/>
              </w:rPr>
              <w:t>,</w:t>
            </w:r>
            <w:proofErr w:type="spellStart"/>
            <w:r w:rsidRPr="00260AAB">
              <w:rPr>
                <w:rFonts w:cs="Arial"/>
                <w:color w:val="000000"/>
                <w:sz w:val="20"/>
              </w:rPr>
              <w:t>timePressedMs</w:t>
            </w:r>
            <w:proofErr w:type="spellEnd"/>
            <w:r w:rsidRPr="00260AAB">
              <w:rPr>
                <w:rFonts w:cs="Arial"/>
                <w:color w:val="000000"/>
                <w:sz w:val="20"/>
              </w:rPr>
              <w:t>);</w:t>
            </w:r>
          </w:p>
          <w:p w14:paraId="52D053F5" w14:textId="77777777" w:rsidR="003D255A" w:rsidRPr="00260AAB" w:rsidRDefault="003D255A" w:rsidP="003D255A">
            <w:pPr>
              <w:autoSpaceDE w:val="0"/>
              <w:autoSpaceDN w:val="0"/>
              <w:adjustRightInd w:val="0"/>
              <w:spacing w:before="0" w:line="240" w:lineRule="auto"/>
              <w:jc w:val="left"/>
              <w:rPr>
                <w:rFonts w:cs="Arial"/>
                <w:sz w:val="20"/>
              </w:rPr>
            </w:pPr>
          </w:p>
          <w:p w14:paraId="1D31C7F4"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r w:rsidRPr="00260AAB">
              <w:rPr>
                <w:rFonts w:cs="Arial"/>
                <w:color w:val="005032"/>
                <w:sz w:val="20"/>
              </w:rPr>
              <w:t>EmberStatus</w:t>
            </w:r>
            <w:proofErr w:type="spellEnd"/>
            <w:r w:rsidRPr="00260AAB">
              <w:rPr>
                <w:rFonts w:cs="Arial"/>
                <w:color w:val="000000"/>
                <w:sz w:val="20"/>
              </w:rPr>
              <w:t xml:space="preserve"> status;</w:t>
            </w:r>
          </w:p>
          <w:p w14:paraId="19D0AF57" w14:textId="77777777" w:rsidR="003D255A" w:rsidRPr="00260AAB" w:rsidRDefault="003D255A" w:rsidP="003D255A">
            <w:pPr>
              <w:autoSpaceDE w:val="0"/>
              <w:autoSpaceDN w:val="0"/>
              <w:adjustRightInd w:val="0"/>
              <w:spacing w:before="0" w:line="240" w:lineRule="auto"/>
              <w:jc w:val="left"/>
              <w:rPr>
                <w:rFonts w:cs="Arial"/>
                <w:sz w:val="20"/>
              </w:rPr>
            </w:pPr>
          </w:p>
          <w:p w14:paraId="75E34BF5"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gramStart"/>
            <w:r w:rsidRPr="00260AAB">
              <w:rPr>
                <w:rFonts w:cs="Arial"/>
                <w:b/>
                <w:bCs/>
                <w:color w:val="7F0055"/>
                <w:sz w:val="20"/>
              </w:rPr>
              <w:t>if</w:t>
            </w:r>
            <w:r w:rsidRPr="00260AAB">
              <w:rPr>
                <w:rFonts w:cs="Arial"/>
                <w:color w:val="000000"/>
                <w:sz w:val="20"/>
              </w:rPr>
              <w:t>(</w:t>
            </w:r>
            <w:proofErr w:type="spellStart"/>
            <w:proofErr w:type="gramEnd"/>
            <w:r w:rsidRPr="00260AAB">
              <w:rPr>
                <w:rFonts w:cs="Arial"/>
                <w:color w:val="000000"/>
                <w:sz w:val="20"/>
              </w:rPr>
              <w:t>timePressedMs</w:t>
            </w:r>
            <w:proofErr w:type="spellEnd"/>
            <w:r w:rsidRPr="00260AAB">
              <w:rPr>
                <w:rFonts w:cs="Arial"/>
                <w:color w:val="000000"/>
                <w:sz w:val="20"/>
              </w:rPr>
              <w:t xml:space="preserve"> &lt; 200){</w:t>
            </w:r>
          </w:p>
          <w:p w14:paraId="2BE5EE6A"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proofErr w:type="gramStart"/>
            <w:r w:rsidRPr="00260AAB">
              <w:rPr>
                <w:rFonts w:cs="Arial"/>
                <w:color w:val="000000"/>
                <w:sz w:val="20"/>
              </w:rPr>
              <w:t>emberAfFillCommandOnOffClusterOn</w:t>
            </w:r>
            <w:proofErr w:type="spellEnd"/>
            <w:r w:rsidRPr="00260AAB">
              <w:rPr>
                <w:rFonts w:cs="Arial"/>
                <w:color w:val="000000"/>
                <w:sz w:val="20"/>
              </w:rPr>
              <w:t>(</w:t>
            </w:r>
            <w:proofErr w:type="gramEnd"/>
            <w:r w:rsidRPr="00260AAB">
              <w:rPr>
                <w:rFonts w:cs="Arial"/>
                <w:color w:val="000000"/>
                <w:sz w:val="20"/>
              </w:rPr>
              <w:t>)</w:t>
            </w:r>
          </w:p>
          <w:p w14:paraId="2EF82E74"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proofErr w:type="gramStart"/>
            <w:r w:rsidRPr="00260AAB">
              <w:rPr>
                <w:rFonts w:cs="Arial"/>
                <w:color w:val="000000"/>
                <w:sz w:val="20"/>
              </w:rPr>
              <w:t>emberAfCorePrintln</w:t>
            </w:r>
            <w:proofErr w:type="spellEnd"/>
            <w:r w:rsidRPr="00260AAB">
              <w:rPr>
                <w:rFonts w:cs="Arial"/>
                <w:color w:val="000000"/>
                <w:sz w:val="20"/>
              </w:rPr>
              <w:t>(</w:t>
            </w:r>
            <w:proofErr w:type="gramEnd"/>
            <w:r w:rsidRPr="00260AAB">
              <w:rPr>
                <w:rFonts w:cs="Arial"/>
                <w:color w:val="2A00FF"/>
                <w:sz w:val="20"/>
              </w:rPr>
              <w:t xml:space="preserve">"Command is </w:t>
            </w:r>
            <w:proofErr w:type="spellStart"/>
            <w:r w:rsidRPr="00260AAB">
              <w:rPr>
                <w:rFonts w:cs="Arial"/>
                <w:color w:val="2A00FF"/>
                <w:sz w:val="20"/>
                <w:u w:val="single"/>
              </w:rPr>
              <w:t>zcl</w:t>
            </w:r>
            <w:proofErr w:type="spellEnd"/>
            <w:r w:rsidRPr="00260AAB">
              <w:rPr>
                <w:rFonts w:cs="Arial"/>
                <w:color w:val="2A00FF"/>
                <w:sz w:val="20"/>
              </w:rPr>
              <w:t xml:space="preserve"> on-off ON"</w:t>
            </w:r>
            <w:r w:rsidRPr="00260AAB">
              <w:rPr>
                <w:rFonts w:cs="Arial"/>
                <w:color w:val="000000"/>
                <w:sz w:val="20"/>
              </w:rPr>
              <w:t>);</w:t>
            </w:r>
          </w:p>
          <w:p w14:paraId="021AD8BC"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gramStart"/>
            <w:r w:rsidRPr="00260AAB">
              <w:rPr>
                <w:rFonts w:cs="Arial"/>
                <w:color w:val="000000"/>
                <w:sz w:val="20"/>
              </w:rPr>
              <w:t>}</w:t>
            </w:r>
            <w:r w:rsidRPr="00260AAB">
              <w:rPr>
                <w:rFonts w:cs="Arial"/>
                <w:b/>
                <w:bCs/>
                <w:color w:val="7F0055"/>
                <w:sz w:val="20"/>
              </w:rPr>
              <w:t>else</w:t>
            </w:r>
            <w:proofErr w:type="gramEnd"/>
            <w:r w:rsidRPr="00260AAB">
              <w:rPr>
                <w:rFonts w:cs="Arial"/>
                <w:color w:val="000000"/>
                <w:sz w:val="20"/>
              </w:rPr>
              <w:t>{</w:t>
            </w:r>
          </w:p>
          <w:p w14:paraId="5AF94770"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proofErr w:type="gramStart"/>
            <w:r w:rsidRPr="00260AAB">
              <w:rPr>
                <w:rFonts w:cs="Arial"/>
                <w:color w:val="000000"/>
                <w:sz w:val="20"/>
              </w:rPr>
              <w:t>emberAfFillCommandOnOffClusterOff</w:t>
            </w:r>
            <w:proofErr w:type="spellEnd"/>
            <w:r w:rsidRPr="00260AAB">
              <w:rPr>
                <w:rFonts w:cs="Arial"/>
                <w:color w:val="000000"/>
                <w:sz w:val="20"/>
              </w:rPr>
              <w:t>(</w:t>
            </w:r>
            <w:proofErr w:type="gramEnd"/>
            <w:r w:rsidRPr="00260AAB">
              <w:rPr>
                <w:rFonts w:cs="Arial"/>
                <w:color w:val="000000"/>
                <w:sz w:val="20"/>
              </w:rPr>
              <w:t>)</w:t>
            </w:r>
          </w:p>
          <w:p w14:paraId="283674CC"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proofErr w:type="gramStart"/>
            <w:r w:rsidRPr="00260AAB">
              <w:rPr>
                <w:rFonts w:cs="Arial"/>
                <w:color w:val="000000"/>
                <w:sz w:val="20"/>
              </w:rPr>
              <w:t>emberAfCorePrintln</w:t>
            </w:r>
            <w:proofErr w:type="spellEnd"/>
            <w:r w:rsidRPr="00260AAB">
              <w:rPr>
                <w:rFonts w:cs="Arial"/>
                <w:color w:val="000000"/>
                <w:sz w:val="20"/>
              </w:rPr>
              <w:t>(</w:t>
            </w:r>
            <w:proofErr w:type="gramEnd"/>
            <w:r w:rsidRPr="00260AAB">
              <w:rPr>
                <w:rFonts w:cs="Arial"/>
                <w:color w:val="2A00FF"/>
                <w:sz w:val="20"/>
              </w:rPr>
              <w:t xml:space="preserve">"Command is </w:t>
            </w:r>
            <w:proofErr w:type="spellStart"/>
            <w:r w:rsidRPr="00260AAB">
              <w:rPr>
                <w:rFonts w:cs="Arial"/>
                <w:color w:val="2A00FF"/>
                <w:sz w:val="20"/>
                <w:u w:val="single"/>
              </w:rPr>
              <w:t>zcl</w:t>
            </w:r>
            <w:proofErr w:type="spellEnd"/>
            <w:r w:rsidRPr="00260AAB">
              <w:rPr>
                <w:rFonts w:cs="Arial"/>
                <w:color w:val="2A00FF"/>
                <w:sz w:val="20"/>
              </w:rPr>
              <w:t xml:space="preserve"> on-off OFF"</w:t>
            </w:r>
            <w:r w:rsidRPr="00260AAB">
              <w:rPr>
                <w:rFonts w:cs="Arial"/>
                <w:color w:val="000000"/>
                <w:sz w:val="20"/>
              </w:rPr>
              <w:t>);</w:t>
            </w:r>
          </w:p>
          <w:p w14:paraId="4C2B902C"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color w:val="000000"/>
                <w:sz w:val="20"/>
              </w:rPr>
              <w:t xml:space="preserve">  }</w:t>
            </w:r>
          </w:p>
          <w:p w14:paraId="3E46CE90" w14:textId="77777777" w:rsidR="003D255A" w:rsidRPr="00260AAB" w:rsidRDefault="003D255A" w:rsidP="003D255A">
            <w:pPr>
              <w:autoSpaceDE w:val="0"/>
              <w:autoSpaceDN w:val="0"/>
              <w:adjustRightInd w:val="0"/>
              <w:spacing w:before="0" w:line="240" w:lineRule="auto"/>
              <w:jc w:val="left"/>
              <w:rPr>
                <w:rFonts w:cs="Arial"/>
                <w:sz w:val="20"/>
              </w:rPr>
            </w:pPr>
          </w:p>
          <w:p w14:paraId="3D6F3757"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r w:rsidRPr="006B0256">
              <w:rPr>
                <w:rFonts w:cs="Arial"/>
                <w:b/>
                <w:bCs/>
                <w:color w:val="642880"/>
                <w:sz w:val="20"/>
              </w:rPr>
              <w:t>emberAfSetCommandEndpoints</w:t>
            </w:r>
            <w:proofErr w:type="spellEnd"/>
            <w:r w:rsidRPr="00260AAB">
              <w:rPr>
                <w:rFonts w:cs="Arial"/>
                <w:color w:val="000000"/>
                <w:sz w:val="20"/>
              </w:rPr>
              <w:t>(</w:t>
            </w:r>
            <w:proofErr w:type="spellStart"/>
            <w:proofErr w:type="gramStart"/>
            <w:r w:rsidRPr="00260AAB">
              <w:rPr>
                <w:rFonts w:cs="Arial"/>
                <w:color w:val="000000"/>
                <w:sz w:val="20"/>
              </w:rPr>
              <w:t>emberAfPrimaryEndpoint</w:t>
            </w:r>
            <w:proofErr w:type="spellEnd"/>
            <w:r w:rsidRPr="00260AAB">
              <w:rPr>
                <w:rFonts w:cs="Arial"/>
                <w:color w:val="000000"/>
                <w:sz w:val="20"/>
              </w:rPr>
              <w:t>(</w:t>
            </w:r>
            <w:proofErr w:type="gramEnd"/>
            <w:r w:rsidRPr="00260AAB">
              <w:rPr>
                <w:rFonts w:cs="Arial"/>
                <w:color w:val="000000"/>
                <w:sz w:val="20"/>
              </w:rPr>
              <w:t>),1);</w:t>
            </w:r>
          </w:p>
          <w:p w14:paraId="6EAAD3F4"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color w:val="000000"/>
                <w:sz w:val="20"/>
              </w:rPr>
              <w:t xml:space="preserve">  status=</w:t>
            </w:r>
            <w:proofErr w:type="spellStart"/>
            <w:proofErr w:type="gramStart"/>
            <w:r w:rsidRPr="00260AAB">
              <w:rPr>
                <w:rFonts w:cs="Arial"/>
                <w:b/>
                <w:bCs/>
                <w:color w:val="642880"/>
                <w:sz w:val="20"/>
              </w:rPr>
              <w:t>emberAfSendCommandUnicast</w:t>
            </w:r>
            <w:proofErr w:type="spellEnd"/>
            <w:r w:rsidRPr="00260AAB">
              <w:rPr>
                <w:rFonts w:cs="Arial"/>
                <w:color w:val="000000"/>
                <w:sz w:val="20"/>
              </w:rPr>
              <w:t>(</w:t>
            </w:r>
            <w:proofErr w:type="gramEnd"/>
            <w:r w:rsidRPr="00260AAB">
              <w:rPr>
                <w:rFonts w:cs="Arial"/>
                <w:i/>
                <w:iCs/>
                <w:color w:val="0000C0"/>
                <w:sz w:val="20"/>
              </w:rPr>
              <w:t>EMBER_OUTGOING_DIRECT</w:t>
            </w:r>
            <w:r w:rsidRPr="00260AAB">
              <w:rPr>
                <w:rFonts w:cs="Arial"/>
                <w:color w:val="000000"/>
                <w:sz w:val="20"/>
              </w:rPr>
              <w:t>, 0x0000);</w:t>
            </w:r>
          </w:p>
          <w:p w14:paraId="2A921F31" w14:textId="77777777" w:rsidR="003D255A" w:rsidRPr="00260AAB" w:rsidRDefault="003D255A" w:rsidP="003D255A">
            <w:pPr>
              <w:autoSpaceDE w:val="0"/>
              <w:autoSpaceDN w:val="0"/>
              <w:adjustRightInd w:val="0"/>
              <w:spacing w:before="0" w:line="240" w:lineRule="auto"/>
              <w:jc w:val="left"/>
              <w:rPr>
                <w:rFonts w:cs="Arial"/>
                <w:sz w:val="20"/>
              </w:rPr>
            </w:pPr>
          </w:p>
          <w:p w14:paraId="42C375D7"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gramStart"/>
            <w:r w:rsidRPr="00260AAB">
              <w:rPr>
                <w:rFonts w:cs="Arial"/>
                <w:b/>
                <w:bCs/>
                <w:color w:val="7F0055"/>
                <w:sz w:val="20"/>
              </w:rPr>
              <w:t>if</w:t>
            </w:r>
            <w:r w:rsidRPr="00260AAB">
              <w:rPr>
                <w:rFonts w:cs="Arial"/>
                <w:color w:val="000000"/>
                <w:sz w:val="20"/>
              </w:rPr>
              <w:t>(</w:t>
            </w:r>
            <w:proofErr w:type="gramEnd"/>
            <w:r w:rsidRPr="00260AAB">
              <w:rPr>
                <w:rFonts w:cs="Arial"/>
                <w:color w:val="000000"/>
                <w:sz w:val="20"/>
              </w:rPr>
              <w:t xml:space="preserve">status == </w:t>
            </w:r>
            <w:r w:rsidRPr="00260AAB">
              <w:rPr>
                <w:rFonts w:cs="Arial"/>
                <w:i/>
                <w:iCs/>
                <w:color w:val="0000C0"/>
                <w:sz w:val="20"/>
              </w:rPr>
              <w:t>EMBER_SUCCESS</w:t>
            </w:r>
            <w:r w:rsidRPr="00260AAB">
              <w:rPr>
                <w:rFonts w:cs="Arial"/>
                <w:color w:val="000000"/>
                <w:sz w:val="20"/>
              </w:rPr>
              <w:t>){</w:t>
            </w:r>
          </w:p>
          <w:p w14:paraId="5F8C872E"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proofErr w:type="gramStart"/>
            <w:r w:rsidRPr="00260AAB">
              <w:rPr>
                <w:rFonts w:cs="Arial"/>
                <w:color w:val="000000"/>
                <w:sz w:val="20"/>
              </w:rPr>
              <w:t>emberAfCorePrintln</w:t>
            </w:r>
            <w:proofErr w:type="spellEnd"/>
            <w:r w:rsidRPr="00260AAB">
              <w:rPr>
                <w:rFonts w:cs="Arial"/>
                <w:color w:val="000000"/>
                <w:sz w:val="20"/>
              </w:rPr>
              <w:t>(</w:t>
            </w:r>
            <w:proofErr w:type="gramEnd"/>
            <w:r w:rsidRPr="00260AAB">
              <w:rPr>
                <w:rFonts w:cs="Arial"/>
                <w:color w:val="2A00FF"/>
                <w:sz w:val="20"/>
              </w:rPr>
              <w:t>"Command is successfully sent"</w:t>
            </w:r>
            <w:r w:rsidRPr="00260AAB">
              <w:rPr>
                <w:rFonts w:cs="Arial"/>
                <w:color w:val="000000"/>
                <w:sz w:val="20"/>
              </w:rPr>
              <w:t>);</w:t>
            </w:r>
          </w:p>
          <w:p w14:paraId="2D2AD3E4"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gramStart"/>
            <w:r w:rsidRPr="00260AAB">
              <w:rPr>
                <w:rFonts w:cs="Arial"/>
                <w:color w:val="000000"/>
                <w:sz w:val="20"/>
              </w:rPr>
              <w:t>}</w:t>
            </w:r>
            <w:r w:rsidRPr="00260AAB">
              <w:rPr>
                <w:rFonts w:cs="Arial"/>
                <w:b/>
                <w:bCs/>
                <w:color w:val="7F0055"/>
                <w:sz w:val="20"/>
              </w:rPr>
              <w:t>else</w:t>
            </w:r>
            <w:proofErr w:type="gramEnd"/>
            <w:r w:rsidRPr="00260AAB">
              <w:rPr>
                <w:rFonts w:cs="Arial"/>
                <w:color w:val="000000"/>
                <w:sz w:val="20"/>
              </w:rPr>
              <w:t>{</w:t>
            </w:r>
          </w:p>
          <w:p w14:paraId="5F0FA60C"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proofErr w:type="gramStart"/>
            <w:r w:rsidRPr="00260AAB">
              <w:rPr>
                <w:rFonts w:cs="Arial"/>
                <w:color w:val="000000"/>
                <w:sz w:val="20"/>
              </w:rPr>
              <w:t>emberAfCorePrintln</w:t>
            </w:r>
            <w:proofErr w:type="spellEnd"/>
            <w:r w:rsidRPr="00260AAB">
              <w:rPr>
                <w:rFonts w:cs="Arial"/>
                <w:color w:val="000000"/>
                <w:sz w:val="20"/>
              </w:rPr>
              <w:t>(</w:t>
            </w:r>
            <w:proofErr w:type="gramEnd"/>
            <w:r w:rsidRPr="00260AAB">
              <w:rPr>
                <w:rFonts w:cs="Arial"/>
                <w:color w:val="2A00FF"/>
                <w:sz w:val="20"/>
              </w:rPr>
              <w:t>"Failed to send"</w:t>
            </w:r>
            <w:r w:rsidRPr="00260AAB">
              <w:rPr>
                <w:rFonts w:cs="Arial"/>
                <w:color w:val="000000"/>
                <w:sz w:val="20"/>
              </w:rPr>
              <w:t>);</w:t>
            </w:r>
          </w:p>
          <w:p w14:paraId="7661FA7D"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proofErr w:type="gramStart"/>
            <w:r w:rsidRPr="00260AAB">
              <w:rPr>
                <w:rFonts w:cs="Arial"/>
                <w:color w:val="000000"/>
                <w:sz w:val="20"/>
              </w:rPr>
              <w:t>emberAfCorePrintln</w:t>
            </w:r>
            <w:proofErr w:type="spellEnd"/>
            <w:r w:rsidRPr="00260AAB">
              <w:rPr>
                <w:rFonts w:cs="Arial"/>
                <w:color w:val="000000"/>
                <w:sz w:val="20"/>
              </w:rPr>
              <w:t>(</w:t>
            </w:r>
            <w:proofErr w:type="gramEnd"/>
            <w:r w:rsidRPr="00260AAB">
              <w:rPr>
                <w:rFonts w:cs="Arial"/>
                <w:color w:val="2A00FF"/>
                <w:sz w:val="20"/>
              </w:rPr>
              <w:t>"Status code: 0x%x"</w:t>
            </w:r>
            <w:r w:rsidRPr="00260AAB">
              <w:rPr>
                <w:rFonts w:cs="Arial"/>
                <w:color w:val="000000"/>
                <w:sz w:val="20"/>
              </w:rPr>
              <w:t>,status);</w:t>
            </w:r>
          </w:p>
          <w:p w14:paraId="27D38F56" w14:textId="77777777" w:rsidR="003D255A" w:rsidRPr="00260AAB" w:rsidRDefault="003D255A" w:rsidP="003D255A">
            <w:pPr>
              <w:autoSpaceDE w:val="0"/>
              <w:autoSpaceDN w:val="0"/>
              <w:adjustRightInd w:val="0"/>
              <w:spacing w:before="0" w:line="240" w:lineRule="auto"/>
              <w:jc w:val="left"/>
              <w:rPr>
                <w:rFonts w:cs="Arial"/>
                <w:sz w:val="20"/>
              </w:rPr>
            </w:pPr>
            <w:r w:rsidRPr="00260AAB">
              <w:rPr>
                <w:rFonts w:cs="Arial"/>
                <w:color w:val="000000"/>
                <w:sz w:val="20"/>
              </w:rPr>
              <w:t xml:space="preserve">  }</w:t>
            </w:r>
          </w:p>
          <w:p w14:paraId="7A2EAEE1" w14:textId="77777777" w:rsidR="003D255A" w:rsidRPr="00260AAB" w:rsidRDefault="003D255A" w:rsidP="003D255A">
            <w:pPr>
              <w:rPr>
                <w:rFonts w:cs="Arial"/>
              </w:rPr>
            </w:pPr>
            <w:r w:rsidRPr="00260AAB">
              <w:rPr>
                <w:rFonts w:cs="Arial"/>
                <w:color w:val="000000"/>
                <w:sz w:val="20"/>
              </w:rPr>
              <w:t>}</w:t>
            </w:r>
          </w:p>
        </w:tc>
      </w:tr>
    </w:tbl>
    <w:p w14:paraId="20C0B043" w14:textId="77777777" w:rsidR="003D255A" w:rsidRPr="00260AAB" w:rsidRDefault="003D255A" w:rsidP="000421A7">
      <w:pPr>
        <w:rPr>
          <w:rFonts w:cs="Arial"/>
        </w:rPr>
      </w:pPr>
    </w:p>
    <w:p w14:paraId="1B36D096" w14:textId="77777777" w:rsidR="00C36FC4" w:rsidRPr="00260AAB" w:rsidRDefault="00C36FC4" w:rsidP="00C36FC4">
      <w:pPr>
        <w:pStyle w:val="Heading2"/>
        <w:rPr>
          <w:rFonts w:cs="Arial"/>
        </w:rPr>
      </w:pPr>
      <w:r w:rsidRPr="00260AAB">
        <w:rPr>
          <w:rFonts w:cs="Arial"/>
        </w:rPr>
        <w:t>Testing</w:t>
      </w:r>
    </w:p>
    <w:p w14:paraId="20ECC098" w14:textId="77777777" w:rsidR="00C36FC4" w:rsidRPr="00260AAB" w:rsidRDefault="00C36FC4" w:rsidP="00C36FC4">
      <w:pPr>
        <w:rPr>
          <w:rFonts w:cs="Arial"/>
        </w:rPr>
      </w:pPr>
      <w:r w:rsidRPr="00260AAB">
        <w:rPr>
          <w:rFonts w:cs="Arial"/>
        </w:rPr>
        <w:t>The previous 2 chapters presented how to make the devices to be able to send and receive commands through some APIs.</w:t>
      </w:r>
    </w:p>
    <w:p w14:paraId="35A5403D" w14:textId="77777777" w:rsidR="00C36FC4" w:rsidRPr="00260AAB" w:rsidRDefault="00C36FC4" w:rsidP="00C36FC4">
      <w:pPr>
        <w:rPr>
          <w:rFonts w:cs="Arial"/>
        </w:rPr>
      </w:pPr>
      <w:r w:rsidRPr="00260AAB">
        <w:rPr>
          <w:rFonts w:cs="Arial"/>
        </w:rPr>
        <w:t>Build the applications and download the output files to the target devices but exit from the capturing on the Light side. It’s necessary because the debugger has no access to the chip while the Network Analyzer</w:t>
      </w:r>
      <w:r w:rsidR="0034769B" w:rsidRPr="00260AAB">
        <w:rPr>
          <w:rFonts w:cs="Arial"/>
        </w:rPr>
        <w:t xml:space="preserve"> (or Energy Profiler)</w:t>
      </w:r>
      <w:r w:rsidRPr="00260AAB">
        <w:rPr>
          <w:rFonts w:cs="Arial"/>
        </w:rPr>
        <w:t xml:space="preserve"> is connected. If the </w:t>
      </w:r>
      <w:r w:rsidR="004E286D" w:rsidRPr="00260AAB">
        <w:rPr>
          <w:rFonts w:cs="Arial"/>
        </w:rPr>
        <w:t>programming doesn’t erase the full flash</w:t>
      </w:r>
      <w:r w:rsidR="0034769B" w:rsidRPr="00260AAB">
        <w:rPr>
          <w:rFonts w:cs="Arial"/>
        </w:rPr>
        <w:t xml:space="preserve"> memory</w:t>
      </w:r>
      <w:r w:rsidR="004E286D" w:rsidRPr="00260AAB">
        <w:rPr>
          <w:rFonts w:cs="Arial"/>
        </w:rPr>
        <w:t>, the device can rejoin to the network right after the programming, because the “</w:t>
      </w:r>
      <w:proofErr w:type="spellStart"/>
      <w:r w:rsidR="004E286D" w:rsidRPr="00260AAB">
        <w:rPr>
          <w:rFonts w:cs="Arial"/>
        </w:rPr>
        <w:t>znet</w:t>
      </w:r>
      <w:proofErr w:type="spellEnd"/>
      <w:r w:rsidR="004E286D" w:rsidRPr="00260AAB">
        <w:rPr>
          <w:rFonts w:cs="Arial"/>
        </w:rPr>
        <w:t>” tokes are not lost.</w:t>
      </w:r>
    </w:p>
    <w:p w14:paraId="1F9E46C5" w14:textId="77777777" w:rsidR="004E286D" w:rsidRPr="00260AAB" w:rsidRDefault="004E286D" w:rsidP="00C36FC4">
      <w:pPr>
        <w:rPr>
          <w:rFonts w:cs="Arial"/>
        </w:rPr>
      </w:pPr>
    </w:p>
    <w:p w14:paraId="160DA88B" w14:textId="77777777" w:rsidR="00AD7D65" w:rsidRPr="00260AAB" w:rsidRDefault="00AD7D65" w:rsidP="00C36FC4">
      <w:pPr>
        <w:rPr>
          <w:rFonts w:cs="Arial"/>
        </w:rPr>
      </w:pPr>
      <w:r w:rsidRPr="00260AAB">
        <w:rPr>
          <w:rFonts w:cs="Arial"/>
        </w:rPr>
        <w:t>Press Button1 for less than 200ms to send the ON command or between 200ms to 1000ms to send the OFF command. In the meantime, have a look at the CLI of the devices and the Network Analyzer (if the capturing is re-started).</w:t>
      </w:r>
    </w:p>
    <w:p w14:paraId="2507A015" w14:textId="77777777" w:rsidR="004C4CD3" w:rsidRPr="00260AAB" w:rsidRDefault="004C4CD3" w:rsidP="00AD7FFE">
      <w:pPr>
        <w:spacing w:line="720" w:lineRule="auto"/>
        <w:rPr>
          <w:rFonts w:cs="Arial"/>
        </w:rPr>
      </w:pPr>
      <w:r w:rsidRPr="00260AAB">
        <w:rPr>
          <w:rFonts w:cs="Arial"/>
        </w:rPr>
        <w:t>The Switch should print something like the followings:</w:t>
      </w:r>
    </w:p>
    <w:tbl>
      <w:tblPr>
        <w:tblStyle w:val="TableGrid"/>
        <w:tblW w:w="0" w:type="auto"/>
        <w:tblLook w:val="04A0" w:firstRow="1" w:lastRow="0" w:firstColumn="1" w:lastColumn="0" w:noHBand="0" w:noVBand="1"/>
      </w:tblPr>
      <w:tblGrid>
        <w:gridCol w:w="10790"/>
      </w:tblGrid>
      <w:tr w:rsidR="004C4CD3" w:rsidRPr="00260AAB" w14:paraId="43DC668E" w14:textId="77777777" w:rsidTr="004C4CD3">
        <w:tc>
          <w:tcPr>
            <w:tcW w:w="10790" w:type="dxa"/>
          </w:tcPr>
          <w:p w14:paraId="30951953" w14:textId="77777777" w:rsidR="004C4CD3" w:rsidRPr="00260AAB" w:rsidRDefault="004C4CD3" w:rsidP="004C4CD3">
            <w:pPr>
              <w:autoSpaceDE w:val="0"/>
              <w:autoSpaceDN w:val="0"/>
              <w:adjustRightInd w:val="0"/>
              <w:spacing w:before="0" w:line="240" w:lineRule="auto"/>
              <w:jc w:val="left"/>
              <w:rPr>
                <w:rFonts w:cs="Arial"/>
                <w:szCs w:val="18"/>
              </w:rPr>
            </w:pPr>
            <w:r w:rsidRPr="00260AAB">
              <w:rPr>
                <w:rFonts w:cs="Arial"/>
                <w:szCs w:val="18"/>
              </w:rPr>
              <w:t xml:space="preserve">Command is </w:t>
            </w:r>
            <w:proofErr w:type="spellStart"/>
            <w:r w:rsidRPr="00260AAB">
              <w:rPr>
                <w:rFonts w:cs="Arial"/>
                <w:szCs w:val="18"/>
              </w:rPr>
              <w:t>zcl</w:t>
            </w:r>
            <w:proofErr w:type="spellEnd"/>
            <w:r w:rsidRPr="00260AAB">
              <w:rPr>
                <w:rFonts w:cs="Arial"/>
                <w:szCs w:val="18"/>
              </w:rPr>
              <w:t xml:space="preserve"> on-off </w:t>
            </w:r>
            <w:r w:rsidRPr="00260AAB">
              <w:rPr>
                <w:rFonts w:cs="Arial"/>
                <w:szCs w:val="18"/>
                <w:highlight w:val="yellow"/>
              </w:rPr>
              <w:t>ON</w:t>
            </w:r>
          </w:p>
          <w:p w14:paraId="62F95ADE" w14:textId="77777777" w:rsidR="004C4CD3" w:rsidRPr="00260AAB" w:rsidRDefault="004C4CD3" w:rsidP="004C4CD3">
            <w:pPr>
              <w:autoSpaceDE w:val="0"/>
              <w:autoSpaceDN w:val="0"/>
              <w:adjustRightInd w:val="0"/>
              <w:spacing w:before="0" w:line="240" w:lineRule="auto"/>
              <w:jc w:val="left"/>
              <w:rPr>
                <w:rFonts w:cs="Arial"/>
                <w:szCs w:val="18"/>
              </w:rPr>
            </w:pPr>
            <w:r w:rsidRPr="00260AAB">
              <w:rPr>
                <w:rFonts w:cs="Arial"/>
                <w:szCs w:val="18"/>
              </w:rPr>
              <w:t>Command is successfully sent</w:t>
            </w:r>
          </w:p>
          <w:p w14:paraId="131FEF10" w14:textId="77777777" w:rsidR="004C4CD3" w:rsidRPr="00260AAB" w:rsidRDefault="004C4CD3" w:rsidP="004C4CD3">
            <w:pPr>
              <w:autoSpaceDE w:val="0"/>
              <w:autoSpaceDN w:val="0"/>
              <w:adjustRightInd w:val="0"/>
              <w:spacing w:before="0" w:line="240" w:lineRule="auto"/>
              <w:jc w:val="left"/>
              <w:rPr>
                <w:rFonts w:cs="Arial"/>
                <w:szCs w:val="18"/>
              </w:rPr>
            </w:pPr>
            <w:r w:rsidRPr="00260AAB">
              <w:rPr>
                <w:rFonts w:cs="Arial"/>
                <w:szCs w:val="18"/>
              </w:rPr>
              <w:t>Button1 is pressed for 107 milliseconds</w:t>
            </w:r>
          </w:p>
          <w:p w14:paraId="4B22E851" w14:textId="77777777" w:rsidR="004C4CD3" w:rsidRPr="00260AAB" w:rsidRDefault="004C4CD3" w:rsidP="004C4CD3">
            <w:pPr>
              <w:autoSpaceDE w:val="0"/>
              <w:autoSpaceDN w:val="0"/>
              <w:adjustRightInd w:val="0"/>
              <w:spacing w:before="0" w:line="240" w:lineRule="auto"/>
              <w:jc w:val="left"/>
              <w:rPr>
                <w:rFonts w:cs="Arial"/>
                <w:szCs w:val="18"/>
              </w:rPr>
            </w:pPr>
            <w:r w:rsidRPr="00260AAB">
              <w:rPr>
                <w:rFonts w:cs="Arial"/>
                <w:szCs w:val="18"/>
              </w:rPr>
              <w:t xml:space="preserve">Command is </w:t>
            </w:r>
            <w:proofErr w:type="spellStart"/>
            <w:r w:rsidRPr="00260AAB">
              <w:rPr>
                <w:rFonts w:cs="Arial"/>
                <w:szCs w:val="18"/>
              </w:rPr>
              <w:t>zcl</w:t>
            </w:r>
            <w:proofErr w:type="spellEnd"/>
            <w:r w:rsidRPr="00260AAB">
              <w:rPr>
                <w:rFonts w:cs="Arial"/>
                <w:szCs w:val="18"/>
              </w:rPr>
              <w:t xml:space="preserve"> on-off </w:t>
            </w:r>
            <w:r w:rsidRPr="00260AAB">
              <w:rPr>
                <w:rFonts w:cs="Arial"/>
                <w:szCs w:val="18"/>
                <w:highlight w:val="yellow"/>
              </w:rPr>
              <w:t>ON</w:t>
            </w:r>
          </w:p>
          <w:p w14:paraId="15374B69" w14:textId="77777777" w:rsidR="004C4CD3" w:rsidRPr="00260AAB" w:rsidRDefault="004C4CD3" w:rsidP="004C4CD3">
            <w:pPr>
              <w:autoSpaceDE w:val="0"/>
              <w:autoSpaceDN w:val="0"/>
              <w:adjustRightInd w:val="0"/>
              <w:spacing w:before="0" w:line="240" w:lineRule="auto"/>
              <w:jc w:val="left"/>
              <w:rPr>
                <w:rFonts w:cs="Arial"/>
                <w:szCs w:val="18"/>
              </w:rPr>
            </w:pPr>
            <w:r w:rsidRPr="00260AAB">
              <w:rPr>
                <w:rFonts w:cs="Arial"/>
                <w:szCs w:val="18"/>
              </w:rPr>
              <w:t>Command is successfully sent</w:t>
            </w:r>
          </w:p>
          <w:p w14:paraId="0554C8C6" w14:textId="77777777" w:rsidR="004C4CD3" w:rsidRPr="00260AAB" w:rsidRDefault="004C4CD3" w:rsidP="004C4CD3">
            <w:pPr>
              <w:autoSpaceDE w:val="0"/>
              <w:autoSpaceDN w:val="0"/>
              <w:adjustRightInd w:val="0"/>
              <w:spacing w:before="0" w:line="240" w:lineRule="auto"/>
              <w:jc w:val="left"/>
              <w:rPr>
                <w:rFonts w:cs="Arial"/>
                <w:szCs w:val="18"/>
              </w:rPr>
            </w:pPr>
            <w:r w:rsidRPr="00260AAB">
              <w:rPr>
                <w:rFonts w:cs="Arial"/>
                <w:szCs w:val="18"/>
              </w:rPr>
              <w:t>Button1 is pressed for 519 milliseconds</w:t>
            </w:r>
          </w:p>
          <w:p w14:paraId="20A70E4D" w14:textId="77777777" w:rsidR="004C4CD3" w:rsidRPr="00260AAB" w:rsidRDefault="004C4CD3" w:rsidP="004C4CD3">
            <w:pPr>
              <w:autoSpaceDE w:val="0"/>
              <w:autoSpaceDN w:val="0"/>
              <w:adjustRightInd w:val="0"/>
              <w:spacing w:before="0" w:line="240" w:lineRule="auto"/>
              <w:jc w:val="left"/>
              <w:rPr>
                <w:rFonts w:cs="Arial"/>
              </w:rPr>
            </w:pPr>
            <w:r w:rsidRPr="00260AAB">
              <w:rPr>
                <w:rFonts w:cs="Arial"/>
                <w:szCs w:val="18"/>
              </w:rPr>
              <w:t xml:space="preserve">Command is </w:t>
            </w:r>
            <w:proofErr w:type="spellStart"/>
            <w:r w:rsidRPr="00260AAB">
              <w:rPr>
                <w:rFonts w:cs="Arial"/>
                <w:szCs w:val="18"/>
              </w:rPr>
              <w:t>zcl</w:t>
            </w:r>
            <w:proofErr w:type="spellEnd"/>
            <w:r w:rsidRPr="00260AAB">
              <w:rPr>
                <w:rFonts w:cs="Arial"/>
                <w:szCs w:val="18"/>
              </w:rPr>
              <w:t xml:space="preserve"> on-off </w:t>
            </w:r>
            <w:r w:rsidRPr="00260AAB">
              <w:rPr>
                <w:rFonts w:cs="Arial"/>
                <w:szCs w:val="18"/>
                <w:highlight w:val="green"/>
              </w:rPr>
              <w:t>OFF</w:t>
            </w:r>
          </w:p>
        </w:tc>
      </w:tr>
    </w:tbl>
    <w:p w14:paraId="79573378" w14:textId="77777777" w:rsidR="004C4CD3" w:rsidRPr="00260AAB" w:rsidRDefault="004C4CD3" w:rsidP="00C36FC4">
      <w:pPr>
        <w:rPr>
          <w:rFonts w:cs="Arial"/>
        </w:rPr>
      </w:pPr>
    </w:p>
    <w:p w14:paraId="215E734A" w14:textId="77777777" w:rsidR="00AD7FFE" w:rsidRDefault="00AD7FFE">
      <w:pPr>
        <w:spacing w:before="0" w:line="240" w:lineRule="auto"/>
        <w:jc w:val="left"/>
        <w:rPr>
          <w:rFonts w:cs="Arial"/>
        </w:rPr>
      </w:pPr>
      <w:r>
        <w:rPr>
          <w:rFonts w:cs="Arial"/>
        </w:rPr>
        <w:br w:type="page"/>
      </w:r>
    </w:p>
    <w:p w14:paraId="3F79988D" w14:textId="77777777" w:rsidR="004C4CD3" w:rsidRPr="00260AAB" w:rsidRDefault="004C4CD3" w:rsidP="00AD7FFE">
      <w:pPr>
        <w:spacing w:line="600" w:lineRule="auto"/>
        <w:rPr>
          <w:rFonts w:cs="Arial"/>
        </w:rPr>
      </w:pPr>
      <w:r w:rsidRPr="00260AAB">
        <w:rPr>
          <w:rFonts w:cs="Arial"/>
        </w:rPr>
        <w:lastRenderedPageBreak/>
        <w:t>The CLI of the Light is:</w:t>
      </w:r>
    </w:p>
    <w:tbl>
      <w:tblPr>
        <w:tblStyle w:val="TableGrid"/>
        <w:tblW w:w="0" w:type="auto"/>
        <w:tblLook w:val="04A0" w:firstRow="1" w:lastRow="0" w:firstColumn="1" w:lastColumn="0" w:noHBand="0" w:noVBand="1"/>
      </w:tblPr>
      <w:tblGrid>
        <w:gridCol w:w="10790"/>
      </w:tblGrid>
      <w:tr w:rsidR="004C4CD3" w:rsidRPr="00260AAB" w14:paraId="20D9AC27" w14:textId="77777777" w:rsidTr="004C4CD3">
        <w:tc>
          <w:tcPr>
            <w:tcW w:w="10790" w:type="dxa"/>
          </w:tcPr>
          <w:p w14:paraId="36DE3BAE" w14:textId="77777777" w:rsidR="004C4CD3" w:rsidRPr="00260AAB" w:rsidRDefault="004C4CD3" w:rsidP="004C4CD3">
            <w:pPr>
              <w:autoSpaceDE w:val="0"/>
              <w:autoSpaceDN w:val="0"/>
              <w:adjustRightInd w:val="0"/>
              <w:spacing w:before="0" w:line="240" w:lineRule="auto"/>
              <w:jc w:val="left"/>
              <w:rPr>
                <w:rFonts w:cs="Arial"/>
                <w:szCs w:val="18"/>
              </w:rPr>
            </w:pPr>
            <w:r w:rsidRPr="00260AAB">
              <w:rPr>
                <w:rFonts w:cs="Arial"/>
                <w:szCs w:val="18"/>
              </w:rPr>
              <w:t>T</w:t>
            </w:r>
            <w:proofErr w:type="gramStart"/>
            <w:r w:rsidRPr="00260AAB">
              <w:rPr>
                <w:rFonts w:cs="Arial"/>
                <w:szCs w:val="18"/>
              </w:rPr>
              <w:t>00000000:RX</w:t>
            </w:r>
            <w:proofErr w:type="gramEnd"/>
            <w:r w:rsidRPr="00260AAB">
              <w:rPr>
                <w:rFonts w:cs="Arial"/>
                <w:szCs w:val="18"/>
              </w:rPr>
              <w:t xml:space="preserve"> </w:t>
            </w:r>
            <w:proofErr w:type="spellStart"/>
            <w:r w:rsidRPr="00260AAB">
              <w:rPr>
                <w:rFonts w:cs="Arial"/>
                <w:szCs w:val="18"/>
              </w:rPr>
              <w:t>len</w:t>
            </w:r>
            <w:proofErr w:type="spellEnd"/>
            <w:r w:rsidRPr="00260AAB">
              <w:rPr>
                <w:rFonts w:cs="Arial"/>
                <w:szCs w:val="18"/>
              </w:rPr>
              <w:t xml:space="preserve"> 3, ep 01, </w:t>
            </w:r>
            <w:proofErr w:type="spellStart"/>
            <w:r w:rsidRPr="00260AAB">
              <w:rPr>
                <w:rFonts w:cs="Arial"/>
                <w:szCs w:val="18"/>
              </w:rPr>
              <w:t>clus</w:t>
            </w:r>
            <w:proofErr w:type="spellEnd"/>
            <w:r w:rsidRPr="00260AAB">
              <w:rPr>
                <w:rFonts w:cs="Arial"/>
                <w:szCs w:val="18"/>
              </w:rPr>
              <w:t xml:space="preserve"> 0x0006 (On/off) FC 01 seq 00 </w:t>
            </w:r>
            <w:proofErr w:type="spellStart"/>
            <w:r w:rsidRPr="00260AAB">
              <w:rPr>
                <w:rFonts w:cs="Arial"/>
                <w:szCs w:val="18"/>
              </w:rPr>
              <w:t>cmd</w:t>
            </w:r>
            <w:proofErr w:type="spellEnd"/>
            <w:r w:rsidRPr="00260AAB">
              <w:rPr>
                <w:rFonts w:cs="Arial"/>
                <w:szCs w:val="18"/>
              </w:rPr>
              <w:t xml:space="preserve"> </w:t>
            </w:r>
            <w:r w:rsidRPr="00260AAB">
              <w:rPr>
                <w:rFonts w:cs="Arial"/>
                <w:szCs w:val="18"/>
                <w:highlight w:val="yellow"/>
              </w:rPr>
              <w:t>01</w:t>
            </w:r>
            <w:r w:rsidRPr="00260AAB">
              <w:rPr>
                <w:rFonts w:cs="Arial"/>
                <w:szCs w:val="18"/>
              </w:rPr>
              <w:t xml:space="preserve"> payload[]</w:t>
            </w:r>
          </w:p>
          <w:p w14:paraId="06A44F9E" w14:textId="77777777" w:rsidR="004C4CD3" w:rsidRPr="00260AAB" w:rsidRDefault="004C4CD3" w:rsidP="004C4CD3">
            <w:pPr>
              <w:autoSpaceDE w:val="0"/>
              <w:autoSpaceDN w:val="0"/>
              <w:adjustRightInd w:val="0"/>
              <w:spacing w:before="0" w:line="240" w:lineRule="auto"/>
              <w:jc w:val="left"/>
              <w:rPr>
                <w:rFonts w:cs="Arial"/>
                <w:szCs w:val="18"/>
              </w:rPr>
            </w:pPr>
            <w:r w:rsidRPr="00260AAB">
              <w:rPr>
                <w:rFonts w:cs="Arial"/>
                <w:szCs w:val="18"/>
              </w:rPr>
              <w:t>On command is received</w:t>
            </w:r>
          </w:p>
          <w:p w14:paraId="688F05DC" w14:textId="77777777" w:rsidR="004C4CD3" w:rsidRPr="00260AAB" w:rsidRDefault="004C4CD3" w:rsidP="004C4CD3">
            <w:pPr>
              <w:autoSpaceDE w:val="0"/>
              <w:autoSpaceDN w:val="0"/>
              <w:adjustRightInd w:val="0"/>
              <w:spacing w:before="0" w:line="240" w:lineRule="auto"/>
              <w:jc w:val="left"/>
              <w:rPr>
                <w:rFonts w:cs="Arial"/>
                <w:szCs w:val="18"/>
              </w:rPr>
            </w:pPr>
            <w:r w:rsidRPr="00260AAB">
              <w:rPr>
                <w:rFonts w:cs="Arial"/>
                <w:szCs w:val="18"/>
              </w:rPr>
              <w:t xml:space="preserve">Processing message: </w:t>
            </w:r>
            <w:proofErr w:type="spellStart"/>
            <w:r w:rsidRPr="00260AAB">
              <w:rPr>
                <w:rFonts w:cs="Arial"/>
                <w:szCs w:val="18"/>
              </w:rPr>
              <w:t>len</w:t>
            </w:r>
            <w:proofErr w:type="spellEnd"/>
            <w:r w:rsidRPr="00260AAB">
              <w:rPr>
                <w:rFonts w:cs="Arial"/>
                <w:szCs w:val="18"/>
              </w:rPr>
              <w:t>=3 profile=0104 cluster=0006</w:t>
            </w:r>
          </w:p>
          <w:p w14:paraId="51E0C23B" w14:textId="77777777" w:rsidR="004C4CD3" w:rsidRPr="00260AAB" w:rsidRDefault="004C4CD3" w:rsidP="004C4CD3">
            <w:pPr>
              <w:autoSpaceDE w:val="0"/>
              <w:autoSpaceDN w:val="0"/>
              <w:adjustRightInd w:val="0"/>
              <w:spacing w:before="0" w:line="240" w:lineRule="auto"/>
              <w:jc w:val="left"/>
              <w:rPr>
                <w:rFonts w:cs="Arial"/>
                <w:szCs w:val="18"/>
              </w:rPr>
            </w:pPr>
          </w:p>
          <w:p w14:paraId="36882E32" w14:textId="77777777" w:rsidR="004C4CD3" w:rsidRPr="00260AAB" w:rsidRDefault="004C4CD3" w:rsidP="004C4CD3">
            <w:pPr>
              <w:autoSpaceDE w:val="0"/>
              <w:autoSpaceDN w:val="0"/>
              <w:adjustRightInd w:val="0"/>
              <w:spacing w:before="0" w:line="240" w:lineRule="auto"/>
              <w:jc w:val="left"/>
              <w:rPr>
                <w:rFonts w:cs="Arial"/>
                <w:szCs w:val="18"/>
              </w:rPr>
            </w:pPr>
            <w:r w:rsidRPr="00260AAB">
              <w:rPr>
                <w:rFonts w:cs="Arial"/>
                <w:szCs w:val="18"/>
              </w:rPr>
              <w:t>T</w:t>
            </w:r>
            <w:proofErr w:type="gramStart"/>
            <w:r w:rsidRPr="00260AAB">
              <w:rPr>
                <w:rFonts w:cs="Arial"/>
                <w:szCs w:val="18"/>
              </w:rPr>
              <w:t>00000000:RX</w:t>
            </w:r>
            <w:proofErr w:type="gramEnd"/>
            <w:r w:rsidRPr="00260AAB">
              <w:rPr>
                <w:rFonts w:cs="Arial"/>
                <w:szCs w:val="18"/>
              </w:rPr>
              <w:t xml:space="preserve"> </w:t>
            </w:r>
            <w:proofErr w:type="spellStart"/>
            <w:r w:rsidRPr="00260AAB">
              <w:rPr>
                <w:rFonts w:cs="Arial"/>
                <w:szCs w:val="18"/>
              </w:rPr>
              <w:t>len</w:t>
            </w:r>
            <w:proofErr w:type="spellEnd"/>
            <w:r w:rsidRPr="00260AAB">
              <w:rPr>
                <w:rFonts w:cs="Arial"/>
                <w:szCs w:val="18"/>
              </w:rPr>
              <w:t xml:space="preserve"> 3, ep 01, </w:t>
            </w:r>
            <w:proofErr w:type="spellStart"/>
            <w:r w:rsidRPr="00260AAB">
              <w:rPr>
                <w:rFonts w:cs="Arial"/>
                <w:szCs w:val="18"/>
              </w:rPr>
              <w:t>clus</w:t>
            </w:r>
            <w:proofErr w:type="spellEnd"/>
            <w:r w:rsidRPr="00260AAB">
              <w:rPr>
                <w:rFonts w:cs="Arial"/>
                <w:szCs w:val="18"/>
              </w:rPr>
              <w:t xml:space="preserve"> 0x0006 (On/off) FC 01 seq 01 </w:t>
            </w:r>
            <w:proofErr w:type="spellStart"/>
            <w:r w:rsidRPr="00260AAB">
              <w:rPr>
                <w:rFonts w:cs="Arial"/>
                <w:szCs w:val="18"/>
              </w:rPr>
              <w:t>cmd</w:t>
            </w:r>
            <w:proofErr w:type="spellEnd"/>
            <w:r w:rsidRPr="00260AAB">
              <w:rPr>
                <w:rFonts w:cs="Arial"/>
                <w:szCs w:val="18"/>
              </w:rPr>
              <w:t xml:space="preserve"> </w:t>
            </w:r>
            <w:r w:rsidRPr="00260AAB">
              <w:rPr>
                <w:rFonts w:cs="Arial"/>
                <w:szCs w:val="18"/>
                <w:highlight w:val="yellow"/>
              </w:rPr>
              <w:t>01</w:t>
            </w:r>
            <w:r w:rsidRPr="00260AAB">
              <w:rPr>
                <w:rFonts w:cs="Arial"/>
                <w:szCs w:val="18"/>
              </w:rPr>
              <w:t xml:space="preserve"> payload[]</w:t>
            </w:r>
          </w:p>
          <w:p w14:paraId="2161090F" w14:textId="77777777" w:rsidR="004C4CD3" w:rsidRPr="00260AAB" w:rsidRDefault="004C4CD3" w:rsidP="004C4CD3">
            <w:pPr>
              <w:autoSpaceDE w:val="0"/>
              <w:autoSpaceDN w:val="0"/>
              <w:adjustRightInd w:val="0"/>
              <w:spacing w:before="0" w:line="240" w:lineRule="auto"/>
              <w:jc w:val="left"/>
              <w:rPr>
                <w:rFonts w:cs="Arial"/>
                <w:szCs w:val="18"/>
              </w:rPr>
            </w:pPr>
            <w:r w:rsidRPr="00260AAB">
              <w:rPr>
                <w:rFonts w:cs="Arial"/>
                <w:szCs w:val="18"/>
              </w:rPr>
              <w:t>On command is received</w:t>
            </w:r>
          </w:p>
          <w:p w14:paraId="22A55693" w14:textId="77777777" w:rsidR="004C4CD3" w:rsidRPr="00260AAB" w:rsidRDefault="004C4CD3" w:rsidP="004C4CD3">
            <w:pPr>
              <w:autoSpaceDE w:val="0"/>
              <w:autoSpaceDN w:val="0"/>
              <w:adjustRightInd w:val="0"/>
              <w:spacing w:before="0" w:line="240" w:lineRule="auto"/>
              <w:jc w:val="left"/>
              <w:rPr>
                <w:rFonts w:cs="Arial"/>
                <w:szCs w:val="18"/>
              </w:rPr>
            </w:pPr>
            <w:r w:rsidRPr="00260AAB">
              <w:rPr>
                <w:rFonts w:cs="Arial"/>
                <w:szCs w:val="18"/>
              </w:rPr>
              <w:t xml:space="preserve">Processing message: </w:t>
            </w:r>
            <w:proofErr w:type="spellStart"/>
            <w:r w:rsidRPr="00260AAB">
              <w:rPr>
                <w:rFonts w:cs="Arial"/>
                <w:szCs w:val="18"/>
              </w:rPr>
              <w:t>len</w:t>
            </w:r>
            <w:proofErr w:type="spellEnd"/>
            <w:r w:rsidRPr="00260AAB">
              <w:rPr>
                <w:rFonts w:cs="Arial"/>
                <w:szCs w:val="18"/>
              </w:rPr>
              <w:t>=3 profile=0104 cluster=0006</w:t>
            </w:r>
          </w:p>
          <w:p w14:paraId="3BF6FBE0" w14:textId="77777777" w:rsidR="004C4CD3" w:rsidRPr="00260AAB" w:rsidRDefault="004C4CD3" w:rsidP="004C4CD3">
            <w:pPr>
              <w:autoSpaceDE w:val="0"/>
              <w:autoSpaceDN w:val="0"/>
              <w:adjustRightInd w:val="0"/>
              <w:spacing w:before="0" w:line="240" w:lineRule="auto"/>
              <w:jc w:val="left"/>
              <w:rPr>
                <w:rFonts w:cs="Arial"/>
                <w:szCs w:val="18"/>
              </w:rPr>
            </w:pPr>
          </w:p>
          <w:p w14:paraId="0D299C3E" w14:textId="77777777" w:rsidR="004C4CD3" w:rsidRPr="00260AAB" w:rsidRDefault="004C4CD3" w:rsidP="004C4CD3">
            <w:pPr>
              <w:autoSpaceDE w:val="0"/>
              <w:autoSpaceDN w:val="0"/>
              <w:adjustRightInd w:val="0"/>
              <w:spacing w:before="0" w:line="240" w:lineRule="auto"/>
              <w:jc w:val="left"/>
              <w:rPr>
                <w:rFonts w:cs="Arial"/>
                <w:szCs w:val="18"/>
              </w:rPr>
            </w:pPr>
            <w:r w:rsidRPr="00260AAB">
              <w:rPr>
                <w:rFonts w:cs="Arial"/>
                <w:szCs w:val="18"/>
              </w:rPr>
              <w:t>T</w:t>
            </w:r>
            <w:proofErr w:type="gramStart"/>
            <w:r w:rsidRPr="00260AAB">
              <w:rPr>
                <w:rFonts w:cs="Arial"/>
                <w:szCs w:val="18"/>
              </w:rPr>
              <w:t>00000000:RX</w:t>
            </w:r>
            <w:proofErr w:type="gramEnd"/>
            <w:r w:rsidRPr="00260AAB">
              <w:rPr>
                <w:rFonts w:cs="Arial"/>
                <w:szCs w:val="18"/>
              </w:rPr>
              <w:t xml:space="preserve"> </w:t>
            </w:r>
            <w:proofErr w:type="spellStart"/>
            <w:r w:rsidRPr="00260AAB">
              <w:rPr>
                <w:rFonts w:cs="Arial"/>
                <w:szCs w:val="18"/>
              </w:rPr>
              <w:t>len</w:t>
            </w:r>
            <w:proofErr w:type="spellEnd"/>
            <w:r w:rsidRPr="00260AAB">
              <w:rPr>
                <w:rFonts w:cs="Arial"/>
                <w:szCs w:val="18"/>
              </w:rPr>
              <w:t xml:space="preserve"> 3, ep 01, </w:t>
            </w:r>
            <w:proofErr w:type="spellStart"/>
            <w:r w:rsidRPr="00260AAB">
              <w:rPr>
                <w:rFonts w:cs="Arial"/>
                <w:szCs w:val="18"/>
              </w:rPr>
              <w:t>clus</w:t>
            </w:r>
            <w:proofErr w:type="spellEnd"/>
            <w:r w:rsidRPr="00260AAB">
              <w:rPr>
                <w:rFonts w:cs="Arial"/>
                <w:szCs w:val="18"/>
              </w:rPr>
              <w:t xml:space="preserve"> 0x0006 (On/off) FC 01 seq 02 </w:t>
            </w:r>
            <w:proofErr w:type="spellStart"/>
            <w:r w:rsidRPr="00260AAB">
              <w:rPr>
                <w:rFonts w:cs="Arial"/>
                <w:szCs w:val="18"/>
              </w:rPr>
              <w:t>cmd</w:t>
            </w:r>
            <w:proofErr w:type="spellEnd"/>
            <w:r w:rsidRPr="00260AAB">
              <w:rPr>
                <w:rFonts w:cs="Arial"/>
                <w:szCs w:val="18"/>
              </w:rPr>
              <w:t xml:space="preserve"> </w:t>
            </w:r>
            <w:r w:rsidRPr="00260AAB">
              <w:rPr>
                <w:rFonts w:cs="Arial"/>
                <w:szCs w:val="18"/>
                <w:highlight w:val="green"/>
              </w:rPr>
              <w:t>00</w:t>
            </w:r>
            <w:r w:rsidRPr="00260AAB">
              <w:rPr>
                <w:rFonts w:cs="Arial"/>
                <w:szCs w:val="18"/>
              </w:rPr>
              <w:t xml:space="preserve"> payload[]</w:t>
            </w:r>
          </w:p>
          <w:p w14:paraId="105B9E2A" w14:textId="77777777" w:rsidR="004C4CD3" w:rsidRPr="00260AAB" w:rsidRDefault="004C4CD3" w:rsidP="004C4CD3">
            <w:pPr>
              <w:autoSpaceDE w:val="0"/>
              <w:autoSpaceDN w:val="0"/>
              <w:adjustRightInd w:val="0"/>
              <w:spacing w:before="0" w:line="240" w:lineRule="auto"/>
              <w:jc w:val="left"/>
              <w:rPr>
                <w:rFonts w:cs="Arial"/>
                <w:szCs w:val="18"/>
              </w:rPr>
            </w:pPr>
            <w:r w:rsidRPr="00260AAB">
              <w:rPr>
                <w:rFonts w:cs="Arial"/>
                <w:szCs w:val="18"/>
              </w:rPr>
              <w:t>Off command is received</w:t>
            </w:r>
          </w:p>
          <w:p w14:paraId="25CF681B" w14:textId="77777777" w:rsidR="004C4CD3" w:rsidRPr="00260AAB" w:rsidRDefault="004C4CD3" w:rsidP="004C4CD3">
            <w:pPr>
              <w:autoSpaceDE w:val="0"/>
              <w:autoSpaceDN w:val="0"/>
              <w:adjustRightInd w:val="0"/>
              <w:spacing w:before="0" w:line="240" w:lineRule="auto"/>
              <w:jc w:val="left"/>
              <w:rPr>
                <w:rFonts w:cs="Arial"/>
              </w:rPr>
            </w:pPr>
            <w:r w:rsidRPr="00260AAB">
              <w:rPr>
                <w:rFonts w:cs="Arial"/>
                <w:szCs w:val="18"/>
              </w:rPr>
              <w:t xml:space="preserve">Processing message: </w:t>
            </w:r>
            <w:proofErr w:type="spellStart"/>
            <w:r w:rsidRPr="00260AAB">
              <w:rPr>
                <w:rFonts w:cs="Arial"/>
                <w:szCs w:val="18"/>
              </w:rPr>
              <w:t>len</w:t>
            </w:r>
            <w:proofErr w:type="spellEnd"/>
            <w:r w:rsidRPr="00260AAB">
              <w:rPr>
                <w:rFonts w:cs="Arial"/>
                <w:szCs w:val="18"/>
              </w:rPr>
              <w:t>=3 profile=0104 cluster=0006</w:t>
            </w:r>
          </w:p>
        </w:tc>
      </w:tr>
    </w:tbl>
    <w:p w14:paraId="59AE0D90" w14:textId="77777777" w:rsidR="004C4CD3" w:rsidRPr="00260AAB" w:rsidRDefault="004C4CD3" w:rsidP="00C36FC4">
      <w:pPr>
        <w:rPr>
          <w:rFonts w:cs="Arial"/>
        </w:rPr>
      </w:pPr>
    </w:p>
    <w:p w14:paraId="054B2C67" w14:textId="515AC4C5" w:rsidR="00BB1C9E" w:rsidRPr="00260AAB" w:rsidRDefault="00BB1C9E" w:rsidP="00C36FC4">
      <w:pPr>
        <w:rPr>
          <w:rFonts w:cs="Arial"/>
        </w:rPr>
      </w:pPr>
      <w:r w:rsidRPr="00260AAB">
        <w:rPr>
          <w:rFonts w:cs="Arial"/>
        </w:rPr>
        <w:t>The above transactions can be observed in the Network Analyzer as well.</w:t>
      </w:r>
      <w:r w:rsidR="00312227" w:rsidRPr="00260AAB">
        <w:rPr>
          <w:rFonts w:cs="Arial"/>
        </w:rPr>
        <w:t xml:space="preserve"> See </w:t>
      </w:r>
      <w:r w:rsidR="00312227" w:rsidRPr="00260AAB">
        <w:rPr>
          <w:rFonts w:cs="Arial"/>
        </w:rPr>
        <w:fldChar w:fldCharType="begin"/>
      </w:r>
      <w:r w:rsidR="00312227" w:rsidRPr="00260AAB">
        <w:rPr>
          <w:rFonts w:cs="Arial"/>
        </w:rPr>
        <w:instrText xml:space="preserve"> REF _Ref24648402 \h </w:instrText>
      </w:r>
      <w:r w:rsidR="00312227" w:rsidRPr="00260AAB">
        <w:rPr>
          <w:rFonts w:cs="Arial"/>
        </w:rPr>
      </w:r>
      <w:r w:rsidR="00260AAB">
        <w:rPr>
          <w:rFonts w:cs="Arial"/>
        </w:rPr>
        <w:instrText xml:space="preserve"> \* MERGEFORMAT </w:instrText>
      </w:r>
      <w:r w:rsidR="00312227" w:rsidRPr="00260AAB">
        <w:rPr>
          <w:rFonts w:cs="Arial"/>
        </w:rPr>
        <w:fldChar w:fldCharType="separate"/>
      </w:r>
      <w:r w:rsidR="006D06CD" w:rsidRPr="00260AAB">
        <w:rPr>
          <w:rFonts w:cs="Arial"/>
        </w:rPr>
        <w:t xml:space="preserve">Figure </w:t>
      </w:r>
      <w:r w:rsidR="006D06CD">
        <w:rPr>
          <w:rFonts w:cs="Arial"/>
          <w:noProof/>
        </w:rPr>
        <w:t>8</w:t>
      </w:r>
      <w:r w:rsidR="006D06CD" w:rsidRPr="00260AAB">
        <w:rPr>
          <w:rFonts w:cs="Arial"/>
          <w:noProof/>
        </w:rPr>
        <w:noBreakHyphen/>
      </w:r>
      <w:r w:rsidR="006D06CD">
        <w:rPr>
          <w:rFonts w:cs="Arial"/>
          <w:noProof/>
        </w:rPr>
        <w:t>2</w:t>
      </w:r>
      <w:r w:rsidR="00312227" w:rsidRPr="00260AAB">
        <w:rPr>
          <w:rFonts w:cs="Arial"/>
        </w:rPr>
        <w:fldChar w:fldCharType="end"/>
      </w:r>
      <w:r w:rsidR="00312227" w:rsidRPr="00260AAB">
        <w:rPr>
          <w:rFonts w:cs="Arial"/>
        </w:rPr>
        <w:t>.</w:t>
      </w:r>
    </w:p>
    <w:p w14:paraId="2FF30BCA" w14:textId="77777777" w:rsidR="003263AB" w:rsidRPr="00260AAB" w:rsidRDefault="00BB1C9E" w:rsidP="00A926EF">
      <w:pPr>
        <w:keepNext/>
        <w:jc w:val="center"/>
        <w:rPr>
          <w:rFonts w:cs="Arial"/>
        </w:rPr>
      </w:pPr>
      <w:r w:rsidRPr="00260AAB">
        <w:rPr>
          <w:rFonts w:cs="Arial"/>
          <w:noProof/>
        </w:rPr>
        <w:drawing>
          <wp:inline distT="0" distB="0" distL="0" distR="0" wp14:anchorId="551ED0FC" wp14:editId="1A442C0A">
            <wp:extent cx="6853555" cy="5530850"/>
            <wp:effectExtent l="19050" t="19050" r="23495" b="12700"/>
            <wp:docPr id="252" name="Picture 252" descr="C:\Users\patoth\Pictures\Screenpresso\2019-11-13_19h17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toth\Pictures\Screenpresso\2019-11-13_19h17_3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3555" cy="5530850"/>
                    </a:xfrm>
                    <a:prstGeom prst="rect">
                      <a:avLst/>
                    </a:prstGeom>
                    <a:noFill/>
                    <a:ln>
                      <a:solidFill>
                        <a:schemeClr val="accent1"/>
                      </a:solidFill>
                    </a:ln>
                  </pic:spPr>
                </pic:pic>
              </a:graphicData>
            </a:graphic>
          </wp:inline>
        </w:drawing>
      </w:r>
    </w:p>
    <w:p w14:paraId="1A1809D8" w14:textId="30A81847" w:rsidR="00BB1C9E" w:rsidRPr="00260AAB" w:rsidRDefault="003263AB" w:rsidP="00A926EF">
      <w:pPr>
        <w:pStyle w:val="Caption"/>
        <w:jc w:val="center"/>
        <w:rPr>
          <w:rFonts w:cs="Arial"/>
        </w:rPr>
      </w:pPr>
      <w:bookmarkStart w:id="34" w:name="_Ref24648402"/>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8</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2</w:t>
      </w:r>
      <w:r w:rsidRPr="00260AAB">
        <w:rPr>
          <w:rFonts w:cs="Arial"/>
        </w:rPr>
        <w:fldChar w:fldCharType="end"/>
      </w:r>
      <w:bookmarkEnd w:id="34"/>
      <w:r w:rsidR="00A926EF" w:rsidRPr="00260AAB">
        <w:rPr>
          <w:rFonts w:cs="Arial"/>
        </w:rPr>
        <w:br/>
        <w:t xml:space="preserve">ZCL </w:t>
      </w:r>
      <w:proofErr w:type="gramStart"/>
      <w:r w:rsidR="00A926EF" w:rsidRPr="00260AAB">
        <w:rPr>
          <w:rFonts w:cs="Arial"/>
        </w:rPr>
        <w:t>On</w:t>
      </w:r>
      <w:proofErr w:type="gramEnd"/>
      <w:r w:rsidR="00A926EF" w:rsidRPr="00260AAB">
        <w:rPr>
          <w:rFonts w:cs="Arial"/>
        </w:rPr>
        <w:t>/Off commands in Network Analyzer.</w:t>
      </w:r>
    </w:p>
    <w:p w14:paraId="273E658F" w14:textId="77777777" w:rsidR="00112785" w:rsidRPr="00260AAB" w:rsidRDefault="00112785" w:rsidP="00C36FC4">
      <w:pPr>
        <w:rPr>
          <w:rFonts w:cs="Arial"/>
        </w:rPr>
      </w:pPr>
    </w:p>
    <w:p w14:paraId="1FCADA5F" w14:textId="77777777" w:rsidR="00112785" w:rsidRPr="00260AAB" w:rsidRDefault="00112785">
      <w:pPr>
        <w:spacing w:before="0" w:line="240" w:lineRule="auto"/>
        <w:jc w:val="left"/>
        <w:rPr>
          <w:rFonts w:cs="Arial"/>
        </w:rPr>
      </w:pPr>
      <w:r w:rsidRPr="00260AAB">
        <w:rPr>
          <w:rFonts w:cs="Arial"/>
        </w:rPr>
        <w:br w:type="page"/>
      </w:r>
    </w:p>
    <w:p w14:paraId="44282390" w14:textId="77777777" w:rsidR="00112785" w:rsidRPr="00370BA5" w:rsidRDefault="00112785" w:rsidP="00C36FC4">
      <w:pPr>
        <w:pStyle w:val="Heading1"/>
        <w:rPr>
          <w:rFonts w:cs="Arial"/>
        </w:rPr>
      </w:pPr>
      <w:r w:rsidRPr="00260AAB">
        <w:rPr>
          <w:rFonts w:cs="Arial"/>
        </w:rPr>
        <w:lastRenderedPageBreak/>
        <w:t>Custom event</w:t>
      </w:r>
    </w:p>
    <w:p w14:paraId="52E915DE" w14:textId="77777777" w:rsidR="00EC5A02" w:rsidRPr="00260AAB" w:rsidRDefault="00EC5A02" w:rsidP="00C36FC4">
      <w:pPr>
        <w:rPr>
          <w:rFonts w:cs="Arial"/>
        </w:rPr>
      </w:pPr>
      <w:r w:rsidRPr="00260AAB">
        <w:rPr>
          <w:rFonts w:cs="Arial"/>
        </w:rPr>
        <w:t>The 3</w:t>
      </w:r>
      <w:r w:rsidRPr="00260AAB">
        <w:rPr>
          <w:rFonts w:cs="Arial"/>
          <w:vertAlign w:val="superscript"/>
        </w:rPr>
        <w:t>rd</w:t>
      </w:r>
      <w:r w:rsidRPr="00260AAB">
        <w:rPr>
          <w:rFonts w:cs="Arial"/>
        </w:rPr>
        <w:t xml:space="preserve"> phase.</w:t>
      </w:r>
    </w:p>
    <w:p w14:paraId="52F8B539" w14:textId="77777777" w:rsidR="00112785" w:rsidRPr="00260AAB" w:rsidRDefault="00112785" w:rsidP="00C36FC4">
      <w:pPr>
        <w:rPr>
          <w:rFonts w:cs="Arial"/>
        </w:rPr>
      </w:pPr>
      <w:r w:rsidRPr="00260AAB">
        <w:rPr>
          <w:rFonts w:cs="Arial"/>
        </w:rPr>
        <w:t>EmberZNet Stack has Event control mechanism that basically allows application to run a piece of code at desired time interval.</w:t>
      </w:r>
    </w:p>
    <w:p w14:paraId="2A4D21CD" w14:textId="77777777" w:rsidR="001D7A46" w:rsidRPr="00260AAB" w:rsidRDefault="001D7A46" w:rsidP="00C36FC4">
      <w:pPr>
        <w:rPr>
          <w:rFonts w:cs="Arial"/>
        </w:rPr>
      </w:pPr>
      <w:r w:rsidRPr="00260AAB">
        <w:rPr>
          <w:rFonts w:cs="Arial"/>
        </w:rPr>
        <w:t xml:space="preserve">An event should be </w:t>
      </w:r>
      <w:r w:rsidR="00B42979" w:rsidRPr="00260AAB">
        <w:rPr>
          <w:rFonts w:cs="Arial"/>
        </w:rPr>
        <w:t>initialized</w:t>
      </w:r>
      <w:r w:rsidRPr="00260AAB">
        <w:rPr>
          <w:rFonts w:cs="Arial"/>
        </w:rPr>
        <w:t xml:space="preserve"> somewhere in the </w:t>
      </w:r>
      <w:proofErr w:type="gramStart"/>
      <w:r w:rsidRPr="00260AAB">
        <w:rPr>
          <w:rFonts w:cs="Arial"/>
        </w:rPr>
        <w:t>code,</w:t>
      </w:r>
      <w:proofErr w:type="gramEnd"/>
      <w:r w:rsidRPr="00260AAB">
        <w:rPr>
          <w:rFonts w:cs="Arial"/>
        </w:rPr>
        <w:t xml:space="preserve"> </w:t>
      </w:r>
      <w:r w:rsidR="00B42979" w:rsidRPr="00260AAB">
        <w:rPr>
          <w:rFonts w:cs="Arial"/>
        </w:rPr>
        <w:t>hence a function should be used which is called at the begging of the application.</w:t>
      </w:r>
    </w:p>
    <w:p w14:paraId="6C1683FF" w14:textId="77777777" w:rsidR="00B42979" w:rsidRPr="00260AAB" w:rsidRDefault="00B42979" w:rsidP="00C36FC4">
      <w:pPr>
        <w:rPr>
          <w:rFonts w:cs="Arial"/>
        </w:rPr>
      </w:pPr>
      <w:r w:rsidRPr="00260AAB">
        <w:rPr>
          <w:rFonts w:cs="Arial"/>
        </w:rPr>
        <w:t xml:space="preserve">The </w:t>
      </w:r>
      <w:r w:rsidRPr="00260AAB">
        <w:rPr>
          <w:rFonts w:cs="Arial"/>
          <w:i/>
        </w:rPr>
        <w:t>Main Init</w:t>
      </w:r>
      <w:r w:rsidRPr="00260AAB">
        <w:rPr>
          <w:rFonts w:cs="Arial"/>
        </w:rPr>
        <w:t xml:space="preserve"> callback is called from the application’s main function. It can be imagined like a function at the top of the </w:t>
      </w:r>
      <w:r w:rsidRPr="00260AAB">
        <w:rPr>
          <w:rFonts w:cs="Arial"/>
          <w:i/>
        </w:rPr>
        <w:t>“</w:t>
      </w:r>
      <w:proofErr w:type="gramStart"/>
      <w:r w:rsidRPr="00260AAB">
        <w:rPr>
          <w:rFonts w:cs="Arial"/>
          <w:i/>
        </w:rPr>
        <w:t>main(</w:t>
      </w:r>
      <w:proofErr w:type="gramEnd"/>
      <w:r w:rsidRPr="00260AAB">
        <w:rPr>
          <w:rFonts w:cs="Arial"/>
          <w:i/>
        </w:rPr>
        <w:t>)”</w:t>
      </w:r>
      <w:r w:rsidRPr="00260AAB">
        <w:rPr>
          <w:rFonts w:cs="Arial"/>
        </w:rPr>
        <w:t xml:space="preserve"> before the classical “</w:t>
      </w:r>
      <w:r w:rsidRPr="00260AAB">
        <w:rPr>
          <w:rFonts w:cs="Arial"/>
          <w:i/>
        </w:rPr>
        <w:t>while(true)</w:t>
      </w:r>
      <w:r w:rsidRPr="00260AAB">
        <w:rPr>
          <w:rFonts w:cs="Arial"/>
        </w:rPr>
        <w:t>”.</w:t>
      </w:r>
    </w:p>
    <w:p w14:paraId="36D2B543" w14:textId="537D5338" w:rsidR="00B42979" w:rsidRPr="00260AAB" w:rsidRDefault="00B42979" w:rsidP="00C36FC4">
      <w:pPr>
        <w:rPr>
          <w:rFonts w:cs="Arial"/>
        </w:rPr>
      </w:pPr>
      <w:r w:rsidRPr="00260AAB">
        <w:rPr>
          <w:rFonts w:cs="Arial"/>
        </w:rPr>
        <w:t xml:space="preserve">Enable this callback in the </w:t>
      </w:r>
      <w:proofErr w:type="spellStart"/>
      <w:r w:rsidRPr="00260AAB">
        <w:rPr>
          <w:rFonts w:cs="Arial"/>
        </w:rPr>
        <w:t>AppBuilder’s</w:t>
      </w:r>
      <w:proofErr w:type="spellEnd"/>
      <w:r w:rsidRPr="00260AAB">
        <w:rPr>
          <w:rFonts w:cs="Arial"/>
        </w:rPr>
        <w:t xml:space="preserve"> Callbacks tab.</w:t>
      </w:r>
      <w:r w:rsidR="00A926EF" w:rsidRPr="00260AAB">
        <w:rPr>
          <w:rFonts w:cs="Arial"/>
        </w:rPr>
        <w:t xml:space="preserve"> See </w:t>
      </w:r>
      <w:r w:rsidR="00A926EF" w:rsidRPr="00260AAB">
        <w:rPr>
          <w:rFonts w:cs="Arial"/>
        </w:rPr>
        <w:fldChar w:fldCharType="begin"/>
      </w:r>
      <w:r w:rsidR="00A926EF" w:rsidRPr="00260AAB">
        <w:rPr>
          <w:rFonts w:cs="Arial"/>
        </w:rPr>
        <w:instrText xml:space="preserve"> REF _Ref24648456 \h </w:instrText>
      </w:r>
      <w:r w:rsidR="00A926EF" w:rsidRPr="00260AAB">
        <w:rPr>
          <w:rFonts w:cs="Arial"/>
        </w:rPr>
      </w:r>
      <w:r w:rsidR="00260AAB">
        <w:rPr>
          <w:rFonts w:cs="Arial"/>
        </w:rPr>
        <w:instrText xml:space="preserve"> \* MERGEFORMAT </w:instrText>
      </w:r>
      <w:r w:rsidR="00A926EF" w:rsidRPr="00260AAB">
        <w:rPr>
          <w:rFonts w:cs="Arial"/>
        </w:rPr>
        <w:fldChar w:fldCharType="separate"/>
      </w:r>
      <w:r w:rsidR="006D06CD" w:rsidRPr="00260AAB">
        <w:rPr>
          <w:rFonts w:cs="Arial"/>
        </w:rPr>
        <w:t xml:space="preserve">Figure </w:t>
      </w:r>
      <w:r w:rsidR="006D06CD">
        <w:rPr>
          <w:rFonts w:cs="Arial"/>
          <w:noProof/>
        </w:rPr>
        <w:t>9</w:t>
      </w:r>
      <w:r w:rsidR="006D06CD" w:rsidRPr="00260AAB">
        <w:rPr>
          <w:rFonts w:cs="Arial"/>
          <w:noProof/>
        </w:rPr>
        <w:noBreakHyphen/>
      </w:r>
      <w:r w:rsidR="006D06CD">
        <w:rPr>
          <w:rFonts w:cs="Arial"/>
          <w:noProof/>
        </w:rPr>
        <w:t>1</w:t>
      </w:r>
      <w:r w:rsidR="00A926EF" w:rsidRPr="00260AAB">
        <w:rPr>
          <w:rFonts w:cs="Arial"/>
        </w:rPr>
        <w:fldChar w:fldCharType="end"/>
      </w:r>
      <w:r w:rsidR="00A926EF" w:rsidRPr="00260AAB">
        <w:rPr>
          <w:rFonts w:cs="Arial"/>
        </w:rPr>
        <w:t>.</w:t>
      </w:r>
    </w:p>
    <w:p w14:paraId="4C80AD45" w14:textId="77777777" w:rsidR="003263AB" w:rsidRPr="00260AAB" w:rsidRDefault="00843DAC" w:rsidP="00A926EF">
      <w:pPr>
        <w:keepNext/>
        <w:jc w:val="center"/>
        <w:rPr>
          <w:rFonts w:cs="Arial"/>
        </w:rPr>
      </w:pPr>
      <w:r w:rsidRPr="00260AAB">
        <w:rPr>
          <w:rFonts w:cs="Arial"/>
          <w:noProof/>
        </w:rPr>
        <w:drawing>
          <wp:inline distT="0" distB="0" distL="0" distR="0" wp14:anchorId="445A42F7" wp14:editId="55C7D492">
            <wp:extent cx="5246703" cy="2222429"/>
            <wp:effectExtent l="19050" t="19050" r="11430" b="26035"/>
            <wp:docPr id="254" name="Picture 254" descr="C:\Users\patoth\Pictures\Screenpresso\2019-11-13_19h51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toth\Pictures\Screenpresso\2019-11-13_19h51_0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8794" cy="2231786"/>
                    </a:xfrm>
                    <a:prstGeom prst="rect">
                      <a:avLst/>
                    </a:prstGeom>
                    <a:noFill/>
                    <a:ln>
                      <a:solidFill>
                        <a:schemeClr val="accent1"/>
                      </a:solidFill>
                    </a:ln>
                  </pic:spPr>
                </pic:pic>
              </a:graphicData>
            </a:graphic>
          </wp:inline>
        </w:drawing>
      </w:r>
    </w:p>
    <w:p w14:paraId="7F841969" w14:textId="6DCF7433" w:rsidR="00843DAC" w:rsidRPr="00260AAB" w:rsidRDefault="003263AB" w:rsidP="00A926EF">
      <w:pPr>
        <w:pStyle w:val="Caption"/>
        <w:jc w:val="center"/>
        <w:rPr>
          <w:rFonts w:cs="Arial"/>
        </w:rPr>
      </w:pPr>
      <w:bookmarkStart w:id="35" w:name="_Ref24648456"/>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9</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1</w:t>
      </w:r>
      <w:r w:rsidRPr="00260AAB">
        <w:rPr>
          <w:rFonts w:cs="Arial"/>
        </w:rPr>
        <w:fldChar w:fldCharType="end"/>
      </w:r>
      <w:bookmarkEnd w:id="35"/>
      <w:r w:rsidR="00A926EF" w:rsidRPr="00260AAB">
        <w:rPr>
          <w:rFonts w:cs="Arial"/>
        </w:rPr>
        <w:br/>
        <w:t>Main Init callback enabling.</w:t>
      </w:r>
    </w:p>
    <w:p w14:paraId="09CFE030" w14:textId="77777777" w:rsidR="00843DAC" w:rsidRPr="00260AAB" w:rsidRDefault="00843DAC" w:rsidP="00C36FC4">
      <w:pPr>
        <w:rPr>
          <w:rFonts w:cs="Arial"/>
        </w:rPr>
      </w:pPr>
    </w:p>
    <w:p w14:paraId="06D83B7A" w14:textId="77777777" w:rsidR="00B42979" w:rsidRPr="00260AAB" w:rsidRDefault="00B42979" w:rsidP="00C36FC4">
      <w:pPr>
        <w:rPr>
          <w:rFonts w:cs="Arial"/>
        </w:rPr>
      </w:pPr>
    </w:p>
    <w:p w14:paraId="306E66FA" w14:textId="77777777" w:rsidR="00112785" w:rsidRPr="00260AAB" w:rsidRDefault="001D7A46" w:rsidP="00C36FC4">
      <w:pPr>
        <w:rPr>
          <w:rFonts w:cs="Arial"/>
        </w:rPr>
      </w:pPr>
      <w:r w:rsidRPr="00260AAB">
        <w:rPr>
          <w:rFonts w:cs="Arial"/>
        </w:rPr>
        <w:t xml:space="preserve">The AppBuilder provides </w:t>
      </w:r>
      <w:r w:rsidR="003E0D5C" w:rsidRPr="00260AAB">
        <w:rPr>
          <w:rFonts w:cs="Arial"/>
        </w:rPr>
        <w:t xml:space="preserve">manner to </w:t>
      </w:r>
      <w:r w:rsidRPr="00260AAB">
        <w:rPr>
          <w:rFonts w:cs="Arial"/>
        </w:rPr>
        <w:t>add any custom event to the application. Basically, two things need for this.</w:t>
      </w:r>
    </w:p>
    <w:p w14:paraId="16714C61" w14:textId="77777777" w:rsidR="001D7A46" w:rsidRPr="00260AAB" w:rsidRDefault="001D7A46" w:rsidP="00F151C2">
      <w:pPr>
        <w:pStyle w:val="ListParagraph"/>
        <w:numPr>
          <w:ilvl w:val="0"/>
          <w:numId w:val="17"/>
        </w:numPr>
        <w:rPr>
          <w:rFonts w:ascii="Arial" w:hAnsi="Arial" w:cs="Arial"/>
          <w:sz w:val="18"/>
          <w:szCs w:val="18"/>
        </w:rPr>
      </w:pPr>
      <w:r w:rsidRPr="00260AAB">
        <w:rPr>
          <w:rFonts w:ascii="Arial" w:hAnsi="Arial" w:cs="Arial"/>
          <w:sz w:val="18"/>
          <w:szCs w:val="18"/>
        </w:rPr>
        <w:t>Event Controller – structure of the task</w:t>
      </w:r>
    </w:p>
    <w:p w14:paraId="138BEAA0" w14:textId="77777777" w:rsidR="001D7A46" w:rsidRPr="00260AAB" w:rsidRDefault="001D7A46" w:rsidP="00F151C2">
      <w:pPr>
        <w:pStyle w:val="ListParagraph"/>
        <w:numPr>
          <w:ilvl w:val="0"/>
          <w:numId w:val="17"/>
        </w:numPr>
        <w:rPr>
          <w:rFonts w:ascii="Arial" w:hAnsi="Arial" w:cs="Arial"/>
          <w:sz w:val="18"/>
          <w:szCs w:val="18"/>
        </w:rPr>
      </w:pPr>
      <w:r w:rsidRPr="00260AAB">
        <w:rPr>
          <w:rFonts w:ascii="Arial" w:hAnsi="Arial" w:cs="Arial"/>
          <w:sz w:val="18"/>
          <w:szCs w:val="18"/>
        </w:rPr>
        <w:t>Event Handler – function on the ta</w:t>
      </w:r>
      <w:r w:rsidR="008C64D9" w:rsidRPr="00260AAB">
        <w:rPr>
          <w:rFonts w:ascii="Arial" w:hAnsi="Arial" w:cs="Arial"/>
          <w:sz w:val="18"/>
          <w:szCs w:val="18"/>
        </w:rPr>
        <w:t>s</w:t>
      </w:r>
      <w:r w:rsidRPr="00260AAB">
        <w:rPr>
          <w:rFonts w:ascii="Arial" w:hAnsi="Arial" w:cs="Arial"/>
          <w:sz w:val="18"/>
          <w:szCs w:val="18"/>
        </w:rPr>
        <w:t>k</w:t>
      </w:r>
    </w:p>
    <w:p w14:paraId="79B4B73D" w14:textId="77777777" w:rsidR="00112785" w:rsidRPr="00260AAB" w:rsidRDefault="00112785" w:rsidP="00C36FC4">
      <w:pPr>
        <w:rPr>
          <w:rFonts w:cs="Arial"/>
        </w:rPr>
      </w:pPr>
    </w:p>
    <w:p w14:paraId="24E6AB6E" w14:textId="2E1DB437" w:rsidR="00112785" w:rsidRPr="00260AAB" w:rsidRDefault="001D7A46" w:rsidP="00C36FC4">
      <w:pPr>
        <w:rPr>
          <w:rFonts w:cs="Arial"/>
        </w:rPr>
      </w:pPr>
      <w:r w:rsidRPr="00260AAB">
        <w:rPr>
          <w:rFonts w:cs="Arial"/>
        </w:rPr>
        <w:t xml:space="preserve">Open the </w:t>
      </w:r>
      <w:r w:rsidRPr="00260AAB">
        <w:rPr>
          <w:rFonts w:cs="Arial"/>
          <w:i/>
        </w:rPr>
        <w:t>AppBuilder</w:t>
      </w:r>
      <w:r w:rsidRPr="00260AAB">
        <w:rPr>
          <w:rFonts w:cs="Arial"/>
        </w:rPr>
        <w:t>-&gt;</w:t>
      </w:r>
      <w:r w:rsidRPr="00260AAB">
        <w:rPr>
          <w:rFonts w:cs="Arial"/>
          <w:i/>
        </w:rPr>
        <w:t>Includes</w:t>
      </w:r>
      <w:r w:rsidRPr="00260AAB">
        <w:rPr>
          <w:rFonts w:cs="Arial"/>
        </w:rPr>
        <w:t xml:space="preserve"> tab. Add </w:t>
      </w:r>
      <w:r w:rsidR="0026285D" w:rsidRPr="00260AAB">
        <w:rPr>
          <w:rFonts w:cs="Arial"/>
        </w:rPr>
        <w:t>the custom</w:t>
      </w:r>
      <w:r w:rsidRPr="00260AAB">
        <w:rPr>
          <w:rFonts w:cs="Arial"/>
        </w:rPr>
        <w:t xml:space="preserve"> event to the </w:t>
      </w:r>
      <w:r w:rsidRPr="00260AAB">
        <w:rPr>
          <w:rFonts w:cs="Arial"/>
          <w:i/>
        </w:rPr>
        <w:t>Event Configuration</w:t>
      </w:r>
      <w:r w:rsidRPr="00260AAB">
        <w:rPr>
          <w:rFonts w:cs="Arial"/>
        </w:rPr>
        <w:t xml:space="preserve"> window.</w:t>
      </w:r>
      <w:r w:rsidR="00A926EF" w:rsidRPr="00260AAB">
        <w:rPr>
          <w:rFonts w:cs="Arial"/>
        </w:rPr>
        <w:t xml:space="preserve"> See </w:t>
      </w:r>
      <w:r w:rsidR="00A926EF" w:rsidRPr="00260AAB">
        <w:rPr>
          <w:rFonts w:cs="Arial"/>
        </w:rPr>
        <w:fldChar w:fldCharType="begin"/>
      </w:r>
      <w:r w:rsidR="00A926EF" w:rsidRPr="00260AAB">
        <w:rPr>
          <w:rFonts w:cs="Arial"/>
        </w:rPr>
        <w:instrText xml:space="preserve"> REF _Ref24648490 \h </w:instrText>
      </w:r>
      <w:r w:rsidR="00A926EF" w:rsidRPr="00260AAB">
        <w:rPr>
          <w:rFonts w:cs="Arial"/>
        </w:rPr>
      </w:r>
      <w:r w:rsidR="00260AAB">
        <w:rPr>
          <w:rFonts w:cs="Arial"/>
        </w:rPr>
        <w:instrText xml:space="preserve"> \* MERGEFORMAT </w:instrText>
      </w:r>
      <w:r w:rsidR="00A926EF" w:rsidRPr="00260AAB">
        <w:rPr>
          <w:rFonts w:cs="Arial"/>
        </w:rPr>
        <w:fldChar w:fldCharType="separate"/>
      </w:r>
      <w:r w:rsidR="006D06CD" w:rsidRPr="00260AAB">
        <w:rPr>
          <w:rFonts w:cs="Arial"/>
        </w:rPr>
        <w:t xml:space="preserve">Figure </w:t>
      </w:r>
      <w:r w:rsidR="006D06CD">
        <w:rPr>
          <w:rFonts w:cs="Arial"/>
          <w:noProof/>
        </w:rPr>
        <w:t>9</w:t>
      </w:r>
      <w:r w:rsidR="006D06CD" w:rsidRPr="00260AAB">
        <w:rPr>
          <w:rFonts w:cs="Arial"/>
          <w:noProof/>
        </w:rPr>
        <w:noBreakHyphen/>
      </w:r>
      <w:r w:rsidR="006D06CD">
        <w:rPr>
          <w:rFonts w:cs="Arial"/>
          <w:noProof/>
        </w:rPr>
        <w:t>2</w:t>
      </w:r>
      <w:r w:rsidR="00A926EF" w:rsidRPr="00260AAB">
        <w:rPr>
          <w:rFonts w:cs="Arial"/>
        </w:rPr>
        <w:fldChar w:fldCharType="end"/>
      </w:r>
      <w:r w:rsidR="00A926EF" w:rsidRPr="00260AAB">
        <w:rPr>
          <w:rFonts w:cs="Arial"/>
        </w:rPr>
        <w:t>.</w:t>
      </w:r>
    </w:p>
    <w:p w14:paraId="404B4FA3" w14:textId="77777777" w:rsidR="003263AB" w:rsidRPr="00260AAB" w:rsidRDefault="001D7A46" w:rsidP="00A926EF">
      <w:pPr>
        <w:keepNext/>
        <w:jc w:val="center"/>
        <w:rPr>
          <w:rFonts w:cs="Arial"/>
        </w:rPr>
      </w:pPr>
      <w:r w:rsidRPr="00260AAB">
        <w:rPr>
          <w:rFonts w:cs="Arial"/>
          <w:noProof/>
        </w:rPr>
        <w:lastRenderedPageBreak/>
        <w:drawing>
          <wp:inline distT="0" distB="0" distL="0" distR="0" wp14:anchorId="6E32D2E2" wp14:editId="2ED10CE2">
            <wp:extent cx="5824855" cy="3924000"/>
            <wp:effectExtent l="19050" t="19050" r="23495" b="19685"/>
            <wp:docPr id="253" name="Picture 253" descr="C:\Users\patoth\Pictures\Screenpresso\2019-11-13_19h32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toth\Pictures\Screenpresso\2019-11-13_19h32_04.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2" b="14882"/>
                    <a:stretch/>
                  </pic:blipFill>
                  <pic:spPr bwMode="auto">
                    <a:xfrm>
                      <a:off x="0" y="0"/>
                      <a:ext cx="5840731" cy="3934695"/>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3AEE4B" w14:textId="78C17815" w:rsidR="001D7A46" w:rsidRPr="00260AAB" w:rsidRDefault="003263AB" w:rsidP="00B91863">
      <w:pPr>
        <w:pStyle w:val="Caption"/>
        <w:jc w:val="center"/>
        <w:rPr>
          <w:rFonts w:cs="Arial"/>
        </w:rPr>
      </w:pPr>
      <w:bookmarkStart w:id="36" w:name="_Ref24648490"/>
      <w:r w:rsidRPr="00260AAB">
        <w:rPr>
          <w:rFonts w:cs="Arial"/>
        </w:rPr>
        <w:t xml:space="preserve">Figure </w:t>
      </w:r>
      <w:r w:rsidRPr="00260AAB">
        <w:rPr>
          <w:rFonts w:cs="Arial"/>
        </w:rPr>
        <w:fldChar w:fldCharType="begin"/>
      </w:r>
      <w:r w:rsidRPr="00260AAB">
        <w:rPr>
          <w:rFonts w:cs="Arial"/>
        </w:rPr>
        <w:instrText xml:space="preserve"> STYLEREF 1 \s </w:instrText>
      </w:r>
      <w:r w:rsidRPr="00260AAB">
        <w:rPr>
          <w:rFonts w:cs="Arial"/>
        </w:rPr>
        <w:fldChar w:fldCharType="separate"/>
      </w:r>
      <w:r w:rsidR="006D06CD">
        <w:rPr>
          <w:rFonts w:cs="Arial"/>
          <w:noProof/>
        </w:rPr>
        <w:t>9</w:t>
      </w:r>
      <w:r w:rsidRPr="00260AAB">
        <w:rPr>
          <w:rFonts w:cs="Arial"/>
        </w:rPr>
        <w:fldChar w:fldCharType="end"/>
      </w:r>
      <w:r w:rsidRPr="00260AAB">
        <w:rPr>
          <w:rFonts w:cs="Arial"/>
        </w:rPr>
        <w:noBreakHyphen/>
      </w:r>
      <w:r w:rsidRPr="00260AAB">
        <w:rPr>
          <w:rFonts w:cs="Arial"/>
        </w:rPr>
        <w:fldChar w:fldCharType="begin"/>
      </w:r>
      <w:r w:rsidRPr="00260AAB">
        <w:rPr>
          <w:rFonts w:cs="Arial"/>
        </w:rPr>
        <w:instrText xml:space="preserve"> SEQ Figure \* ARABIC \s 1 </w:instrText>
      </w:r>
      <w:r w:rsidRPr="00260AAB">
        <w:rPr>
          <w:rFonts w:cs="Arial"/>
        </w:rPr>
        <w:fldChar w:fldCharType="separate"/>
      </w:r>
      <w:r w:rsidR="006D06CD">
        <w:rPr>
          <w:rFonts w:cs="Arial"/>
          <w:noProof/>
        </w:rPr>
        <w:t>2</w:t>
      </w:r>
      <w:r w:rsidRPr="00260AAB">
        <w:rPr>
          <w:rFonts w:cs="Arial"/>
        </w:rPr>
        <w:fldChar w:fldCharType="end"/>
      </w:r>
      <w:bookmarkEnd w:id="36"/>
      <w:r w:rsidR="00A926EF" w:rsidRPr="00260AAB">
        <w:rPr>
          <w:rFonts w:cs="Arial"/>
        </w:rPr>
        <w:br/>
        <w:t>Custom event adding in AppBuilder.</w:t>
      </w:r>
    </w:p>
    <w:p w14:paraId="03D47111" w14:textId="77777777" w:rsidR="001D7A46" w:rsidRPr="00260AAB" w:rsidRDefault="001D7A46" w:rsidP="00C36FC4">
      <w:pPr>
        <w:rPr>
          <w:rFonts w:cs="Arial"/>
        </w:rPr>
      </w:pPr>
      <w:r w:rsidRPr="00260AAB">
        <w:rPr>
          <w:rFonts w:cs="Arial"/>
        </w:rPr>
        <w:t>Save and Generate</w:t>
      </w:r>
      <w:r w:rsidR="00AB6416" w:rsidRPr="00260AAB">
        <w:rPr>
          <w:rFonts w:cs="Arial"/>
        </w:rPr>
        <w:t xml:space="preserve"> the project.</w:t>
      </w:r>
    </w:p>
    <w:p w14:paraId="08024709" w14:textId="77777777" w:rsidR="001D7A46" w:rsidRPr="00260AAB" w:rsidRDefault="00AB6416" w:rsidP="00C36FC4">
      <w:pPr>
        <w:rPr>
          <w:rFonts w:cs="Arial"/>
        </w:rPr>
      </w:pPr>
      <w:r w:rsidRPr="00260AAB">
        <w:rPr>
          <w:rFonts w:cs="Arial"/>
        </w:rPr>
        <w:t xml:space="preserve">As earlier, the callback should be added to the </w:t>
      </w:r>
      <w:proofErr w:type="spellStart"/>
      <w:r w:rsidRPr="00260AAB">
        <w:rPr>
          <w:rFonts w:cs="Arial"/>
          <w:i/>
        </w:rPr>
        <w:t>Zigbee_Switch_ZR_callbacks.c</w:t>
      </w:r>
      <w:proofErr w:type="spellEnd"/>
      <w:r w:rsidRPr="00260AAB">
        <w:rPr>
          <w:rFonts w:cs="Arial"/>
        </w:rPr>
        <w:t xml:space="preserve"> file and initialize the event.</w:t>
      </w:r>
    </w:p>
    <w:p w14:paraId="5A6BDE0A" w14:textId="77777777" w:rsidR="00AB6416" w:rsidRPr="00260AAB" w:rsidRDefault="007C4785" w:rsidP="003B0F52">
      <w:pPr>
        <w:spacing w:line="480" w:lineRule="auto"/>
        <w:rPr>
          <w:rFonts w:cs="Arial"/>
        </w:rPr>
      </w:pPr>
      <w:r w:rsidRPr="00260AAB">
        <w:rPr>
          <w:rFonts w:cs="Arial"/>
        </w:rPr>
        <w:t xml:space="preserve">The related code snippet should </w:t>
      </w:r>
      <w:r w:rsidR="00597DD9" w:rsidRPr="00260AAB">
        <w:rPr>
          <w:rFonts w:cs="Arial"/>
        </w:rPr>
        <w:t xml:space="preserve">be </w:t>
      </w:r>
      <w:r w:rsidRPr="00260AAB">
        <w:rPr>
          <w:rFonts w:cs="Arial"/>
        </w:rPr>
        <w:t>like the followings:</w:t>
      </w:r>
    </w:p>
    <w:tbl>
      <w:tblPr>
        <w:tblStyle w:val="TableGrid"/>
        <w:tblW w:w="0" w:type="auto"/>
        <w:tblLook w:val="04A0" w:firstRow="1" w:lastRow="0" w:firstColumn="1" w:lastColumn="0" w:noHBand="0" w:noVBand="1"/>
      </w:tblPr>
      <w:tblGrid>
        <w:gridCol w:w="10790"/>
      </w:tblGrid>
      <w:tr w:rsidR="007C4785" w:rsidRPr="00260AAB" w14:paraId="0EB5FFFC" w14:textId="77777777" w:rsidTr="007C4785">
        <w:tc>
          <w:tcPr>
            <w:tcW w:w="10790" w:type="dxa"/>
          </w:tcPr>
          <w:p w14:paraId="77320131" w14:textId="77777777" w:rsidR="007C4785" w:rsidRPr="00260AAB" w:rsidRDefault="007C4785" w:rsidP="007C4785">
            <w:pPr>
              <w:autoSpaceDE w:val="0"/>
              <w:autoSpaceDN w:val="0"/>
              <w:adjustRightInd w:val="0"/>
              <w:spacing w:before="0" w:line="240" w:lineRule="auto"/>
              <w:jc w:val="left"/>
              <w:rPr>
                <w:rFonts w:cs="Arial"/>
                <w:sz w:val="20"/>
              </w:rPr>
            </w:pPr>
          </w:p>
          <w:p w14:paraId="5464B3A7" w14:textId="77777777" w:rsidR="007C4785" w:rsidRPr="00260AAB" w:rsidRDefault="007C4785" w:rsidP="007C4785">
            <w:pPr>
              <w:autoSpaceDE w:val="0"/>
              <w:autoSpaceDN w:val="0"/>
              <w:adjustRightInd w:val="0"/>
              <w:spacing w:before="0" w:line="240" w:lineRule="auto"/>
              <w:jc w:val="left"/>
              <w:rPr>
                <w:rFonts w:cs="Arial"/>
                <w:color w:val="000000"/>
                <w:sz w:val="20"/>
              </w:rPr>
            </w:pPr>
            <w:proofErr w:type="spellStart"/>
            <w:r w:rsidRPr="00260AAB">
              <w:rPr>
                <w:rFonts w:cs="Arial"/>
                <w:color w:val="005032"/>
                <w:sz w:val="20"/>
              </w:rPr>
              <w:t>EmberEventControl</w:t>
            </w:r>
            <w:proofErr w:type="spellEnd"/>
            <w:r w:rsidRPr="00260AAB">
              <w:rPr>
                <w:rFonts w:cs="Arial"/>
                <w:color w:val="000000"/>
                <w:sz w:val="20"/>
              </w:rPr>
              <w:t xml:space="preserve"> </w:t>
            </w:r>
            <w:proofErr w:type="spellStart"/>
            <w:r w:rsidRPr="00260AAB">
              <w:rPr>
                <w:rFonts w:cs="Arial"/>
                <w:color w:val="000000"/>
                <w:sz w:val="20"/>
              </w:rPr>
              <w:t>ledBlinking</w:t>
            </w:r>
            <w:proofErr w:type="spellEnd"/>
            <w:r w:rsidRPr="00260AAB">
              <w:rPr>
                <w:rFonts w:cs="Arial"/>
                <w:color w:val="000000"/>
                <w:sz w:val="20"/>
              </w:rPr>
              <w:t>;</w:t>
            </w:r>
          </w:p>
          <w:p w14:paraId="364CFB70" w14:textId="77777777" w:rsidR="007C4785" w:rsidRPr="00260AAB" w:rsidRDefault="007C4785" w:rsidP="007C4785">
            <w:pPr>
              <w:autoSpaceDE w:val="0"/>
              <w:autoSpaceDN w:val="0"/>
              <w:adjustRightInd w:val="0"/>
              <w:spacing w:before="0" w:line="240" w:lineRule="auto"/>
              <w:jc w:val="left"/>
              <w:rPr>
                <w:rFonts w:cs="Arial"/>
                <w:sz w:val="20"/>
              </w:rPr>
            </w:pPr>
          </w:p>
          <w:p w14:paraId="4256D57F" w14:textId="77777777" w:rsidR="007C4785" w:rsidRPr="00260AAB" w:rsidRDefault="007C4785" w:rsidP="007C4785">
            <w:pPr>
              <w:autoSpaceDE w:val="0"/>
              <w:autoSpaceDN w:val="0"/>
              <w:adjustRightInd w:val="0"/>
              <w:spacing w:before="0" w:line="240" w:lineRule="auto"/>
              <w:jc w:val="left"/>
              <w:rPr>
                <w:rFonts w:cs="Arial"/>
                <w:sz w:val="20"/>
              </w:rPr>
            </w:pPr>
            <w:r w:rsidRPr="00260AAB">
              <w:rPr>
                <w:rFonts w:cs="Arial"/>
                <w:b/>
                <w:bCs/>
                <w:color w:val="7F0055"/>
                <w:sz w:val="20"/>
              </w:rPr>
              <w:t>void</w:t>
            </w:r>
            <w:r w:rsidRPr="00260AAB">
              <w:rPr>
                <w:rFonts w:cs="Arial"/>
                <w:color w:val="000000"/>
                <w:sz w:val="20"/>
              </w:rPr>
              <w:t xml:space="preserve"> </w:t>
            </w:r>
            <w:proofErr w:type="spellStart"/>
            <w:r w:rsidRPr="00260AAB">
              <w:rPr>
                <w:rFonts w:cs="Arial"/>
                <w:b/>
                <w:bCs/>
                <w:color w:val="000000"/>
                <w:sz w:val="20"/>
              </w:rPr>
              <w:t>emberAfMainInitCallback</w:t>
            </w:r>
            <w:proofErr w:type="spellEnd"/>
            <w:r w:rsidRPr="00260AAB">
              <w:rPr>
                <w:rFonts w:cs="Arial"/>
                <w:color w:val="000000"/>
                <w:sz w:val="20"/>
              </w:rPr>
              <w:t>(</w:t>
            </w:r>
            <w:r w:rsidRPr="00260AAB">
              <w:rPr>
                <w:rFonts w:cs="Arial"/>
                <w:b/>
                <w:bCs/>
                <w:color w:val="7F0055"/>
                <w:sz w:val="20"/>
              </w:rPr>
              <w:t>void</w:t>
            </w:r>
            <w:r w:rsidRPr="00260AAB">
              <w:rPr>
                <w:rFonts w:cs="Arial"/>
                <w:color w:val="000000"/>
                <w:sz w:val="20"/>
              </w:rPr>
              <w:t>)</w:t>
            </w:r>
          </w:p>
          <w:p w14:paraId="184952DD" w14:textId="77777777" w:rsidR="007C4785" w:rsidRPr="00260AAB" w:rsidRDefault="007C4785" w:rsidP="007C4785">
            <w:pPr>
              <w:autoSpaceDE w:val="0"/>
              <w:autoSpaceDN w:val="0"/>
              <w:adjustRightInd w:val="0"/>
              <w:spacing w:before="0" w:line="240" w:lineRule="auto"/>
              <w:jc w:val="left"/>
              <w:rPr>
                <w:rFonts w:cs="Arial"/>
                <w:sz w:val="20"/>
              </w:rPr>
            </w:pPr>
            <w:r w:rsidRPr="00260AAB">
              <w:rPr>
                <w:rFonts w:cs="Arial"/>
                <w:color w:val="000000"/>
                <w:sz w:val="20"/>
              </w:rPr>
              <w:t>{</w:t>
            </w:r>
          </w:p>
          <w:p w14:paraId="4FFCA713" w14:textId="77777777" w:rsidR="007C4785" w:rsidRPr="00260AAB" w:rsidRDefault="007C4785" w:rsidP="007C4785">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proofErr w:type="gramStart"/>
            <w:r w:rsidRPr="00260AAB">
              <w:rPr>
                <w:rFonts w:cs="Arial"/>
                <w:color w:val="000000"/>
                <w:sz w:val="20"/>
              </w:rPr>
              <w:t>emberEventControlSetDelayMS</w:t>
            </w:r>
            <w:proofErr w:type="spellEnd"/>
            <w:r w:rsidRPr="00260AAB">
              <w:rPr>
                <w:rFonts w:cs="Arial"/>
                <w:color w:val="000000"/>
                <w:sz w:val="20"/>
              </w:rPr>
              <w:t>(</w:t>
            </w:r>
            <w:proofErr w:type="spellStart"/>
            <w:proofErr w:type="gramEnd"/>
            <w:r w:rsidRPr="00260AAB">
              <w:rPr>
                <w:rFonts w:cs="Arial"/>
                <w:color w:val="000000"/>
                <w:sz w:val="20"/>
              </w:rPr>
              <w:t>ledBlinking</w:t>
            </w:r>
            <w:proofErr w:type="spellEnd"/>
            <w:r w:rsidRPr="00260AAB">
              <w:rPr>
                <w:rFonts w:cs="Arial"/>
                <w:color w:val="000000"/>
                <w:sz w:val="20"/>
              </w:rPr>
              <w:t>, 1000);</w:t>
            </w:r>
          </w:p>
          <w:p w14:paraId="2AA265FC" w14:textId="77777777" w:rsidR="007C4785" w:rsidRPr="00260AAB" w:rsidRDefault="007C4785" w:rsidP="007C4785">
            <w:pPr>
              <w:autoSpaceDE w:val="0"/>
              <w:autoSpaceDN w:val="0"/>
              <w:adjustRightInd w:val="0"/>
              <w:spacing w:before="0" w:line="240" w:lineRule="auto"/>
              <w:jc w:val="left"/>
              <w:rPr>
                <w:rFonts w:cs="Arial"/>
                <w:color w:val="000000"/>
                <w:sz w:val="20"/>
              </w:rPr>
            </w:pPr>
            <w:r w:rsidRPr="00260AAB">
              <w:rPr>
                <w:rFonts w:cs="Arial"/>
                <w:color w:val="000000"/>
                <w:sz w:val="20"/>
              </w:rPr>
              <w:t>}</w:t>
            </w:r>
          </w:p>
          <w:p w14:paraId="332F4578" w14:textId="77777777" w:rsidR="007C4785" w:rsidRPr="00260AAB" w:rsidRDefault="007C4785" w:rsidP="007C4785">
            <w:pPr>
              <w:autoSpaceDE w:val="0"/>
              <w:autoSpaceDN w:val="0"/>
              <w:adjustRightInd w:val="0"/>
              <w:spacing w:before="0" w:line="240" w:lineRule="auto"/>
              <w:jc w:val="left"/>
              <w:rPr>
                <w:rFonts w:cs="Arial"/>
                <w:color w:val="000000"/>
                <w:sz w:val="20"/>
              </w:rPr>
            </w:pPr>
          </w:p>
          <w:p w14:paraId="3788ED07" w14:textId="77777777" w:rsidR="007C4785" w:rsidRPr="00260AAB" w:rsidRDefault="007C4785" w:rsidP="007C4785">
            <w:pPr>
              <w:autoSpaceDE w:val="0"/>
              <w:autoSpaceDN w:val="0"/>
              <w:adjustRightInd w:val="0"/>
              <w:spacing w:before="0" w:line="240" w:lineRule="auto"/>
              <w:jc w:val="left"/>
              <w:rPr>
                <w:rFonts w:cs="Arial"/>
                <w:sz w:val="20"/>
              </w:rPr>
            </w:pPr>
            <w:r w:rsidRPr="00260AAB">
              <w:rPr>
                <w:rFonts w:cs="Arial"/>
                <w:b/>
                <w:bCs/>
                <w:color w:val="7F0055"/>
                <w:sz w:val="20"/>
              </w:rPr>
              <w:t>void</w:t>
            </w:r>
            <w:r w:rsidRPr="00260AAB">
              <w:rPr>
                <w:rFonts w:cs="Arial"/>
                <w:color w:val="000000"/>
                <w:sz w:val="20"/>
              </w:rPr>
              <w:t xml:space="preserve"> </w:t>
            </w:r>
            <w:proofErr w:type="spellStart"/>
            <w:r w:rsidRPr="00260AAB">
              <w:rPr>
                <w:rFonts w:cs="Arial"/>
                <w:b/>
                <w:bCs/>
                <w:color w:val="000000"/>
                <w:sz w:val="20"/>
              </w:rPr>
              <w:t>ledBlinkingHandler</w:t>
            </w:r>
            <w:proofErr w:type="spellEnd"/>
            <w:r w:rsidRPr="00260AAB">
              <w:rPr>
                <w:rFonts w:cs="Arial"/>
                <w:color w:val="000000"/>
                <w:sz w:val="20"/>
              </w:rPr>
              <w:t>(</w:t>
            </w:r>
            <w:r w:rsidRPr="00260AAB">
              <w:rPr>
                <w:rFonts w:cs="Arial"/>
                <w:b/>
                <w:bCs/>
                <w:color w:val="7F0055"/>
                <w:sz w:val="20"/>
              </w:rPr>
              <w:t>void</w:t>
            </w:r>
            <w:r w:rsidRPr="00260AAB">
              <w:rPr>
                <w:rFonts w:cs="Arial"/>
                <w:color w:val="000000"/>
                <w:sz w:val="20"/>
              </w:rPr>
              <w:t>)</w:t>
            </w:r>
          </w:p>
          <w:p w14:paraId="1AF9F69E" w14:textId="77777777" w:rsidR="007C4785" w:rsidRPr="00260AAB" w:rsidRDefault="007C4785" w:rsidP="007C4785">
            <w:pPr>
              <w:autoSpaceDE w:val="0"/>
              <w:autoSpaceDN w:val="0"/>
              <w:adjustRightInd w:val="0"/>
              <w:spacing w:before="0" w:line="240" w:lineRule="auto"/>
              <w:jc w:val="left"/>
              <w:rPr>
                <w:rFonts w:cs="Arial"/>
                <w:sz w:val="20"/>
              </w:rPr>
            </w:pPr>
            <w:r w:rsidRPr="00260AAB">
              <w:rPr>
                <w:rFonts w:cs="Arial"/>
                <w:color w:val="000000"/>
                <w:sz w:val="20"/>
              </w:rPr>
              <w:t>{</w:t>
            </w:r>
          </w:p>
          <w:p w14:paraId="0276D369" w14:textId="77777777" w:rsidR="007C4785" w:rsidRPr="00260AAB" w:rsidRDefault="007C4785" w:rsidP="007C4785">
            <w:pPr>
              <w:autoSpaceDE w:val="0"/>
              <w:autoSpaceDN w:val="0"/>
              <w:adjustRightInd w:val="0"/>
              <w:spacing w:before="0" w:line="240" w:lineRule="auto"/>
              <w:jc w:val="left"/>
              <w:rPr>
                <w:rFonts w:cs="Arial"/>
                <w:sz w:val="20"/>
              </w:rPr>
            </w:pPr>
            <w:r w:rsidRPr="00260AAB">
              <w:rPr>
                <w:rFonts w:cs="Arial"/>
                <w:color w:val="000000"/>
                <w:sz w:val="20"/>
              </w:rPr>
              <w:t xml:space="preserve">  </w:t>
            </w:r>
            <w:r w:rsidRPr="00260AAB">
              <w:rPr>
                <w:rFonts w:cs="Arial"/>
                <w:color w:val="3F7F5F"/>
                <w:sz w:val="20"/>
              </w:rPr>
              <w:t>// First thing to do inside a delay event is to disable the event till next usage</w:t>
            </w:r>
          </w:p>
          <w:p w14:paraId="2399059D" w14:textId="77777777" w:rsidR="007C4785" w:rsidRPr="00260AAB" w:rsidRDefault="007C4785" w:rsidP="007C4785">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r w:rsidRPr="00260AAB">
              <w:rPr>
                <w:rFonts w:cs="Arial"/>
                <w:color w:val="000000"/>
                <w:sz w:val="20"/>
                <w:u w:val="single"/>
              </w:rPr>
              <w:t>emberEventControlSetInactive</w:t>
            </w:r>
            <w:proofErr w:type="spellEnd"/>
            <w:r w:rsidRPr="00260AAB">
              <w:rPr>
                <w:rFonts w:cs="Arial"/>
                <w:color w:val="000000"/>
                <w:sz w:val="20"/>
              </w:rPr>
              <w:t>(</w:t>
            </w:r>
            <w:proofErr w:type="spellStart"/>
            <w:r w:rsidRPr="00260AAB">
              <w:rPr>
                <w:rFonts w:cs="Arial"/>
                <w:color w:val="000000"/>
                <w:sz w:val="20"/>
              </w:rPr>
              <w:t>ledBlinking</w:t>
            </w:r>
            <w:proofErr w:type="spellEnd"/>
            <w:r w:rsidRPr="00260AAB">
              <w:rPr>
                <w:rFonts w:cs="Arial"/>
                <w:color w:val="000000"/>
                <w:sz w:val="20"/>
              </w:rPr>
              <w:t>);</w:t>
            </w:r>
          </w:p>
          <w:p w14:paraId="407920CB" w14:textId="77777777" w:rsidR="007C4785" w:rsidRPr="00260AAB" w:rsidRDefault="007C4785" w:rsidP="007C4785">
            <w:pPr>
              <w:autoSpaceDE w:val="0"/>
              <w:autoSpaceDN w:val="0"/>
              <w:adjustRightInd w:val="0"/>
              <w:spacing w:before="0" w:line="240" w:lineRule="auto"/>
              <w:jc w:val="left"/>
              <w:rPr>
                <w:rFonts w:cs="Arial"/>
                <w:sz w:val="20"/>
              </w:rPr>
            </w:pPr>
          </w:p>
          <w:p w14:paraId="01EBE48A" w14:textId="77777777" w:rsidR="007C4785" w:rsidRPr="00260AAB" w:rsidRDefault="007C4785" w:rsidP="007C4785">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proofErr w:type="gramStart"/>
            <w:r w:rsidRPr="00260AAB">
              <w:rPr>
                <w:rFonts w:cs="Arial"/>
                <w:b/>
                <w:bCs/>
                <w:color w:val="642880"/>
                <w:sz w:val="20"/>
              </w:rPr>
              <w:t>halToggleLed</w:t>
            </w:r>
            <w:proofErr w:type="spellEnd"/>
            <w:r w:rsidRPr="00260AAB">
              <w:rPr>
                <w:rFonts w:cs="Arial"/>
                <w:color w:val="000000"/>
                <w:sz w:val="20"/>
              </w:rPr>
              <w:t>(</w:t>
            </w:r>
            <w:proofErr w:type="gramEnd"/>
            <w:r w:rsidRPr="00260AAB">
              <w:rPr>
                <w:rFonts w:cs="Arial"/>
                <w:color w:val="000000"/>
                <w:sz w:val="20"/>
              </w:rPr>
              <w:t>1);</w:t>
            </w:r>
          </w:p>
          <w:p w14:paraId="51AB3EF9" w14:textId="77777777" w:rsidR="007C4785" w:rsidRPr="00260AAB" w:rsidRDefault="007C4785" w:rsidP="007C4785">
            <w:pPr>
              <w:autoSpaceDE w:val="0"/>
              <w:autoSpaceDN w:val="0"/>
              <w:adjustRightInd w:val="0"/>
              <w:spacing w:before="0" w:line="240" w:lineRule="auto"/>
              <w:jc w:val="left"/>
              <w:rPr>
                <w:rFonts w:cs="Arial"/>
                <w:sz w:val="20"/>
              </w:rPr>
            </w:pPr>
          </w:p>
          <w:p w14:paraId="319BC32E" w14:textId="77777777" w:rsidR="007C4785" w:rsidRPr="00260AAB" w:rsidRDefault="007C4785" w:rsidP="007C4785">
            <w:pPr>
              <w:autoSpaceDE w:val="0"/>
              <w:autoSpaceDN w:val="0"/>
              <w:adjustRightInd w:val="0"/>
              <w:spacing w:before="0" w:line="240" w:lineRule="auto"/>
              <w:jc w:val="left"/>
              <w:rPr>
                <w:rFonts w:cs="Arial"/>
                <w:sz w:val="20"/>
              </w:rPr>
            </w:pPr>
            <w:r w:rsidRPr="00260AAB">
              <w:rPr>
                <w:rFonts w:cs="Arial"/>
                <w:color w:val="000000"/>
                <w:sz w:val="20"/>
              </w:rPr>
              <w:t xml:space="preserve">  </w:t>
            </w:r>
            <w:r w:rsidRPr="00260AAB">
              <w:rPr>
                <w:rFonts w:cs="Arial"/>
                <w:color w:val="3F7F5F"/>
                <w:sz w:val="20"/>
              </w:rPr>
              <w:t>//Reschedule the event after a delay of 1 seconds</w:t>
            </w:r>
          </w:p>
          <w:p w14:paraId="3F9B9BB2" w14:textId="77777777" w:rsidR="007C4785" w:rsidRPr="00260AAB" w:rsidRDefault="007C4785" w:rsidP="007C4785">
            <w:pPr>
              <w:autoSpaceDE w:val="0"/>
              <w:autoSpaceDN w:val="0"/>
              <w:adjustRightInd w:val="0"/>
              <w:spacing w:before="0" w:line="240" w:lineRule="auto"/>
              <w:jc w:val="left"/>
              <w:rPr>
                <w:rFonts w:cs="Arial"/>
                <w:sz w:val="20"/>
              </w:rPr>
            </w:pPr>
            <w:r w:rsidRPr="00260AAB">
              <w:rPr>
                <w:rFonts w:cs="Arial"/>
                <w:color w:val="000000"/>
                <w:sz w:val="20"/>
              </w:rPr>
              <w:t xml:space="preserve">  </w:t>
            </w:r>
            <w:proofErr w:type="spellStart"/>
            <w:proofErr w:type="gramStart"/>
            <w:r w:rsidRPr="00260AAB">
              <w:rPr>
                <w:rFonts w:cs="Arial"/>
                <w:color w:val="000000"/>
                <w:sz w:val="20"/>
              </w:rPr>
              <w:t>emberEventControlSetDelayMS</w:t>
            </w:r>
            <w:proofErr w:type="spellEnd"/>
            <w:r w:rsidRPr="00260AAB">
              <w:rPr>
                <w:rFonts w:cs="Arial"/>
                <w:color w:val="000000"/>
                <w:sz w:val="20"/>
              </w:rPr>
              <w:t>(</w:t>
            </w:r>
            <w:proofErr w:type="spellStart"/>
            <w:proofErr w:type="gramEnd"/>
            <w:r w:rsidRPr="00260AAB">
              <w:rPr>
                <w:rFonts w:cs="Arial"/>
                <w:color w:val="000000"/>
                <w:sz w:val="20"/>
              </w:rPr>
              <w:t>ledBlinking</w:t>
            </w:r>
            <w:proofErr w:type="spellEnd"/>
            <w:r w:rsidRPr="00260AAB">
              <w:rPr>
                <w:rFonts w:cs="Arial"/>
                <w:color w:val="000000"/>
                <w:sz w:val="20"/>
              </w:rPr>
              <w:t>, 1000);</w:t>
            </w:r>
          </w:p>
          <w:p w14:paraId="4FB0C94A" w14:textId="77777777" w:rsidR="007C4785" w:rsidRPr="00260AAB" w:rsidRDefault="007C4785" w:rsidP="007C4785">
            <w:pPr>
              <w:autoSpaceDE w:val="0"/>
              <w:autoSpaceDN w:val="0"/>
              <w:adjustRightInd w:val="0"/>
              <w:spacing w:before="0" w:line="240" w:lineRule="auto"/>
              <w:jc w:val="left"/>
              <w:rPr>
                <w:rFonts w:cs="Arial"/>
                <w:sz w:val="20"/>
              </w:rPr>
            </w:pPr>
            <w:r w:rsidRPr="00260AAB">
              <w:rPr>
                <w:rFonts w:cs="Arial"/>
                <w:color w:val="000000"/>
                <w:sz w:val="20"/>
              </w:rPr>
              <w:t>}</w:t>
            </w:r>
          </w:p>
          <w:p w14:paraId="4C26FC9D" w14:textId="77777777" w:rsidR="007C4785" w:rsidRPr="00260AAB" w:rsidRDefault="007C4785" w:rsidP="00C36FC4">
            <w:pPr>
              <w:rPr>
                <w:rFonts w:cs="Arial"/>
              </w:rPr>
            </w:pPr>
          </w:p>
        </w:tc>
      </w:tr>
    </w:tbl>
    <w:p w14:paraId="772A1E11" w14:textId="77777777" w:rsidR="00B25133" w:rsidRPr="00260AAB" w:rsidRDefault="007C4785" w:rsidP="00C36FC4">
      <w:pPr>
        <w:rPr>
          <w:rFonts w:cs="Arial"/>
        </w:rPr>
      </w:pPr>
      <w:r w:rsidRPr="00260AAB">
        <w:rPr>
          <w:rFonts w:cs="Arial"/>
        </w:rPr>
        <w:t xml:space="preserve">It’s worth to mention that the event should be set to inactive right after its </w:t>
      </w:r>
      <w:r w:rsidR="00343DC3">
        <w:rPr>
          <w:rFonts w:cs="Arial"/>
        </w:rPr>
        <w:t>function</w:t>
      </w:r>
      <w:r w:rsidRPr="00260AAB">
        <w:rPr>
          <w:rFonts w:cs="Arial"/>
        </w:rPr>
        <w:t xml:space="preserve"> </w:t>
      </w:r>
      <w:r w:rsidR="0086549A">
        <w:rPr>
          <w:rFonts w:cs="Arial"/>
        </w:rPr>
        <w:t xml:space="preserve">starts to be </w:t>
      </w:r>
      <w:r w:rsidRPr="00260AAB">
        <w:rPr>
          <w:rFonts w:cs="Arial"/>
        </w:rPr>
        <w:t>executed and re-schedule after it’s done.</w:t>
      </w:r>
    </w:p>
    <w:p w14:paraId="25D062DF" w14:textId="77777777" w:rsidR="00B25133" w:rsidRPr="00260AAB" w:rsidRDefault="00B25133" w:rsidP="00C36FC4">
      <w:pPr>
        <w:rPr>
          <w:rFonts w:cs="Arial"/>
        </w:rPr>
      </w:pPr>
    </w:p>
    <w:p w14:paraId="466DBFAE" w14:textId="77777777" w:rsidR="00B25133" w:rsidRPr="00260AAB" w:rsidRDefault="00B25133">
      <w:pPr>
        <w:spacing w:before="0" w:line="240" w:lineRule="auto"/>
        <w:jc w:val="left"/>
        <w:rPr>
          <w:rFonts w:cs="Arial"/>
        </w:rPr>
      </w:pPr>
      <w:r w:rsidRPr="00260AAB">
        <w:rPr>
          <w:rFonts w:cs="Arial"/>
        </w:rPr>
        <w:br w:type="page"/>
      </w:r>
    </w:p>
    <w:p w14:paraId="7B5F58AA" w14:textId="77777777" w:rsidR="00B25133" w:rsidRPr="00260AAB" w:rsidRDefault="00B25133" w:rsidP="00B25133">
      <w:pPr>
        <w:pStyle w:val="Heading1"/>
        <w:rPr>
          <w:rFonts w:cs="Arial"/>
        </w:rPr>
      </w:pPr>
      <w:r w:rsidRPr="00260AAB">
        <w:rPr>
          <w:rFonts w:cs="Arial"/>
        </w:rPr>
        <w:lastRenderedPageBreak/>
        <w:t>Non-volatile memory</w:t>
      </w:r>
    </w:p>
    <w:p w14:paraId="13D96586" w14:textId="77777777" w:rsidR="00B25133" w:rsidRPr="00260AAB" w:rsidRDefault="00B25133" w:rsidP="00C36FC4">
      <w:pPr>
        <w:rPr>
          <w:rFonts w:cs="Arial"/>
        </w:rPr>
      </w:pPr>
    </w:p>
    <w:p w14:paraId="16189196" w14:textId="77777777" w:rsidR="00B25133" w:rsidRPr="00260AAB" w:rsidRDefault="00B25133" w:rsidP="00C36FC4">
      <w:pPr>
        <w:rPr>
          <w:rFonts w:cs="Arial"/>
        </w:rPr>
      </w:pPr>
    </w:p>
    <w:p w14:paraId="4795DB0B" w14:textId="77777777" w:rsidR="00B25133" w:rsidRPr="00260AAB" w:rsidRDefault="00B25133" w:rsidP="00C36FC4">
      <w:pPr>
        <w:rPr>
          <w:rFonts w:cs="Arial"/>
        </w:rPr>
      </w:pPr>
    </w:p>
    <w:sectPr w:rsidR="00B25133" w:rsidRPr="00260AAB" w:rsidSect="003259D9">
      <w:headerReference w:type="default" r:id="rId45"/>
      <w:footerReference w:type="default" r:id="rId46"/>
      <w:headerReference w:type="first" r:id="rId47"/>
      <w:footerReference w:type="first" r:id="rId48"/>
      <w:pgSz w:w="12240" w:h="15840" w:code="1"/>
      <w:pgMar w:top="720" w:right="720" w:bottom="1440" w:left="720" w:header="43"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73008D" w14:textId="77777777" w:rsidR="009A1110" w:rsidRDefault="009A1110" w:rsidP="00E41C63">
      <w:pPr>
        <w:spacing w:before="0" w:line="240" w:lineRule="auto"/>
      </w:pPr>
      <w:r>
        <w:separator/>
      </w:r>
    </w:p>
  </w:endnote>
  <w:endnote w:type="continuationSeparator" w:id="0">
    <w:p w14:paraId="37867D5C" w14:textId="77777777" w:rsidR="009A1110" w:rsidRDefault="009A1110" w:rsidP="00E41C6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53E48" w14:textId="77777777" w:rsidR="00097D30" w:rsidRDefault="00097D30">
    <w:pPr>
      <w:pStyle w:val="Footer"/>
    </w:pPr>
    <w:r>
      <w:rPr>
        <w:noProof/>
      </w:rPr>
      <mc:AlternateContent>
        <mc:Choice Requires="wps">
          <w:drawing>
            <wp:anchor distT="45720" distB="45720" distL="114300" distR="114300" simplePos="0" relativeHeight="251670016" behindDoc="0" locked="0" layoutInCell="1" allowOverlap="1" wp14:anchorId="6C0222BB" wp14:editId="28FB6169">
              <wp:simplePos x="0" y="0"/>
              <wp:positionH relativeFrom="column">
                <wp:posOffset>-457200</wp:posOffset>
              </wp:positionH>
              <wp:positionV relativeFrom="page">
                <wp:align>bottom</wp:align>
              </wp:positionV>
              <wp:extent cx="7763256" cy="457200"/>
              <wp:effectExtent l="0" t="0" r="28575" b="1905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headEnd/>
                        <a:tailEnd/>
                      </a:ln>
                    </wps:spPr>
                    <wps:txbx>
                      <w:txbxContent>
                        <w:p w14:paraId="61439EED" w14:textId="77777777" w:rsidR="00097D30" w:rsidRPr="00F06667" w:rsidRDefault="00097D30" w:rsidP="006C4570">
                          <w:pPr>
                            <w:pStyle w:val="FooterText"/>
                            <w:rPr>
                              <w:color w:val="FFFFFF" w:themeColor="background1"/>
                              <w:szCs w:val="16"/>
                            </w:rPr>
                          </w:pPr>
                          <w:r>
                            <w:rPr>
                              <w:b/>
                            </w:rPr>
                            <w:t xml:space="preserve">silabs.com </w:t>
                          </w:r>
                          <w:r>
                            <w:t>| Smart. Connected. Energy-friendly</w:t>
                          </w:r>
                          <w:r>
                            <w:tab/>
                            <w:t>Rev.1.</w:t>
                          </w:r>
                          <w:proofErr w:type="gramStart"/>
                          <w:r>
                            <w:t>0  |</w:t>
                          </w:r>
                          <w:proofErr w:type="gramEnd"/>
                          <w:r>
                            <w:t xml:space="preserve"> </w:t>
                          </w:r>
                          <w:r w:rsidRPr="001841D1">
                            <w:fldChar w:fldCharType="begin"/>
                          </w:r>
                          <w:r w:rsidRPr="001841D1">
                            <w:instrText xml:space="preserve"> PAGE   \* MERGEFORMAT </w:instrText>
                          </w:r>
                          <w:r w:rsidRPr="001841D1">
                            <w:fldChar w:fldCharType="separate"/>
                          </w:r>
                          <w:r>
                            <w:rPr>
                              <w:noProof/>
                            </w:rPr>
                            <w:t>7</w:t>
                          </w:r>
                          <w:r w:rsidRPr="001841D1">
                            <w:rPr>
                              <w:noProof/>
                            </w:rP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C0222BB" id="_x0000_t202" coordsize="21600,21600" o:spt="202" path="m,l,21600r21600,l21600,xe">
              <v:stroke joinstyle="miter"/>
              <v:path gradientshapeok="t" o:connecttype="rect"/>
            </v:shapetype>
            <v:shape id="_x0000_s1027" type="#_x0000_t202" style="position:absolute;left:0;text-align:left;margin-left:-36pt;margin-top:0;width:611.3pt;height:36pt;z-index:251670016;visibility:visible;mso-wrap-style:square;mso-width-percent:0;mso-height-percent:0;mso-wrap-distance-left:9pt;mso-wrap-distance-top:3.6pt;mso-wrap-distance-right:9pt;mso-wrap-distance-bottom:3.6pt;mso-position-horizontal:absolute;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" fillcolor="#d81e2a" strokecolor="#d81e2a">
              <v:textbox>
                <w:txbxContent>
                  <w:p w14:paraId="61439EED" w14:textId="77777777" w:rsidR="00097D30" w:rsidRPr="00F06667" w:rsidRDefault="00097D30" w:rsidP="006C4570">
                    <w:pPr>
                      <w:pStyle w:val="FooterText"/>
                      <w:rPr>
                        <w:color w:val="FFFFFF" w:themeColor="background1"/>
                        <w:szCs w:val="16"/>
                      </w:rPr>
                    </w:pPr>
                    <w:r>
                      <w:rPr>
                        <w:b/>
                      </w:rPr>
                      <w:t xml:space="preserve">silabs.com </w:t>
                    </w:r>
                    <w:r>
                      <w:t>| Smart. Connected. Energy-friendly</w:t>
                    </w:r>
                    <w:r>
                      <w:tab/>
                      <w:t>Rev.1.</w:t>
                    </w:r>
                    <w:proofErr w:type="gramStart"/>
                    <w:r>
                      <w:t>0  |</w:t>
                    </w:r>
                    <w:proofErr w:type="gramEnd"/>
                    <w:r>
                      <w:t xml:space="preserve"> </w:t>
                    </w:r>
                    <w:r w:rsidRPr="001841D1">
                      <w:fldChar w:fldCharType="begin"/>
                    </w:r>
                    <w:r w:rsidRPr="001841D1">
                      <w:instrText xml:space="preserve"> PAGE   \* MERGEFORMAT </w:instrText>
                    </w:r>
                    <w:r w:rsidRPr="001841D1">
                      <w:fldChar w:fldCharType="separate"/>
                    </w:r>
                    <w:r>
                      <w:rPr>
                        <w:noProof/>
                      </w:rPr>
                      <w:t>7</w:t>
                    </w:r>
                    <w:r w:rsidRPr="001841D1">
                      <w:rPr>
                        <w:noProof/>
                      </w:rPr>
                      <w:fldChar w:fldCharType="end"/>
                    </w:r>
                  </w:p>
                </w:txbxContent>
              </v:textbox>
              <w10:wrap type="squar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1E610" w14:textId="77777777" w:rsidR="00097D30" w:rsidRDefault="00097D30">
    <w:pPr>
      <w:pStyle w:val="Footer"/>
    </w:pPr>
    <w:r>
      <w:rPr>
        <w:noProof/>
      </w:rPr>
      <mc:AlternateContent>
        <mc:Choice Requires="wps">
          <w:drawing>
            <wp:anchor distT="45720" distB="45720" distL="114300" distR="114300" simplePos="0" relativeHeight="251658752" behindDoc="0" locked="0" layoutInCell="1" allowOverlap="1" wp14:anchorId="1F1BC7BC" wp14:editId="07CA2D8C">
              <wp:simplePos x="0" y="0"/>
              <wp:positionH relativeFrom="page">
                <wp:posOffset>0</wp:posOffset>
              </wp:positionH>
              <wp:positionV relativeFrom="page">
                <wp:align>bottom</wp:align>
              </wp:positionV>
              <wp:extent cx="7763256" cy="457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headEnd/>
                        <a:tailEnd/>
                      </a:ln>
                    </wps:spPr>
                    <wps:txbx>
                      <w:txbxContent>
                        <w:p w14:paraId="57056C12" w14:textId="77777777" w:rsidR="00097D30" w:rsidRPr="00F06667" w:rsidRDefault="00097D30" w:rsidP="006C4570">
                          <w:pPr>
                            <w:pStyle w:val="FooterText"/>
                            <w:rPr>
                              <w:color w:val="FFFFFF" w:themeColor="background1"/>
                              <w:szCs w:val="16"/>
                            </w:rPr>
                          </w:pPr>
                          <w:r>
                            <w:rPr>
                              <w:b/>
                            </w:rPr>
                            <w:t xml:space="preserve">silabs.com </w:t>
                          </w:r>
                          <w:r>
                            <w:t>| Smart. Connected. Energy-friendly</w:t>
                          </w:r>
                          <w:r>
                            <w:tab/>
                            <w:t>Rev. 1.0</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F1BC7BC" id="_x0000_t202" coordsize="21600,21600" o:spt="202" path="m,l,21600r21600,l21600,xe">
              <v:stroke joinstyle="miter"/>
              <v:path gradientshapeok="t" o:connecttype="rect"/>
            </v:shapetype>
            <v:shape id="_x0000_s1028" type="#_x0000_t202" style="position:absolute;left:0;text-align:left;margin-left:0;margin-top:0;width:611.3pt;height:36pt;z-index:251658752;visibility:visible;mso-wrap-style:square;mso-width-percent:0;mso-height-percent:0;mso-wrap-distance-left:9pt;mso-wrap-distance-top:3.6pt;mso-wrap-distance-right:9pt;mso-wrap-distance-bottom:3.6pt;mso-position-horizontal:absolute;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" fillcolor="#d81e2a" strokecolor="#d81e2a">
              <v:textbox>
                <w:txbxContent>
                  <w:p w14:paraId="57056C12" w14:textId="77777777" w:rsidR="00097D30" w:rsidRPr="00F06667" w:rsidRDefault="00097D30" w:rsidP="006C4570">
                    <w:pPr>
                      <w:pStyle w:val="FooterText"/>
                      <w:rPr>
                        <w:color w:val="FFFFFF" w:themeColor="background1"/>
                        <w:szCs w:val="16"/>
                      </w:rPr>
                    </w:pPr>
                    <w:r>
                      <w:rPr>
                        <w:b/>
                      </w:rPr>
                      <w:t xml:space="preserve">silabs.com </w:t>
                    </w:r>
                    <w:r>
                      <w:t>| Smart. Connected. Energy-friendly</w:t>
                    </w:r>
                    <w:r>
                      <w:tab/>
                      <w:t>Rev. 1.0</w:t>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F3987" w14:textId="77777777" w:rsidR="009A1110" w:rsidRDefault="009A1110" w:rsidP="00E41C63">
      <w:pPr>
        <w:spacing w:before="0" w:line="240" w:lineRule="auto"/>
      </w:pPr>
      <w:r>
        <w:separator/>
      </w:r>
    </w:p>
  </w:footnote>
  <w:footnote w:type="continuationSeparator" w:id="0">
    <w:p w14:paraId="230A883B" w14:textId="77777777" w:rsidR="009A1110" w:rsidRDefault="009A1110" w:rsidP="00E41C6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7D46E" w14:textId="77777777" w:rsidR="00097D30" w:rsidRDefault="00097D30" w:rsidP="003259D9">
    <w:pPr>
      <w:pStyle w:val="Header"/>
    </w:pPr>
    <w:r>
      <w:tab/>
    </w:r>
  </w:p>
  <w:p w14:paraId="1ECD7BAB" w14:textId="000F2B0B" w:rsidR="00097D30" w:rsidRDefault="00097D30" w:rsidP="002270D4">
    <w:pPr>
      <w:pStyle w:val="HeaderTopic"/>
    </w:pPr>
    <w:r>
      <w:tab/>
    </w:r>
    <w:fldSimple w:instr=" STYLEREF  &quot;Heading 1&quot;  \* MERGEFORMAT ">
      <w:r w:rsidR="00095A2F" w:rsidRPr="00095A2F">
        <w:rPr>
          <w:bCs/>
          <w:noProof/>
        </w:rPr>
        <w:t>Introduction</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4AD0C" w14:textId="77777777" w:rsidR="00097D30" w:rsidRDefault="00097D30" w:rsidP="00053BD1">
    <w:pPr>
      <w:pStyle w:val="HeaderFirstPage"/>
    </w:pPr>
    <w:r>
      <w:rPr>
        <w:rFonts w:ascii="Times New Roman" w:eastAsia="Times New Roman" w:hAnsi="Times New Roman"/>
        <w:sz w:val="20"/>
      </w:rPr>
      <mc:AlternateContent>
        <mc:Choice Requires="wpg">
          <w:drawing>
            <wp:inline distT="0" distB="0" distL="0" distR="0" wp14:anchorId="4ED4CE30" wp14:editId="54F6E77F">
              <wp:extent cx="1203325" cy="600710"/>
              <wp:effectExtent l="0" t="9525" r="15875" b="8890"/>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3325" cy="600710"/>
                        <a:chOff x="0" y="0"/>
                        <a:chExt cx="1895" cy="946"/>
                      </a:xfrm>
                    </wpg:grpSpPr>
                    <wpg:grpSp>
                      <wpg:cNvPr id="196" name="Group 2"/>
                      <wpg:cNvGrpSpPr>
                        <a:grpSpLocks/>
                      </wpg:cNvGrpSpPr>
                      <wpg:grpSpPr bwMode="auto">
                        <a:xfrm>
                          <a:off x="0" y="0"/>
                          <a:ext cx="1890" cy="672"/>
                          <a:chOff x="0" y="0"/>
                          <a:chExt cx="1890" cy="672"/>
                        </a:xfrm>
                      </wpg:grpSpPr>
                      <wps:wsp>
                        <wps:cNvPr id="197" name="Freeform 3"/>
                        <wps:cNvSpPr>
                          <a:spLocks/>
                        </wps:cNvSpPr>
                        <wps:spPr bwMode="auto">
                          <a:xfrm>
                            <a:off x="0" y="0"/>
                            <a:ext cx="1890" cy="672"/>
                          </a:xfrm>
                          <a:custGeom>
                            <a:avLst/>
                            <a:gdLst>
                              <a:gd name="T0" fmla="*/ 927 w 1890"/>
                              <a:gd name="T1" fmla="*/ 9 h 672"/>
                              <a:gd name="T2" fmla="*/ 840 w 1890"/>
                              <a:gd name="T3" fmla="*/ 23 h 672"/>
                              <a:gd name="T4" fmla="*/ 801 w 1890"/>
                              <a:gd name="T5" fmla="*/ 30 h 672"/>
                              <a:gd name="T6" fmla="*/ 763 w 1890"/>
                              <a:gd name="T7" fmla="*/ 38 h 672"/>
                              <a:gd name="T8" fmla="*/ 727 w 1890"/>
                              <a:gd name="T9" fmla="*/ 45 h 672"/>
                              <a:gd name="T10" fmla="*/ 693 w 1890"/>
                              <a:gd name="T11" fmla="*/ 53 h 672"/>
                              <a:gd name="T12" fmla="*/ 568 w 1890"/>
                              <a:gd name="T13" fmla="*/ 86 h 672"/>
                              <a:gd name="T14" fmla="*/ 350 w 1890"/>
                              <a:gd name="T15" fmla="*/ 162 h 672"/>
                              <a:gd name="T16" fmla="*/ 222 w 1890"/>
                              <a:gd name="T17" fmla="*/ 224 h 672"/>
                              <a:gd name="T18" fmla="*/ 96 w 1890"/>
                              <a:gd name="T19" fmla="*/ 308 h 672"/>
                              <a:gd name="T20" fmla="*/ 12 w 1890"/>
                              <a:gd name="T21" fmla="*/ 411 h 672"/>
                              <a:gd name="T22" fmla="*/ 1 w 1890"/>
                              <a:gd name="T23" fmla="*/ 482 h 672"/>
                              <a:gd name="T24" fmla="*/ 94 w 1890"/>
                              <a:gd name="T25" fmla="*/ 593 h 672"/>
                              <a:gd name="T26" fmla="*/ 207 w 1890"/>
                              <a:gd name="T27" fmla="*/ 644 h 672"/>
                              <a:gd name="T28" fmla="*/ 272 w 1890"/>
                              <a:gd name="T29" fmla="*/ 660 h 672"/>
                              <a:gd name="T30" fmla="*/ 342 w 1890"/>
                              <a:gd name="T31" fmla="*/ 672 h 672"/>
                              <a:gd name="T32" fmla="*/ 307 w 1890"/>
                              <a:gd name="T33" fmla="*/ 660 h 672"/>
                              <a:gd name="T34" fmla="*/ 206 w 1890"/>
                              <a:gd name="T35" fmla="*/ 579 h 672"/>
                              <a:gd name="T36" fmla="*/ 221 w 1890"/>
                              <a:gd name="T37" fmla="*/ 543 h 672"/>
                              <a:gd name="T38" fmla="*/ 276 w 1890"/>
                              <a:gd name="T39" fmla="*/ 501 h 672"/>
                              <a:gd name="T40" fmla="*/ 321 w 1890"/>
                              <a:gd name="T41" fmla="*/ 473 h 672"/>
                              <a:gd name="T42" fmla="*/ 352 w 1890"/>
                              <a:gd name="T43" fmla="*/ 456 h 672"/>
                              <a:gd name="T44" fmla="*/ 368 w 1890"/>
                              <a:gd name="T45" fmla="*/ 449 h 672"/>
                              <a:gd name="T46" fmla="*/ 1247 w 1890"/>
                              <a:gd name="T47" fmla="*/ 435 h 672"/>
                              <a:gd name="T48" fmla="*/ 709 w 1890"/>
                              <a:gd name="T49" fmla="*/ 429 h 672"/>
                              <a:gd name="T50" fmla="*/ 571 w 1890"/>
                              <a:gd name="T51" fmla="*/ 420 h 672"/>
                              <a:gd name="T52" fmla="*/ 539 w 1890"/>
                              <a:gd name="T53" fmla="*/ 416 h 672"/>
                              <a:gd name="T54" fmla="*/ 498 w 1890"/>
                              <a:gd name="T55" fmla="*/ 408 h 672"/>
                              <a:gd name="T56" fmla="*/ 362 w 1890"/>
                              <a:gd name="T57" fmla="*/ 356 h 672"/>
                              <a:gd name="T58" fmla="*/ 328 w 1890"/>
                              <a:gd name="T59" fmla="*/ 284 h 672"/>
                              <a:gd name="T60" fmla="*/ 417 w 1890"/>
                              <a:gd name="T61" fmla="*/ 176 h 672"/>
                              <a:gd name="T62" fmla="*/ 556 w 1890"/>
                              <a:gd name="T63" fmla="*/ 108 h 672"/>
                              <a:gd name="T64" fmla="*/ 671 w 1890"/>
                              <a:gd name="T65" fmla="*/ 69 h 672"/>
                              <a:gd name="T66" fmla="*/ 758 w 1890"/>
                              <a:gd name="T67" fmla="*/ 45 h 672"/>
                              <a:gd name="T68" fmla="*/ 938 w 1890"/>
                              <a:gd name="T69" fmla="*/ 11 h 672"/>
                              <a:gd name="T70" fmla="*/ 999 w 1890"/>
                              <a:gd name="T71" fmla="*/ 0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999" y="0"/>
                                </a:moveTo>
                                <a:lnTo>
                                  <a:pt x="927" y="9"/>
                                </a:lnTo>
                                <a:lnTo>
                                  <a:pt x="904" y="14"/>
                                </a:lnTo>
                                <a:lnTo>
                                  <a:pt x="840" y="23"/>
                                </a:lnTo>
                                <a:lnTo>
                                  <a:pt x="820" y="27"/>
                                </a:lnTo>
                                <a:lnTo>
                                  <a:pt x="801" y="30"/>
                                </a:lnTo>
                                <a:lnTo>
                                  <a:pt x="782" y="35"/>
                                </a:lnTo>
                                <a:lnTo>
                                  <a:pt x="763" y="38"/>
                                </a:lnTo>
                                <a:lnTo>
                                  <a:pt x="745" y="42"/>
                                </a:lnTo>
                                <a:lnTo>
                                  <a:pt x="727" y="45"/>
                                </a:lnTo>
                                <a:lnTo>
                                  <a:pt x="710" y="50"/>
                                </a:lnTo>
                                <a:lnTo>
                                  <a:pt x="693" y="53"/>
                                </a:lnTo>
                                <a:lnTo>
                                  <a:pt x="660" y="62"/>
                                </a:lnTo>
                                <a:lnTo>
                                  <a:pt x="568" y="86"/>
                                </a:lnTo>
                                <a:lnTo>
                                  <a:pt x="457" y="122"/>
                                </a:lnTo>
                                <a:lnTo>
                                  <a:pt x="350" y="162"/>
                                </a:lnTo>
                                <a:lnTo>
                                  <a:pt x="284" y="192"/>
                                </a:lnTo>
                                <a:lnTo>
                                  <a:pt x="222" y="224"/>
                                </a:lnTo>
                                <a:lnTo>
                                  <a:pt x="167" y="257"/>
                                </a:lnTo>
                                <a:lnTo>
                                  <a:pt x="96" y="308"/>
                                </a:lnTo>
                                <a:lnTo>
                                  <a:pt x="44" y="360"/>
                                </a:lnTo>
                                <a:lnTo>
                                  <a:pt x="12" y="411"/>
                                </a:lnTo>
                                <a:lnTo>
                                  <a:pt x="0" y="464"/>
                                </a:lnTo>
                                <a:lnTo>
                                  <a:pt x="1" y="482"/>
                                </a:lnTo>
                                <a:lnTo>
                                  <a:pt x="37" y="545"/>
                                </a:lnTo>
                                <a:lnTo>
                                  <a:pt x="94" y="593"/>
                                </a:lnTo>
                                <a:lnTo>
                                  <a:pt x="147" y="621"/>
                                </a:lnTo>
                                <a:lnTo>
                                  <a:pt x="207" y="644"/>
                                </a:lnTo>
                                <a:lnTo>
                                  <a:pt x="250" y="654"/>
                                </a:lnTo>
                                <a:lnTo>
                                  <a:pt x="272" y="660"/>
                                </a:lnTo>
                                <a:lnTo>
                                  <a:pt x="318" y="669"/>
                                </a:lnTo>
                                <a:lnTo>
                                  <a:pt x="342" y="672"/>
                                </a:lnTo>
                                <a:lnTo>
                                  <a:pt x="326" y="668"/>
                                </a:lnTo>
                                <a:lnTo>
                                  <a:pt x="307" y="660"/>
                                </a:lnTo>
                                <a:lnTo>
                                  <a:pt x="249" y="635"/>
                                </a:lnTo>
                                <a:lnTo>
                                  <a:pt x="206" y="579"/>
                                </a:lnTo>
                                <a:lnTo>
                                  <a:pt x="210" y="561"/>
                                </a:lnTo>
                                <a:lnTo>
                                  <a:pt x="221" y="543"/>
                                </a:lnTo>
                                <a:lnTo>
                                  <a:pt x="250" y="521"/>
                                </a:lnTo>
                                <a:lnTo>
                                  <a:pt x="276" y="501"/>
                                </a:lnTo>
                                <a:lnTo>
                                  <a:pt x="300" y="486"/>
                                </a:lnTo>
                                <a:lnTo>
                                  <a:pt x="321" y="473"/>
                                </a:lnTo>
                                <a:lnTo>
                                  <a:pt x="338" y="464"/>
                                </a:lnTo>
                                <a:lnTo>
                                  <a:pt x="352" y="456"/>
                                </a:lnTo>
                                <a:lnTo>
                                  <a:pt x="362" y="452"/>
                                </a:lnTo>
                                <a:lnTo>
                                  <a:pt x="368" y="449"/>
                                </a:lnTo>
                                <a:lnTo>
                                  <a:pt x="1243" y="449"/>
                                </a:lnTo>
                                <a:lnTo>
                                  <a:pt x="1247" y="435"/>
                                </a:lnTo>
                                <a:lnTo>
                                  <a:pt x="1246" y="429"/>
                                </a:lnTo>
                                <a:lnTo>
                                  <a:pt x="709" y="429"/>
                                </a:lnTo>
                                <a:lnTo>
                                  <a:pt x="640" y="426"/>
                                </a:lnTo>
                                <a:lnTo>
                                  <a:pt x="571" y="420"/>
                                </a:lnTo>
                                <a:lnTo>
                                  <a:pt x="557" y="419"/>
                                </a:lnTo>
                                <a:lnTo>
                                  <a:pt x="539" y="416"/>
                                </a:lnTo>
                                <a:lnTo>
                                  <a:pt x="520" y="411"/>
                                </a:lnTo>
                                <a:lnTo>
                                  <a:pt x="498" y="408"/>
                                </a:lnTo>
                                <a:lnTo>
                                  <a:pt x="432" y="390"/>
                                </a:lnTo>
                                <a:lnTo>
                                  <a:pt x="362" y="356"/>
                                </a:lnTo>
                                <a:lnTo>
                                  <a:pt x="324" y="308"/>
                                </a:lnTo>
                                <a:lnTo>
                                  <a:pt x="328" y="284"/>
                                </a:lnTo>
                                <a:lnTo>
                                  <a:pt x="361" y="222"/>
                                </a:lnTo>
                                <a:lnTo>
                                  <a:pt x="417" y="176"/>
                                </a:lnTo>
                                <a:lnTo>
                                  <a:pt x="472" y="146"/>
                                </a:lnTo>
                                <a:lnTo>
                                  <a:pt x="556" y="108"/>
                                </a:lnTo>
                                <a:lnTo>
                                  <a:pt x="642" y="77"/>
                                </a:lnTo>
                                <a:lnTo>
                                  <a:pt x="671" y="69"/>
                                </a:lnTo>
                                <a:lnTo>
                                  <a:pt x="700" y="60"/>
                                </a:lnTo>
                                <a:lnTo>
                                  <a:pt x="758" y="45"/>
                                </a:lnTo>
                                <a:lnTo>
                                  <a:pt x="908" y="15"/>
                                </a:lnTo>
                                <a:lnTo>
                                  <a:pt x="938" y="11"/>
                                </a:lnTo>
                                <a:lnTo>
                                  <a:pt x="969" y="5"/>
                                </a:lnTo>
                                <a:lnTo>
                                  <a:pt x="999" y="0"/>
                                </a:lnTo>
                                <a:close/>
                              </a:path>
                            </a:pathLst>
                          </a:custGeom>
                          <a:solidFill>
                            <a:srgbClr val="D91E2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4"/>
                        <wps:cNvSpPr>
                          <a:spLocks/>
                        </wps:cNvSpPr>
                        <wps:spPr bwMode="auto">
                          <a:xfrm>
                            <a:off x="0" y="0"/>
                            <a:ext cx="1890" cy="672"/>
                          </a:xfrm>
                          <a:custGeom>
                            <a:avLst/>
                            <a:gdLst>
                              <a:gd name="T0" fmla="*/ 1243 w 1890"/>
                              <a:gd name="T1" fmla="*/ 449 h 672"/>
                              <a:gd name="T2" fmla="*/ 368 w 1890"/>
                              <a:gd name="T3" fmla="*/ 449 h 672"/>
                              <a:gd name="T4" fmla="*/ 526 w 1890"/>
                              <a:gd name="T5" fmla="*/ 485 h 672"/>
                              <a:gd name="T6" fmla="*/ 498 w 1890"/>
                              <a:gd name="T7" fmla="*/ 506 h 672"/>
                              <a:gd name="T8" fmla="*/ 485 w 1890"/>
                              <a:gd name="T9" fmla="*/ 519 h 672"/>
                              <a:gd name="T10" fmla="*/ 482 w 1890"/>
                              <a:gd name="T11" fmla="*/ 537 h 672"/>
                              <a:gd name="T12" fmla="*/ 498 w 1890"/>
                              <a:gd name="T13" fmla="*/ 557 h 672"/>
                              <a:gd name="T14" fmla="*/ 559 w 1890"/>
                              <a:gd name="T15" fmla="*/ 591 h 672"/>
                              <a:gd name="T16" fmla="*/ 626 w 1890"/>
                              <a:gd name="T17" fmla="*/ 606 h 672"/>
                              <a:gd name="T18" fmla="*/ 698 w 1890"/>
                              <a:gd name="T19" fmla="*/ 615 h 672"/>
                              <a:gd name="T20" fmla="*/ 735 w 1890"/>
                              <a:gd name="T21" fmla="*/ 617 h 672"/>
                              <a:gd name="T22" fmla="*/ 811 w 1890"/>
                              <a:gd name="T23" fmla="*/ 614 h 672"/>
                              <a:gd name="T24" fmla="*/ 924 w 1890"/>
                              <a:gd name="T25" fmla="*/ 602 h 672"/>
                              <a:gd name="T26" fmla="*/ 995 w 1890"/>
                              <a:gd name="T27" fmla="*/ 587 h 672"/>
                              <a:gd name="T28" fmla="*/ 1060 w 1890"/>
                              <a:gd name="T29" fmla="*/ 569 h 672"/>
                              <a:gd name="T30" fmla="*/ 1117 w 1890"/>
                              <a:gd name="T31" fmla="*/ 548 h 672"/>
                              <a:gd name="T32" fmla="*/ 1182 w 1890"/>
                              <a:gd name="T33" fmla="*/ 512 h 672"/>
                              <a:gd name="T34" fmla="*/ 1230 w 1890"/>
                              <a:gd name="T35" fmla="*/ 473 h 672"/>
                              <a:gd name="T36" fmla="*/ 1241 w 1890"/>
                              <a:gd name="T37" fmla="*/ 455 h 672"/>
                              <a:gd name="T38" fmla="*/ 1243 w 1890"/>
                              <a:gd name="T39" fmla="*/ 449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243" y="449"/>
                                </a:moveTo>
                                <a:lnTo>
                                  <a:pt x="368" y="449"/>
                                </a:lnTo>
                                <a:lnTo>
                                  <a:pt x="526" y="485"/>
                                </a:lnTo>
                                <a:lnTo>
                                  <a:pt x="498" y="506"/>
                                </a:lnTo>
                                <a:lnTo>
                                  <a:pt x="485" y="519"/>
                                </a:lnTo>
                                <a:lnTo>
                                  <a:pt x="482" y="537"/>
                                </a:lnTo>
                                <a:lnTo>
                                  <a:pt x="498" y="557"/>
                                </a:lnTo>
                                <a:lnTo>
                                  <a:pt x="559" y="591"/>
                                </a:lnTo>
                                <a:lnTo>
                                  <a:pt x="626" y="606"/>
                                </a:lnTo>
                                <a:lnTo>
                                  <a:pt x="698" y="615"/>
                                </a:lnTo>
                                <a:lnTo>
                                  <a:pt x="735" y="617"/>
                                </a:lnTo>
                                <a:lnTo>
                                  <a:pt x="811" y="614"/>
                                </a:lnTo>
                                <a:lnTo>
                                  <a:pt x="924" y="602"/>
                                </a:lnTo>
                                <a:lnTo>
                                  <a:pt x="995" y="587"/>
                                </a:lnTo>
                                <a:lnTo>
                                  <a:pt x="1060" y="569"/>
                                </a:lnTo>
                                <a:lnTo>
                                  <a:pt x="1117" y="548"/>
                                </a:lnTo>
                                <a:lnTo>
                                  <a:pt x="1182" y="512"/>
                                </a:lnTo>
                                <a:lnTo>
                                  <a:pt x="1230" y="473"/>
                                </a:lnTo>
                                <a:lnTo>
                                  <a:pt x="1241" y="455"/>
                                </a:lnTo>
                                <a:lnTo>
                                  <a:pt x="1243" y="449"/>
                                </a:lnTo>
                                <a:close/>
                              </a:path>
                            </a:pathLst>
                          </a:custGeom>
                          <a:solidFill>
                            <a:srgbClr val="D91E2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5"/>
                        <wps:cNvSpPr>
                          <a:spLocks/>
                        </wps:cNvSpPr>
                        <wps:spPr bwMode="auto">
                          <a:xfrm>
                            <a:off x="0" y="0"/>
                            <a:ext cx="1890" cy="672"/>
                          </a:xfrm>
                          <a:custGeom>
                            <a:avLst/>
                            <a:gdLst>
                              <a:gd name="T0" fmla="*/ 1885 w 1890"/>
                              <a:gd name="T1" fmla="*/ 246 h 672"/>
                              <a:gd name="T2" fmla="*/ 1194 w 1890"/>
                              <a:gd name="T3" fmla="*/ 246 h 672"/>
                              <a:gd name="T4" fmla="*/ 1296 w 1890"/>
                              <a:gd name="T5" fmla="*/ 251 h 672"/>
                              <a:gd name="T6" fmla="*/ 1330 w 1890"/>
                              <a:gd name="T7" fmla="*/ 254 h 672"/>
                              <a:gd name="T8" fmla="*/ 1397 w 1890"/>
                              <a:gd name="T9" fmla="*/ 263 h 672"/>
                              <a:gd name="T10" fmla="*/ 1464 w 1890"/>
                              <a:gd name="T11" fmla="*/ 275 h 672"/>
                              <a:gd name="T12" fmla="*/ 1525 w 1890"/>
                              <a:gd name="T13" fmla="*/ 294 h 672"/>
                              <a:gd name="T14" fmla="*/ 1580 w 1890"/>
                              <a:gd name="T15" fmla="*/ 324 h 672"/>
                              <a:gd name="T16" fmla="*/ 1612 w 1890"/>
                              <a:gd name="T17" fmla="*/ 387 h 672"/>
                              <a:gd name="T18" fmla="*/ 1609 w 1890"/>
                              <a:gd name="T19" fmla="*/ 404 h 672"/>
                              <a:gd name="T20" fmla="*/ 1562 w 1890"/>
                              <a:gd name="T21" fmla="*/ 467 h 672"/>
                              <a:gd name="T22" fmla="*/ 1512 w 1890"/>
                              <a:gd name="T23" fmla="*/ 503 h 672"/>
                              <a:gd name="T24" fmla="*/ 1457 w 1890"/>
                              <a:gd name="T25" fmla="*/ 534 h 672"/>
                              <a:gd name="T26" fmla="*/ 1418 w 1890"/>
                              <a:gd name="T27" fmla="*/ 551 h 672"/>
                              <a:gd name="T28" fmla="*/ 1399 w 1890"/>
                              <a:gd name="T29" fmla="*/ 560 h 672"/>
                              <a:gd name="T30" fmla="*/ 1361 w 1890"/>
                              <a:gd name="T31" fmla="*/ 575 h 672"/>
                              <a:gd name="T32" fmla="*/ 1343 w 1890"/>
                              <a:gd name="T33" fmla="*/ 581 h 672"/>
                              <a:gd name="T34" fmla="*/ 1326 w 1890"/>
                              <a:gd name="T35" fmla="*/ 587 h 672"/>
                              <a:gd name="T36" fmla="*/ 1310 w 1890"/>
                              <a:gd name="T37" fmla="*/ 593 h 672"/>
                              <a:gd name="T38" fmla="*/ 1377 w 1890"/>
                              <a:gd name="T39" fmla="*/ 572 h 672"/>
                              <a:gd name="T40" fmla="*/ 1398 w 1890"/>
                              <a:gd name="T41" fmla="*/ 566 h 672"/>
                              <a:gd name="T42" fmla="*/ 1419 w 1890"/>
                              <a:gd name="T43" fmla="*/ 558 h 672"/>
                              <a:gd name="T44" fmla="*/ 1439 w 1890"/>
                              <a:gd name="T45" fmla="*/ 552 h 672"/>
                              <a:gd name="T46" fmla="*/ 1458 w 1890"/>
                              <a:gd name="T47" fmla="*/ 545 h 672"/>
                              <a:gd name="T48" fmla="*/ 1478 w 1890"/>
                              <a:gd name="T49" fmla="*/ 539 h 672"/>
                              <a:gd name="T50" fmla="*/ 1555 w 1890"/>
                              <a:gd name="T51" fmla="*/ 509 h 672"/>
                              <a:gd name="T52" fmla="*/ 1613 w 1890"/>
                              <a:gd name="T53" fmla="*/ 482 h 672"/>
                              <a:gd name="T54" fmla="*/ 1633 w 1890"/>
                              <a:gd name="T55" fmla="*/ 471 h 672"/>
                              <a:gd name="T56" fmla="*/ 1654 w 1890"/>
                              <a:gd name="T57" fmla="*/ 461 h 672"/>
                              <a:gd name="T58" fmla="*/ 1675 w 1890"/>
                              <a:gd name="T59" fmla="*/ 449 h 672"/>
                              <a:gd name="T60" fmla="*/ 1697 w 1890"/>
                              <a:gd name="T61" fmla="*/ 435 h 672"/>
                              <a:gd name="T62" fmla="*/ 1735 w 1890"/>
                              <a:gd name="T63" fmla="*/ 413 h 672"/>
                              <a:gd name="T64" fmla="*/ 1799 w 1890"/>
                              <a:gd name="T65" fmla="*/ 365 h 672"/>
                              <a:gd name="T66" fmla="*/ 1842 w 1890"/>
                              <a:gd name="T67" fmla="*/ 321 h 672"/>
                              <a:gd name="T68" fmla="*/ 1882 w 1890"/>
                              <a:gd name="T69" fmla="*/ 255 h 672"/>
                              <a:gd name="T70" fmla="*/ 1885 w 1890"/>
                              <a:gd name="T71" fmla="*/ 246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1885" y="246"/>
                                </a:moveTo>
                                <a:lnTo>
                                  <a:pt x="1194" y="246"/>
                                </a:lnTo>
                                <a:lnTo>
                                  <a:pt x="1296" y="251"/>
                                </a:lnTo>
                                <a:lnTo>
                                  <a:pt x="1330" y="254"/>
                                </a:lnTo>
                                <a:lnTo>
                                  <a:pt x="1397" y="263"/>
                                </a:lnTo>
                                <a:lnTo>
                                  <a:pt x="1464" y="275"/>
                                </a:lnTo>
                                <a:lnTo>
                                  <a:pt x="1525" y="294"/>
                                </a:lnTo>
                                <a:lnTo>
                                  <a:pt x="1580" y="324"/>
                                </a:lnTo>
                                <a:lnTo>
                                  <a:pt x="1612" y="387"/>
                                </a:lnTo>
                                <a:lnTo>
                                  <a:pt x="1609" y="404"/>
                                </a:lnTo>
                                <a:lnTo>
                                  <a:pt x="1562" y="467"/>
                                </a:lnTo>
                                <a:lnTo>
                                  <a:pt x="1512" y="503"/>
                                </a:lnTo>
                                <a:lnTo>
                                  <a:pt x="1457" y="534"/>
                                </a:lnTo>
                                <a:lnTo>
                                  <a:pt x="1418" y="551"/>
                                </a:lnTo>
                                <a:lnTo>
                                  <a:pt x="1399" y="560"/>
                                </a:lnTo>
                                <a:lnTo>
                                  <a:pt x="1361" y="575"/>
                                </a:lnTo>
                                <a:lnTo>
                                  <a:pt x="1343" y="581"/>
                                </a:lnTo>
                                <a:lnTo>
                                  <a:pt x="1326" y="587"/>
                                </a:lnTo>
                                <a:lnTo>
                                  <a:pt x="1310" y="593"/>
                                </a:lnTo>
                                <a:lnTo>
                                  <a:pt x="1377" y="572"/>
                                </a:lnTo>
                                <a:lnTo>
                                  <a:pt x="1398" y="566"/>
                                </a:lnTo>
                                <a:lnTo>
                                  <a:pt x="1419" y="558"/>
                                </a:lnTo>
                                <a:lnTo>
                                  <a:pt x="1439" y="552"/>
                                </a:lnTo>
                                <a:lnTo>
                                  <a:pt x="1458" y="545"/>
                                </a:lnTo>
                                <a:lnTo>
                                  <a:pt x="1478" y="539"/>
                                </a:lnTo>
                                <a:lnTo>
                                  <a:pt x="1555" y="509"/>
                                </a:lnTo>
                                <a:lnTo>
                                  <a:pt x="1613" y="482"/>
                                </a:lnTo>
                                <a:lnTo>
                                  <a:pt x="1633" y="471"/>
                                </a:lnTo>
                                <a:lnTo>
                                  <a:pt x="1654" y="461"/>
                                </a:lnTo>
                                <a:lnTo>
                                  <a:pt x="1675" y="449"/>
                                </a:lnTo>
                                <a:lnTo>
                                  <a:pt x="1697" y="435"/>
                                </a:lnTo>
                                <a:lnTo>
                                  <a:pt x="1735" y="413"/>
                                </a:lnTo>
                                <a:lnTo>
                                  <a:pt x="1799" y="365"/>
                                </a:lnTo>
                                <a:lnTo>
                                  <a:pt x="1842" y="321"/>
                                </a:lnTo>
                                <a:lnTo>
                                  <a:pt x="1882" y="255"/>
                                </a:lnTo>
                                <a:lnTo>
                                  <a:pt x="1885" y="246"/>
                                </a:lnTo>
                                <a:close/>
                              </a:path>
                            </a:pathLst>
                          </a:custGeom>
                          <a:solidFill>
                            <a:srgbClr val="D91E2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6"/>
                        <wps:cNvSpPr>
                          <a:spLocks/>
                        </wps:cNvSpPr>
                        <wps:spPr bwMode="auto">
                          <a:xfrm>
                            <a:off x="0" y="0"/>
                            <a:ext cx="1890" cy="672"/>
                          </a:xfrm>
                          <a:custGeom>
                            <a:avLst/>
                            <a:gdLst>
                              <a:gd name="T0" fmla="*/ 1211 w 1890"/>
                              <a:gd name="T1" fmla="*/ 47 h 672"/>
                              <a:gd name="T2" fmla="*/ 1147 w 1890"/>
                              <a:gd name="T3" fmla="*/ 47 h 672"/>
                              <a:gd name="T4" fmla="*/ 1083 w 1890"/>
                              <a:gd name="T5" fmla="*/ 53 h 672"/>
                              <a:gd name="T6" fmla="*/ 1020 w 1890"/>
                              <a:gd name="T7" fmla="*/ 62 h 672"/>
                              <a:gd name="T8" fmla="*/ 959 w 1890"/>
                              <a:gd name="T9" fmla="*/ 77 h 672"/>
                              <a:gd name="T10" fmla="*/ 900 w 1890"/>
                              <a:gd name="T11" fmla="*/ 95 h 672"/>
                              <a:gd name="T12" fmla="*/ 844 w 1890"/>
                              <a:gd name="T13" fmla="*/ 117 h 672"/>
                              <a:gd name="T14" fmla="*/ 776 w 1890"/>
                              <a:gd name="T15" fmla="*/ 155 h 672"/>
                              <a:gd name="T16" fmla="*/ 725 w 1890"/>
                              <a:gd name="T17" fmla="*/ 194 h 672"/>
                              <a:gd name="T18" fmla="*/ 696 w 1890"/>
                              <a:gd name="T19" fmla="*/ 246 h 672"/>
                              <a:gd name="T20" fmla="*/ 697 w 1890"/>
                              <a:gd name="T21" fmla="*/ 266 h 672"/>
                              <a:gd name="T22" fmla="*/ 754 w 1890"/>
                              <a:gd name="T23" fmla="*/ 324 h 672"/>
                              <a:gd name="T24" fmla="*/ 815 w 1890"/>
                              <a:gd name="T25" fmla="*/ 347 h 672"/>
                              <a:gd name="T26" fmla="*/ 891 w 1890"/>
                              <a:gd name="T27" fmla="*/ 357 h 672"/>
                              <a:gd name="T28" fmla="*/ 910 w 1890"/>
                              <a:gd name="T29" fmla="*/ 357 h 672"/>
                              <a:gd name="T30" fmla="*/ 929 w 1890"/>
                              <a:gd name="T31" fmla="*/ 359 h 672"/>
                              <a:gd name="T32" fmla="*/ 972 w 1890"/>
                              <a:gd name="T33" fmla="*/ 359 h 672"/>
                              <a:gd name="T34" fmla="*/ 1013 w 1890"/>
                              <a:gd name="T35" fmla="*/ 362 h 672"/>
                              <a:gd name="T36" fmla="*/ 1046 w 1890"/>
                              <a:gd name="T37" fmla="*/ 363 h 672"/>
                              <a:gd name="T38" fmla="*/ 1073 w 1890"/>
                              <a:gd name="T39" fmla="*/ 366 h 672"/>
                              <a:gd name="T40" fmla="*/ 1094 w 1890"/>
                              <a:gd name="T41" fmla="*/ 368 h 672"/>
                              <a:gd name="T42" fmla="*/ 1112 w 1890"/>
                              <a:gd name="T43" fmla="*/ 371 h 672"/>
                              <a:gd name="T44" fmla="*/ 1126 w 1890"/>
                              <a:gd name="T45" fmla="*/ 374 h 672"/>
                              <a:gd name="T46" fmla="*/ 1137 w 1890"/>
                              <a:gd name="T47" fmla="*/ 378 h 672"/>
                              <a:gd name="T48" fmla="*/ 1148 w 1890"/>
                              <a:gd name="T49" fmla="*/ 381 h 672"/>
                              <a:gd name="T50" fmla="*/ 1073 w 1890"/>
                              <a:gd name="T51" fmla="*/ 404 h 672"/>
                              <a:gd name="T52" fmla="*/ 1048 w 1890"/>
                              <a:gd name="T53" fmla="*/ 407 h 672"/>
                              <a:gd name="T54" fmla="*/ 1022 w 1890"/>
                              <a:gd name="T55" fmla="*/ 411 h 672"/>
                              <a:gd name="T56" fmla="*/ 906 w 1890"/>
                              <a:gd name="T57" fmla="*/ 423 h 672"/>
                              <a:gd name="T58" fmla="*/ 777 w 1890"/>
                              <a:gd name="T59" fmla="*/ 429 h 672"/>
                              <a:gd name="T60" fmla="*/ 1246 w 1890"/>
                              <a:gd name="T61" fmla="*/ 429 h 672"/>
                              <a:gd name="T62" fmla="*/ 1206 w 1890"/>
                              <a:gd name="T63" fmla="*/ 371 h 672"/>
                              <a:gd name="T64" fmla="*/ 1129 w 1890"/>
                              <a:gd name="T65" fmla="*/ 341 h 672"/>
                              <a:gd name="T66" fmla="*/ 1109 w 1890"/>
                              <a:gd name="T67" fmla="*/ 338 h 672"/>
                              <a:gd name="T68" fmla="*/ 1088 w 1890"/>
                              <a:gd name="T69" fmla="*/ 333 h 672"/>
                              <a:gd name="T70" fmla="*/ 1067 w 1890"/>
                              <a:gd name="T71" fmla="*/ 330 h 672"/>
                              <a:gd name="T72" fmla="*/ 1025 w 1890"/>
                              <a:gd name="T73" fmla="*/ 327 h 672"/>
                              <a:gd name="T74" fmla="*/ 1006 w 1890"/>
                              <a:gd name="T75" fmla="*/ 327 h 672"/>
                              <a:gd name="T76" fmla="*/ 987 w 1890"/>
                              <a:gd name="T77" fmla="*/ 326 h 672"/>
                              <a:gd name="T78" fmla="*/ 917 w 1890"/>
                              <a:gd name="T79" fmla="*/ 323 h 672"/>
                              <a:gd name="T80" fmla="*/ 845 w 1890"/>
                              <a:gd name="T81" fmla="*/ 315 h 672"/>
                              <a:gd name="T82" fmla="*/ 778 w 1890"/>
                              <a:gd name="T83" fmla="*/ 293 h 672"/>
                              <a:gd name="T84" fmla="*/ 768 w 1890"/>
                              <a:gd name="T85" fmla="*/ 287 h 672"/>
                              <a:gd name="T86" fmla="*/ 878 w 1890"/>
                              <a:gd name="T87" fmla="*/ 269 h 672"/>
                              <a:gd name="T88" fmla="*/ 985 w 1890"/>
                              <a:gd name="T89" fmla="*/ 255 h 672"/>
                              <a:gd name="T90" fmla="*/ 1055 w 1890"/>
                              <a:gd name="T91" fmla="*/ 249 h 672"/>
                              <a:gd name="T92" fmla="*/ 1125 w 1890"/>
                              <a:gd name="T93" fmla="*/ 246 h 672"/>
                              <a:gd name="T94" fmla="*/ 1885 w 1890"/>
                              <a:gd name="T95" fmla="*/ 246 h 672"/>
                              <a:gd name="T96" fmla="*/ 1887 w 1890"/>
                              <a:gd name="T97" fmla="*/ 237 h 672"/>
                              <a:gd name="T98" fmla="*/ 1889 w 1890"/>
                              <a:gd name="T99" fmla="*/ 225 h 672"/>
                              <a:gd name="T100" fmla="*/ 1566 w 1890"/>
                              <a:gd name="T101" fmla="*/ 225 h 672"/>
                              <a:gd name="T102" fmla="*/ 1393 w 1890"/>
                              <a:gd name="T103" fmla="*/ 200 h 672"/>
                              <a:gd name="T104" fmla="*/ 1447 w 1890"/>
                              <a:gd name="T105" fmla="*/ 164 h 672"/>
                              <a:gd name="T106" fmla="*/ 1459 w 1890"/>
                              <a:gd name="T107" fmla="*/ 132 h 672"/>
                              <a:gd name="T108" fmla="*/ 1447 w 1890"/>
                              <a:gd name="T109" fmla="*/ 113 h 672"/>
                              <a:gd name="T110" fmla="*/ 1339 w 1890"/>
                              <a:gd name="T111" fmla="*/ 62 h 672"/>
                              <a:gd name="T112" fmla="*/ 1275 w 1890"/>
                              <a:gd name="T113" fmla="*/ 51 h 672"/>
                              <a:gd name="T114" fmla="*/ 1244 w 1890"/>
                              <a:gd name="T115" fmla="*/ 48 h 672"/>
                              <a:gd name="T116" fmla="*/ 1211 w 1890"/>
                              <a:gd name="T117" fmla="*/ 47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90" h="672">
                                <a:moveTo>
                                  <a:pt x="1211" y="47"/>
                                </a:moveTo>
                                <a:lnTo>
                                  <a:pt x="1147" y="47"/>
                                </a:lnTo>
                                <a:lnTo>
                                  <a:pt x="1083" y="53"/>
                                </a:lnTo>
                                <a:lnTo>
                                  <a:pt x="1020" y="62"/>
                                </a:lnTo>
                                <a:lnTo>
                                  <a:pt x="959" y="77"/>
                                </a:lnTo>
                                <a:lnTo>
                                  <a:pt x="900" y="95"/>
                                </a:lnTo>
                                <a:lnTo>
                                  <a:pt x="844" y="117"/>
                                </a:lnTo>
                                <a:lnTo>
                                  <a:pt x="776" y="155"/>
                                </a:lnTo>
                                <a:lnTo>
                                  <a:pt x="725" y="194"/>
                                </a:lnTo>
                                <a:lnTo>
                                  <a:pt x="696" y="246"/>
                                </a:lnTo>
                                <a:lnTo>
                                  <a:pt x="697" y="266"/>
                                </a:lnTo>
                                <a:lnTo>
                                  <a:pt x="754" y="324"/>
                                </a:lnTo>
                                <a:lnTo>
                                  <a:pt x="815" y="347"/>
                                </a:lnTo>
                                <a:lnTo>
                                  <a:pt x="891" y="357"/>
                                </a:lnTo>
                                <a:lnTo>
                                  <a:pt x="910" y="357"/>
                                </a:lnTo>
                                <a:lnTo>
                                  <a:pt x="929" y="359"/>
                                </a:lnTo>
                                <a:lnTo>
                                  <a:pt x="972" y="359"/>
                                </a:lnTo>
                                <a:lnTo>
                                  <a:pt x="1013" y="362"/>
                                </a:lnTo>
                                <a:lnTo>
                                  <a:pt x="1046" y="363"/>
                                </a:lnTo>
                                <a:lnTo>
                                  <a:pt x="1073" y="366"/>
                                </a:lnTo>
                                <a:lnTo>
                                  <a:pt x="1094" y="368"/>
                                </a:lnTo>
                                <a:lnTo>
                                  <a:pt x="1112" y="371"/>
                                </a:lnTo>
                                <a:lnTo>
                                  <a:pt x="1126" y="374"/>
                                </a:lnTo>
                                <a:lnTo>
                                  <a:pt x="1137" y="378"/>
                                </a:lnTo>
                                <a:lnTo>
                                  <a:pt x="1148" y="381"/>
                                </a:lnTo>
                                <a:lnTo>
                                  <a:pt x="1073" y="404"/>
                                </a:lnTo>
                                <a:lnTo>
                                  <a:pt x="1048" y="407"/>
                                </a:lnTo>
                                <a:lnTo>
                                  <a:pt x="1022" y="411"/>
                                </a:lnTo>
                                <a:lnTo>
                                  <a:pt x="906" y="423"/>
                                </a:lnTo>
                                <a:lnTo>
                                  <a:pt x="777" y="429"/>
                                </a:lnTo>
                                <a:lnTo>
                                  <a:pt x="1246" y="429"/>
                                </a:lnTo>
                                <a:lnTo>
                                  <a:pt x="1206" y="371"/>
                                </a:lnTo>
                                <a:lnTo>
                                  <a:pt x="1129" y="341"/>
                                </a:lnTo>
                                <a:lnTo>
                                  <a:pt x="1109" y="338"/>
                                </a:lnTo>
                                <a:lnTo>
                                  <a:pt x="1088" y="333"/>
                                </a:lnTo>
                                <a:lnTo>
                                  <a:pt x="1067" y="330"/>
                                </a:lnTo>
                                <a:lnTo>
                                  <a:pt x="1025" y="327"/>
                                </a:lnTo>
                                <a:lnTo>
                                  <a:pt x="1006" y="327"/>
                                </a:lnTo>
                                <a:lnTo>
                                  <a:pt x="987" y="326"/>
                                </a:lnTo>
                                <a:lnTo>
                                  <a:pt x="917" y="323"/>
                                </a:lnTo>
                                <a:lnTo>
                                  <a:pt x="845" y="315"/>
                                </a:lnTo>
                                <a:lnTo>
                                  <a:pt x="778" y="293"/>
                                </a:lnTo>
                                <a:lnTo>
                                  <a:pt x="768" y="287"/>
                                </a:lnTo>
                                <a:lnTo>
                                  <a:pt x="878" y="269"/>
                                </a:lnTo>
                                <a:lnTo>
                                  <a:pt x="985" y="255"/>
                                </a:lnTo>
                                <a:lnTo>
                                  <a:pt x="1055" y="249"/>
                                </a:lnTo>
                                <a:lnTo>
                                  <a:pt x="1125" y="246"/>
                                </a:lnTo>
                                <a:lnTo>
                                  <a:pt x="1885" y="246"/>
                                </a:lnTo>
                                <a:lnTo>
                                  <a:pt x="1887" y="237"/>
                                </a:lnTo>
                                <a:lnTo>
                                  <a:pt x="1889" y="225"/>
                                </a:lnTo>
                                <a:lnTo>
                                  <a:pt x="1566" y="225"/>
                                </a:lnTo>
                                <a:lnTo>
                                  <a:pt x="1393" y="200"/>
                                </a:lnTo>
                                <a:lnTo>
                                  <a:pt x="1447" y="164"/>
                                </a:lnTo>
                                <a:lnTo>
                                  <a:pt x="1459" y="132"/>
                                </a:lnTo>
                                <a:lnTo>
                                  <a:pt x="1447" y="113"/>
                                </a:lnTo>
                                <a:lnTo>
                                  <a:pt x="1339" y="62"/>
                                </a:lnTo>
                                <a:lnTo>
                                  <a:pt x="1275" y="51"/>
                                </a:lnTo>
                                <a:lnTo>
                                  <a:pt x="1244" y="48"/>
                                </a:lnTo>
                                <a:lnTo>
                                  <a:pt x="1211" y="47"/>
                                </a:lnTo>
                                <a:close/>
                              </a:path>
                            </a:pathLst>
                          </a:custGeom>
                          <a:solidFill>
                            <a:srgbClr val="D91E2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7"/>
                        <wps:cNvSpPr>
                          <a:spLocks/>
                        </wps:cNvSpPr>
                        <wps:spPr bwMode="auto">
                          <a:xfrm>
                            <a:off x="0" y="0"/>
                            <a:ext cx="1890" cy="672"/>
                          </a:xfrm>
                          <a:custGeom>
                            <a:avLst/>
                            <a:gdLst>
                              <a:gd name="T0" fmla="*/ 1653 w 1890"/>
                              <a:gd name="T1" fmla="*/ 24 h 672"/>
                              <a:gd name="T2" fmla="*/ 1716 w 1890"/>
                              <a:gd name="T3" fmla="*/ 65 h 672"/>
                              <a:gd name="T4" fmla="*/ 1738 w 1890"/>
                              <a:gd name="T5" fmla="*/ 108 h 672"/>
                              <a:gd name="T6" fmla="*/ 1737 w 1890"/>
                              <a:gd name="T7" fmla="*/ 122 h 672"/>
                              <a:gd name="T8" fmla="*/ 1703 w 1890"/>
                              <a:gd name="T9" fmla="*/ 171 h 672"/>
                              <a:gd name="T10" fmla="*/ 1647 w 1890"/>
                              <a:gd name="T11" fmla="*/ 200 h 672"/>
                              <a:gd name="T12" fmla="*/ 1606 w 1890"/>
                              <a:gd name="T13" fmla="*/ 212 h 672"/>
                              <a:gd name="T14" fmla="*/ 1586 w 1890"/>
                              <a:gd name="T15" fmla="*/ 219 h 672"/>
                              <a:gd name="T16" fmla="*/ 1566 w 1890"/>
                              <a:gd name="T17" fmla="*/ 225 h 672"/>
                              <a:gd name="T18" fmla="*/ 1889 w 1890"/>
                              <a:gd name="T19" fmla="*/ 225 h 672"/>
                              <a:gd name="T20" fmla="*/ 1890 w 1890"/>
                              <a:gd name="T21" fmla="*/ 219 h 672"/>
                              <a:gd name="T22" fmla="*/ 1890 w 1890"/>
                              <a:gd name="T23" fmla="*/ 201 h 672"/>
                              <a:gd name="T24" fmla="*/ 1853 w 1890"/>
                              <a:gd name="T25" fmla="*/ 132 h 672"/>
                              <a:gd name="T26" fmla="*/ 1792 w 1890"/>
                              <a:gd name="T27" fmla="*/ 81 h 672"/>
                              <a:gd name="T28" fmla="*/ 1725 w 1890"/>
                              <a:gd name="T29" fmla="*/ 48 h 672"/>
                              <a:gd name="T30" fmla="*/ 1704 w 1890"/>
                              <a:gd name="T31" fmla="*/ 39 h 672"/>
                              <a:gd name="T32" fmla="*/ 1686 w 1890"/>
                              <a:gd name="T33" fmla="*/ 33 h 672"/>
                              <a:gd name="T34" fmla="*/ 1670 w 1890"/>
                              <a:gd name="T35" fmla="*/ 29 h 672"/>
                              <a:gd name="T36" fmla="*/ 1658 w 1890"/>
                              <a:gd name="T37" fmla="*/ 26 h 672"/>
                              <a:gd name="T38" fmla="*/ 1653 w 1890"/>
                              <a:gd name="T39" fmla="*/ 24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653" y="24"/>
                                </a:moveTo>
                                <a:lnTo>
                                  <a:pt x="1716" y="65"/>
                                </a:lnTo>
                                <a:lnTo>
                                  <a:pt x="1738" y="108"/>
                                </a:lnTo>
                                <a:lnTo>
                                  <a:pt x="1737" y="122"/>
                                </a:lnTo>
                                <a:lnTo>
                                  <a:pt x="1703" y="171"/>
                                </a:lnTo>
                                <a:lnTo>
                                  <a:pt x="1647" y="200"/>
                                </a:lnTo>
                                <a:lnTo>
                                  <a:pt x="1606" y="212"/>
                                </a:lnTo>
                                <a:lnTo>
                                  <a:pt x="1586" y="219"/>
                                </a:lnTo>
                                <a:lnTo>
                                  <a:pt x="1566" y="225"/>
                                </a:lnTo>
                                <a:lnTo>
                                  <a:pt x="1889" y="225"/>
                                </a:lnTo>
                                <a:lnTo>
                                  <a:pt x="1890" y="219"/>
                                </a:lnTo>
                                <a:lnTo>
                                  <a:pt x="1890" y="201"/>
                                </a:lnTo>
                                <a:lnTo>
                                  <a:pt x="1853" y="132"/>
                                </a:lnTo>
                                <a:lnTo>
                                  <a:pt x="1792" y="81"/>
                                </a:lnTo>
                                <a:lnTo>
                                  <a:pt x="1725" y="48"/>
                                </a:lnTo>
                                <a:lnTo>
                                  <a:pt x="1704" y="39"/>
                                </a:lnTo>
                                <a:lnTo>
                                  <a:pt x="1686" y="33"/>
                                </a:lnTo>
                                <a:lnTo>
                                  <a:pt x="1670" y="29"/>
                                </a:lnTo>
                                <a:lnTo>
                                  <a:pt x="1658" y="26"/>
                                </a:lnTo>
                                <a:lnTo>
                                  <a:pt x="1653" y="24"/>
                                </a:lnTo>
                                <a:close/>
                              </a:path>
                            </a:pathLst>
                          </a:custGeom>
                          <a:solidFill>
                            <a:srgbClr val="D91E2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8"/>
                        <wps:cNvSpPr>
                          <a:spLocks/>
                        </wps:cNvSpPr>
                        <wps:spPr bwMode="auto">
                          <a:xfrm>
                            <a:off x="0" y="0"/>
                            <a:ext cx="1890" cy="672"/>
                          </a:xfrm>
                          <a:custGeom>
                            <a:avLst/>
                            <a:gdLst>
                              <a:gd name="T0" fmla="*/ 1648 w 1890"/>
                              <a:gd name="T1" fmla="*/ 23 h 672"/>
                              <a:gd name="T2" fmla="*/ 1651 w 1890"/>
                              <a:gd name="T3" fmla="*/ 24 h 672"/>
                              <a:gd name="T4" fmla="*/ 1653 w 1890"/>
                              <a:gd name="T5" fmla="*/ 24 h 672"/>
                              <a:gd name="T6" fmla="*/ 1648 w 1890"/>
                              <a:gd name="T7" fmla="*/ 23 h 672"/>
                            </a:gdLst>
                            <a:ahLst/>
                            <a:cxnLst>
                              <a:cxn ang="0">
                                <a:pos x="T0" y="T1"/>
                              </a:cxn>
                              <a:cxn ang="0">
                                <a:pos x="T2" y="T3"/>
                              </a:cxn>
                              <a:cxn ang="0">
                                <a:pos x="T4" y="T5"/>
                              </a:cxn>
                              <a:cxn ang="0">
                                <a:pos x="T6" y="T7"/>
                              </a:cxn>
                            </a:cxnLst>
                            <a:rect l="0" t="0" r="r" b="b"/>
                            <a:pathLst>
                              <a:path w="1890" h="672">
                                <a:moveTo>
                                  <a:pt x="1648" y="23"/>
                                </a:moveTo>
                                <a:lnTo>
                                  <a:pt x="1651" y="24"/>
                                </a:lnTo>
                                <a:lnTo>
                                  <a:pt x="1653" y="24"/>
                                </a:lnTo>
                                <a:lnTo>
                                  <a:pt x="1648" y="23"/>
                                </a:lnTo>
                                <a:close/>
                              </a:path>
                            </a:pathLst>
                          </a:custGeom>
                          <a:solidFill>
                            <a:srgbClr val="D91E2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3" name="Group 9"/>
                      <wpg:cNvGrpSpPr>
                        <a:grpSpLocks/>
                      </wpg:cNvGrpSpPr>
                      <wpg:grpSpPr bwMode="auto">
                        <a:xfrm>
                          <a:off x="1815" y="6"/>
                          <a:ext cx="75" cy="68"/>
                          <a:chOff x="1815" y="6"/>
                          <a:chExt cx="75" cy="68"/>
                        </a:xfrm>
                      </wpg:grpSpPr>
                      <wps:wsp>
                        <wps:cNvPr id="204" name="Freeform 10"/>
                        <wps:cNvSpPr>
                          <a:spLocks/>
                        </wps:cNvSpPr>
                        <wps:spPr bwMode="auto">
                          <a:xfrm>
                            <a:off x="1815" y="6"/>
                            <a:ext cx="75" cy="68"/>
                          </a:xfrm>
                          <a:custGeom>
                            <a:avLst/>
                            <a:gdLst>
                              <a:gd name="T0" fmla="+- 0 1890 1815"/>
                              <a:gd name="T1" fmla="*/ T0 w 75"/>
                              <a:gd name="T2" fmla="+- 0 39 6"/>
                              <a:gd name="T3" fmla="*/ 39 h 68"/>
                              <a:gd name="T4" fmla="+- 0 1884 1815"/>
                              <a:gd name="T5" fmla="*/ T4 w 75"/>
                              <a:gd name="T6" fmla="+- 0 60 6"/>
                              <a:gd name="T7" fmla="*/ 60 h 68"/>
                              <a:gd name="T8" fmla="+- 0 1867 1815"/>
                              <a:gd name="T9" fmla="*/ T8 w 75"/>
                              <a:gd name="T10" fmla="+- 0 74 6"/>
                              <a:gd name="T11" fmla="*/ 74 h 68"/>
                              <a:gd name="T12" fmla="+- 0 1840 1815"/>
                              <a:gd name="T13" fmla="*/ T12 w 75"/>
                              <a:gd name="T14" fmla="+- 0 71 6"/>
                              <a:gd name="T15" fmla="*/ 71 h 68"/>
                              <a:gd name="T16" fmla="+- 0 1823 1815"/>
                              <a:gd name="T17" fmla="*/ T16 w 75"/>
                              <a:gd name="T18" fmla="+- 0 60 6"/>
                              <a:gd name="T19" fmla="*/ 60 h 68"/>
                              <a:gd name="T20" fmla="+- 0 1815 1815"/>
                              <a:gd name="T21" fmla="*/ T20 w 75"/>
                              <a:gd name="T22" fmla="+- 0 44 6"/>
                              <a:gd name="T23" fmla="*/ 44 h 68"/>
                              <a:gd name="T24" fmla="+- 0 1821 1815"/>
                              <a:gd name="T25" fmla="*/ T24 w 75"/>
                              <a:gd name="T26" fmla="+- 0 21 6"/>
                              <a:gd name="T27" fmla="*/ 21 h 68"/>
                              <a:gd name="T28" fmla="+- 0 1835 1815"/>
                              <a:gd name="T29" fmla="*/ T28 w 75"/>
                              <a:gd name="T30" fmla="+- 0 6 6"/>
                              <a:gd name="T31" fmla="*/ 6 h 68"/>
                              <a:gd name="T32" fmla="+- 0 1863 1815"/>
                              <a:gd name="T33" fmla="*/ T32 w 75"/>
                              <a:gd name="T34" fmla="+- 0 7 6"/>
                              <a:gd name="T35" fmla="*/ 7 h 68"/>
                              <a:gd name="T36" fmla="+- 0 1881 1815"/>
                              <a:gd name="T37" fmla="*/ T36 w 75"/>
                              <a:gd name="T38" fmla="+- 0 16 6"/>
                              <a:gd name="T39" fmla="*/ 16 h 68"/>
                              <a:gd name="T40" fmla="+- 0 1889 1815"/>
                              <a:gd name="T41" fmla="*/ T40 w 75"/>
                              <a:gd name="T42" fmla="+- 0 31 6"/>
                              <a:gd name="T43" fmla="*/ 31 h 68"/>
                              <a:gd name="T44" fmla="+- 0 1890 1815"/>
                              <a:gd name="T45" fmla="*/ T44 w 75"/>
                              <a:gd name="T46" fmla="+- 0 39 6"/>
                              <a:gd name="T47" fmla="*/ 39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68">
                                <a:moveTo>
                                  <a:pt x="75" y="33"/>
                                </a:moveTo>
                                <a:lnTo>
                                  <a:pt x="69" y="54"/>
                                </a:lnTo>
                                <a:lnTo>
                                  <a:pt x="52" y="68"/>
                                </a:lnTo>
                                <a:lnTo>
                                  <a:pt x="25" y="65"/>
                                </a:lnTo>
                                <a:lnTo>
                                  <a:pt x="8" y="54"/>
                                </a:lnTo>
                                <a:lnTo>
                                  <a:pt x="0" y="38"/>
                                </a:lnTo>
                                <a:lnTo>
                                  <a:pt x="6" y="15"/>
                                </a:lnTo>
                                <a:lnTo>
                                  <a:pt x="20" y="0"/>
                                </a:lnTo>
                                <a:lnTo>
                                  <a:pt x="48" y="1"/>
                                </a:lnTo>
                                <a:lnTo>
                                  <a:pt x="66" y="10"/>
                                </a:lnTo>
                                <a:lnTo>
                                  <a:pt x="74" y="25"/>
                                </a:lnTo>
                                <a:lnTo>
                                  <a:pt x="75" y="33"/>
                                </a:lnTo>
                                <a:close/>
                              </a:path>
                            </a:pathLst>
                          </a:custGeom>
                          <a:noFill/>
                          <a:ln w="57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5" name="Group 11"/>
                      <wpg:cNvGrpSpPr>
                        <a:grpSpLocks/>
                      </wpg:cNvGrpSpPr>
                      <wpg:grpSpPr bwMode="auto">
                        <a:xfrm>
                          <a:off x="1835" y="17"/>
                          <a:ext cx="38" cy="44"/>
                          <a:chOff x="1835" y="17"/>
                          <a:chExt cx="38" cy="44"/>
                        </a:xfrm>
                      </wpg:grpSpPr>
                      <wps:wsp>
                        <wps:cNvPr id="206" name="Freeform 12"/>
                        <wps:cNvSpPr>
                          <a:spLocks/>
                        </wps:cNvSpPr>
                        <wps:spPr bwMode="auto">
                          <a:xfrm>
                            <a:off x="1835" y="17"/>
                            <a:ext cx="38" cy="44"/>
                          </a:xfrm>
                          <a:custGeom>
                            <a:avLst/>
                            <a:gdLst>
                              <a:gd name="T0" fmla="+- 0 1858 1835"/>
                              <a:gd name="T1" fmla="*/ T0 w 38"/>
                              <a:gd name="T2" fmla="+- 0 17 17"/>
                              <a:gd name="T3" fmla="*/ 17 h 44"/>
                              <a:gd name="T4" fmla="+- 0 1835 1835"/>
                              <a:gd name="T5" fmla="*/ T4 w 38"/>
                              <a:gd name="T6" fmla="+- 0 17 17"/>
                              <a:gd name="T7" fmla="*/ 17 h 44"/>
                              <a:gd name="T8" fmla="+- 0 1835 1835"/>
                              <a:gd name="T9" fmla="*/ T8 w 38"/>
                              <a:gd name="T10" fmla="+- 0 61 17"/>
                              <a:gd name="T11" fmla="*/ 61 h 44"/>
                              <a:gd name="T12" fmla="+- 0 1841 1835"/>
                              <a:gd name="T13" fmla="*/ T12 w 38"/>
                              <a:gd name="T14" fmla="+- 0 61 17"/>
                              <a:gd name="T15" fmla="*/ 61 h 44"/>
                              <a:gd name="T16" fmla="+- 0 1841 1835"/>
                              <a:gd name="T17" fmla="*/ T16 w 38"/>
                              <a:gd name="T18" fmla="+- 0 41 17"/>
                              <a:gd name="T19" fmla="*/ 41 h 44"/>
                              <a:gd name="T20" fmla="+- 0 1858 1835"/>
                              <a:gd name="T21" fmla="*/ T20 w 38"/>
                              <a:gd name="T22" fmla="+- 0 41 17"/>
                              <a:gd name="T23" fmla="*/ 41 h 44"/>
                              <a:gd name="T24" fmla="+- 0 1857 1835"/>
                              <a:gd name="T25" fmla="*/ T24 w 38"/>
                              <a:gd name="T26" fmla="+- 0 41 17"/>
                              <a:gd name="T27" fmla="*/ 41 h 44"/>
                              <a:gd name="T28" fmla="+- 0 1861 1835"/>
                              <a:gd name="T29" fmla="*/ T28 w 38"/>
                              <a:gd name="T30" fmla="+- 0 40 17"/>
                              <a:gd name="T31" fmla="*/ 40 h 44"/>
                              <a:gd name="T32" fmla="+- 0 1864 1835"/>
                              <a:gd name="T33" fmla="*/ T32 w 38"/>
                              <a:gd name="T34" fmla="+- 0 39 17"/>
                              <a:gd name="T35" fmla="*/ 39 h 44"/>
                              <a:gd name="T36" fmla="+- 0 1867 1835"/>
                              <a:gd name="T37" fmla="*/ T36 w 38"/>
                              <a:gd name="T38" fmla="+- 0 36 17"/>
                              <a:gd name="T39" fmla="*/ 36 h 44"/>
                              <a:gd name="T40" fmla="+- 0 1841 1835"/>
                              <a:gd name="T41" fmla="*/ T40 w 38"/>
                              <a:gd name="T42" fmla="+- 0 36 17"/>
                              <a:gd name="T43" fmla="*/ 36 h 44"/>
                              <a:gd name="T44" fmla="+- 0 1841 1835"/>
                              <a:gd name="T45" fmla="*/ T44 w 38"/>
                              <a:gd name="T46" fmla="+- 0 22 17"/>
                              <a:gd name="T47" fmla="*/ 22 h 44"/>
                              <a:gd name="T48" fmla="+- 0 1867 1835"/>
                              <a:gd name="T49" fmla="*/ T48 w 38"/>
                              <a:gd name="T50" fmla="+- 0 22 17"/>
                              <a:gd name="T51" fmla="*/ 22 h 44"/>
                              <a:gd name="T52" fmla="+- 0 1866 1835"/>
                              <a:gd name="T53" fmla="*/ T52 w 38"/>
                              <a:gd name="T54" fmla="+- 0 20 17"/>
                              <a:gd name="T55" fmla="*/ 20 h 44"/>
                              <a:gd name="T56" fmla="+- 0 1865 1835"/>
                              <a:gd name="T57" fmla="*/ T56 w 38"/>
                              <a:gd name="T58" fmla="+- 0 19 17"/>
                              <a:gd name="T59" fmla="*/ 19 h 44"/>
                              <a:gd name="T60" fmla="+- 0 1861 1835"/>
                              <a:gd name="T61" fmla="*/ T60 w 38"/>
                              <a:gd name="T62" fmla="+- 0 17 17"/>
                              <a:gd name="T63" fmla="*/ 17 h 44"/>
                              <a:gd name="T64" fmla="+- 0 1858 1835"/>
                              <a:gd name="T65" fmla="*/ T64 w 38"/>
                              <a:gd name="T66" fmla="+- 0 17 17"/>
                              <a:gd name="T67" fmla="*/ 1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44">
                                <a:moveTo>
                                  <a:pt x="23" y="0"/>
                                </a:moveTo>
                                <a:lnTo>
                                  <a:pt x="0" y="0"/>
                                </a:lnTo>
                                <a:lnTo>
                                  <a:pt x="0" y="44"/>
                                </a:lnTo>
                                <a:lnTo>
                                  <a:pt x="6" y="44"/>
                                </a:lnTo>
                                <a:lnTo>
                                  <a:pt x="6" y="24"/>
                                </a:lnTo>
                                <a:lnTo>
                                  <a:pt x="23" y="24"/>
                                </a:lnTo>
                                <a:lnTo>
                                  <a:pt x="22" y="24"/>
                                </a:lnTo>
                                <a:lnTo>
                                  <a:pt x="26" y="23"/>
                                </a:lnTo>
                                <a:lnTo>
                                  <a:pt x="29" y="22"/>
                                </a:lnTo>
                                <a:lnTo>
                                  <a:pt x="32" y="19"/>
                                </a:lnTo>
                                <a:lnTo>
                                  <a:pt x="6" y="19"/>
                                </a:lnTo>
                                <a:lnTo>
                                  <a:pt x="6" y="5"/>
                                </a:lnTo>
                                <a:lnTo>
                                  <a:pt x="32" y="5"/>
                                </a:lnTo>
                                <a:lnTo>
                                  <a:pt x="31" y="3"/>
                                </a:lnTo>
                                <a:lnTo>
                                  <a:pt x="30" y="2"/>
                                </a:lnTo>
                                <a:lnTo>
                                  <a:pt x="26"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3"/>
                        <wps:cNvSpPr>
                          <a:spLocks/>
                        </wps:cNvSpPr>
                        <wps:spPr bwMode="auto">
                          <a:xfrm>
                            <a:off x="1835" y="17"/>
                            <a:ext cx="38" cy="44"/>
                          </a:xfrm>
                          <a:custGeom>
                            <a:avLst/>
                            <a:gdLst>
                              <a:gd name="T0" fmla="+- 0 1858 1835"/>
                              <a:gd name="T1" fmla="*/ T0 w 38"/>
                              <a:gd name="T2" fmla="+- 0 41 17"/>
                              <a:gd name="T3" fmla="*/ 41 h 44"/>
                              <a:gd name="T4" fmla="+- 0 1849 1835"/>
                              <a:gd name="T5" fmla="*/ T4 w 38"/>
                              <a:gd name="T6" fmla="+- 0 41 17"/>
                              <a:gd name="T7" fmla="*/ 41 h 44"/>
                              <a:gd name="T8" fmla="+- 0 1851 1835"/>
                              <a:gd name="T9" fmla="*/ T8 w 38"/>
                              <a:gd name="T10" fmla="+- 0 42 17"/>
                              <a:gd name="T11" fmla="*/ 42 h 44"/>
                              <a:gd name="T12" fmla="+- 0 1851 1835"/>
                              <a:gd name="T13" fmla="*/ T12 w 38"/>
                              <a:gd name="T14" fmla="+- 0 42 17"/>
                              <a:gd name="T15" fmla="*/ 42 h 44"/>
                              <a:gd name="T16" fmla="+- 0 1866 1835"/>
                              <a:gd name="T17" fmla="*/ T16 w 38"/>
                              <a:gd name="T18" fmla="+- 0 61 17"/>
                              <a:gd name="T19" fmla="*/ 61 h 44"/>
                              <a:gd name="T20" fmla="+- 0 1873 1835"/>
                              <a:gd name="T21" fmla="*/ T20 w 38"/>
                              <a:gd name="T22" fmla="+- 0 61 17"/>
                              <a:gd name="T23" fmla="*/ 61 h 44"/>
                              <a:gd name="T24" fmla="+- 0 1859 1835"/>
                              <a:gd name="T25" fmla="*/ T24 w 38"/>
                              <a:gd name="T26" fmla="+- 0 42 17"/>
                              <a:gd name="T27" fmla="*/ 42 h 44"/>
                              <a:gd name="T28" fmla="+- 0 1858 1835"/>
                              <a:gd name="T29" fmla="*/ T28 w 38"/>
                              <a:gd name="T30" fmla="+- 0 41 17"/>
                              <a:gd name="T31" fmla="*/ 41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 h="44">
                                <a:moveTo>
                                  <a:pt x="23" y="24"/>
                                </a:moveTo>
                                <a:lnTo>
                                  <a:pt x="14" y="24"/>
                                </a:lnTo>
                                <a:lnTo>
                                  <a:pt x="16" y="25"/>
                                </a:lnTo>
                                <a:lnTo>
                                  <a:pt x="31" y="44"/>
                                </a:lnTo>
                                <a:lnTo>
                                  <a:pt x="38" y="44"/>
                                </a:lnTo>
                                <a:lnTo>
                                  <a:pt x="24" y="25"/>
                                </a:lnTo>
                                <a:lnTo>
                                  <a:pt x="23"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4"/>
                        <wps:cNvSpPr>
                          <a:spLocks/>
                        </wps:cNvSpPr>
                        <wps:spPr bwMode="auto">
                          <a:xfrm>
                            <a:off x="1835" y="17"/>
                            <a:ext cx="38" cy="44"/>
                          </a:xfrm>
                          <a:custGeom>
                            <a:avLst/>
                            <a:gdLst>
                              <a:gd name="T0" fmla="+- 0 1867 1835"/>
                              <a:gd name="T1" fmla="*/ T0 w 38"/>
                              <a:gd name="T2" fmla="+- 0 22 17"/>
                              <a:gd name="T3" fmla="*/ 22 h 44"/>
                              <a:gd name="T4" fmla="+- 0 1858 1835"/>
                              <a:gd name="T5" fmla="*/ T4 w 38"/>
                              <a:gd name="T6" fmla="+- 0 22 17"/>
                              <a:gd name="T7" fmla="*/ 22 h 44"/>
                              <a:gd name="T8" fmla="+- 0 1860 1835"/>
                              <a:gd name="T9" fmla="*/ T8 w 38"/>
                              <a:gd name="T10" fmla="+- 0 22 17"/>
                              <a:gd name="T11" fmla="*/ 22 h 44"/>
                              <a:gd name="T12" fmla="+- 0 1863 1835"/>
                              <a:gd name="T13" fmla="*/ T12 w 38"/>
                              <a:gd name="T14" fmla="+- 0 25 17"/>
                              <a:gd name="T15" fmla="*/ 25 h 44"/>
                              <a:gd name="T16" fmla="+- 0 1864 1835"/>
                              <a:gd name="T17" fmla="*/ T16 w 38"/>
                              <a:gd name="T18" fmla="+- 0 27 17"/>
                              <a:gd name="T19" fmla="*/ 27 h 44"/>
                              <a:gd name="T20" fmla="+- 0 1864 1835"/>
                              <a:gd name="T21" fmla="*/ T20 w 38"/>
                              <a:gd name="T22" fmla="+- 0 30 17"/>
                              <a:gd name="T23" fmla="*/ 30 h 44"/>
                              <a:gd name="T24" fmla="+- 0 1856 1835"/>
                              <a:gd name="T25" fmla="*/ T24 w 38"/>
                              <a:gd name="T26" fmla="+- 0 36 17"/>
                              <a:gd name="T27" fmla="*/ 36 h 44"/>
                              <a:gd name="T28" fmla="+- 0 1867 1835"/>
                              <a:gd name="T29" fmla="*/ T28 w 38"/>
                              <a:gd name="T30" fmla="+- 0 36 17"/>
                              <a:gd name="T31" fmla="*/ 36 h 44"/>
                              <a:gd name="T32" fmla="+- 0 1868 1835"/>
                              <a:gd name="T33" fmla="*/ T32 w 38"/>
                              <a:gd name="T34" fmla="+- 0 35 17"/>
                              <a:gd name="T35" fmla="*/ 35 h 44"/>
                              <a:gd name="T36" fmla="+- 0 1869 1835"/>
                              <a:gd name="T37" fmla="*/ T36 w 38"/>
                              <a:gd name="T38" fmla="+- 0 32 17"/>
                              <a:gd name="T39" fmla="*/ 32 h 44"/>
                              <a:gd name="T40" fmla="+- 0 1869 1835"/>
                              <a:gd name="T41" fmla="*/ T40 w 38"/>
                              <a:gd name="T42" fmla="+- 0 27 17"/>
                              <a:gd name="T43" fmla="*/ 27 h 44"/>
                              <a:gd name="T44" fmla="+- 0 1869 1835"/>
                              <a:gd name="T45" fmla="*/ T44 w 38"/>
                              <a:gd name="T46" fmla="+- 0 24 17"/>
                              <a:gd name="T47" fmla="*/ 24 h 44"/>
                              <a:gd name="T48" fmla="+- 0 1867 1835"/>
                              <a:gd name="T49" fmla="*/ T48 w 38"/>
                              <a:gd name="T50" fmla="+- 0 22 17"/>
                              <a:gd name="T51" fmla="*/ 2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44">
                                <a:moveTo>
                                  <a:pt x="32" y="5"/>
                                </a:moveTo>
                                <a:lnTo>
                                  <a:pt x="23" y="5"/>
                                </a:lnTo>
                                <a:lnTo>
                                  <a:pt x="25" y="5"/>
                                </a:lnTo>
                                <a:lnTo>
                                  <a:pt x="28" y="8"/>
                                </a:lnTo>
                                <a:lnTo>
                                  <a:pt x="29" y="10"/>
                                </a:lnTo>
                                <a:lnTo>
                                  <a:pt x="29" y="13"/>
                                </a:lnTo>
                                <a:lnTo>
                                  <a:pt x="21" y="19"/>
                                </a:lnTo>
                                <a:lnTo>
                                  <a:pt x="32" y="19"/>
                                </a:lnTo>
                                <a:lnTo>
                                  <a:pt x="33" y="18"/>
                                </a:lnTo>
                                <a:lnTo>
                                  <a:pt x="34" y="15"/>
                                </a:lnTo>
                                <a:lnTo>
                                  <a:pt x="34" y="10"/>
                                </a:lnTo>
                                <a:lnTo>
                                  <a:pt x="34" y="7"/>
                                </a:lnTo>
                                <a:lnTo>
                                  <a:pt x="3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9" name="Group 15"/>
                      <wpg:cNvGrpSpPr>
                        <a:grpSpLocks/>
                      </wpg:cNvGrpSpPr>
                      <wpg:grpSpPr bwMode="auto">
                        <a:xfrm>
                          <a:off x="210" y="719"/>
                          <a:ext cx="2" cy="210"/>
                          <a:chOff x="210" y="719"/>
                          <a:chExt cx="2" cy="210"/>
                        </a:xfrm>
                      </wpg:grpSpPr>
                      <wps:wsp>
                        <wps:cNvPr id="210" name="Freeform 16"/>
                        <wps:cNvSpPr>
                          <a:spLocks/>
                        </wps:cNvSpPr>
                        <wps:spPr bwMode="auto">
                          <a:xfrm>
                            <a:off x="210"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17"/>
                      <wpg:cNvGrpSpPr>
                        <a:grpSpLocks/>
                      </wpg:cNvGrpSpPr>
                      <wpg:grpSpPr bwMode="auto">
                        <a:xfrm>
                          <a:off x="300" y="914"/>
                          <a:ext cx="105" cy="2"/>
                          <a:chOff x="300" y="914"/>
                          <a:chExt cx="105" cy="2"/>
                        </a:xfrm>
                      </wpg:grpSpPr>
                      <wps:wsp>
                        <wps:cNvPr id="212" name="Freeform 18"/>
                        <wps:cNvSpPr>
                          <a:spLocks/>
                        </wps:cNvSpPr>
                        <wps:spPr bwMode="auto">
                          <a:xfrm>
                            <a:off x="300" y="914"/>
                            <a:ext cx="105" cy="2"/>
                          </a:xfrm>
                          <a:custGeom>
                            <a:avLst/>
                            <a:gdLst>
                              <a:gd name="T0" fmla="+- 0 300 300"/>
                              <a:gd name="T1" fmla="*/ T0 w 105"/>
                              <a:gd name="T2" fmla="+- 0 405 30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3" name="Group 19"/>
                      <wpg:cNvGrpSpPr>
                        <a:grpSpLocks/>
                      </wpg:cNvGrpSpPr>
                      <wpg:grpSpPr bwMode="auto">
                        <a:xfrm>
                          <a:off x="315" y="719"/>
                          <a:ext cx="2" cy="180"/>
                          <a:chOff x="315" y="719"/>
                          <a:chExt cx="2" cy="180"/>
                        </a:xfrm>
                      </wpg:grpSpPr>
                      <wps:wsp>
                        <wps:cNvPr id="214" name="Freeform 20"/>
                        <wps:cNvSpPr>
                          <a:spLocks/>
                        </wps:cNvSpPr>
                        <wps:spPr bwMode="auto">
                          <a:xfrm>
                            <a:off x="31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5" name="Group 21"/>
                      <wpg:cNvGrpSpPr>
                        <a:grpSpLocks/>
                      </wpg:cNvGrpSpPr>
                      <wpg:grpSpPr bwMode="auto">
                        <a:xfrm>
                          <a:off x="465" y="719"/>
                          <a:ext cx="2" cy="210"/>
                          <a:chOff x="465" y="719"/>
                          <a:chExt cx="2" cy="210"/>
                        </a:xfrm>
                      </wpg:grpSpPr>
                      <wps:wsp>
                        <wps:cNvPr id="216" name="Freeform 22"/>
                        <wps:cNvSpPr>
                          <a:spLocks/>
                        </wps:cNvSpPr>
                        <wps:spPr bwMode="auto">
                          <a:xfrm>
                            <a:off x="465"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8" name="Group 23"/>
                      <wpg:cNvGrpSpPr>
                        <a:grpSpLocks/>
                      </wpg:cNvGrpSpPr>
                      <wpg:grpSpPr bwMode="auto">
                        <a:xfrm>
                          <a:off x="555" y="719"/>
                          <a:ext cx="120" cy="210"/>
                          <a:chOff x="555" y="719"/>
                          <a:chExt cx="120" cy="210"/>
                        </a:xfrm>
                      </wpg:grpSpPr>
                      <wps:wsp>
                        <wps:cNvPr id="219" name="Freeform 24"/>
                        <wps:cNvSpPr>
                          <a:spLocks/>
                        </wps:cNvSpPr>
                        <wps:spPr bwMode="auto">
                          <a:xfrm>
                            <a:off x="555" y="719"/>
                            <a:ext cx="120" cy="210"/>
                          </a:xfrm>
                          <a:custGeom>
                            <a:avLst/>
                            <a:gdLst>
                              <a:gd name="T0" fmla="+- 0 585 555"/>
                              <a:gd name="T1" fmla="*/ T0 w 120"/>
                              <a:gd name="T2" fmla="+- 0 719 719"/>
                              <a:gd name="T3" fmla="*/ 719 h 210"/>
                              <a:gd name="T4" fmla="+- 0 565 555"/>
                              <a:gd name="T5" fmla="*/ T4 w 120"/>
                              <a:gd name="T6" fmla="+- 0 728 719"/>
                              <a:gd name="T7" fmla="*/ 728 h 210"/>
                              <a:gd name="T8" fmla="+- 0 555 555"/>
                              <a:gd name="T9" fmla="*/ T8 w 120"/>
                              <a:gd name="T10" fmla="+- 0 747 719"/>
                              <a:gd name="T11" fmla="*/ 747 h 210"/>
                              <a:gd name="T12" fmla="+- 0 555 555"/>
                              <a:gd name="T13" fmla="*/ T12 w 120"/>
                              <a:gd name="T14" fmla="+- 0 900 719"/>
                              <a:gd name="T15" fmla="*/ 900 h 210"/>
                              <a:gd name="T16" fmla="+- 0 563 555"/>
                              <a:gd name="T17" fmla="*/ T16 w 120"/>
                              <a:gd name="T18" fmla="+- 0 919 719"/>
                              <a:gd name="T19" fmla="*/ 919 h 210"/>
                              <a:gd name="T20" fmla="+- 0 583 555"/>
                              <a:gd name="T21" fmla="*/ T20 w 120"/>
                              <a:gd name="T22" fmla="+- 0 929 719"/>
                              <a:gd name="T23" fmla="*/ 929 h 210"/>
                              <a:gd name="T24" fmla="+- 0 645 555"/>
                              <a:gd name="T25" fmla="*/ T24 w 120"/>
                              <a:gd name="T26" fmla="+- 0 929 719"/>
                              <a:gd name="T27" fmla="*/ 929 h 210"/>
                              <a:gd name="T28" fmla="+- 0 665 555"/>
                              <a:gd name="T29" fmla="*/ T28 w 120"/>
                              <a:gd name="T30" fmla="+- 0 921 719"/>
                              <a:gd name="T31" fmla="*/ 921 h 210"/>
                              <a:gd name="T32" fmla="+- 0 675 555"/>
                              <a:gd name="T33" fmla="*/ T32 w 120"/>
                              <a:gd name="T34" fmla="+- 0 902 719"/>
                              <a:gd name="T35" fmla="*/ 902 h 210"/>
                              <a:gd name="T36" fmla="+- 0 675 555"/>
                              <a:gd name="T37" fmla="*/ T36 w 120"/>
                              <a:gd name="T38" fmla="+- 0 899 719"/>
                              <a:gd name="T39" fmla="*/ 899 h 210"/>
                              <a:gd name="T40" fmla="+- 0 585 555"/>
                              <a:gd name="T41" fmla="*/ T40 w 120"/>
                              <a:gd name="T42" fmla="+- 0 899 719"/>
                              <a:gd name="T43" fmla="*/ 899 h 210"/>
                              <a:gd name="T44" fmla="+- 0 585 555"/>
                              <a:gd name="T45" fmla="*/ T44 w 120"/>
                              <a:gd name="T46" fmla="+- 0 749 719"/>
                              <a:gd name="T47" fmla="*/ 749 h 210"/>
                              <a:gd name="T48" fmla="+- 0 675 555"/>
                              <a:gd name="T49" fmla="*/ T48 w 120"/>
                              <a:gd name="T50" fmla="+- 0 749 719"/>
                              <a:gd name="T51" fmla="*/ 749 h 210"/>
                              <a:gd name="T52" fmla="+- 0 666 555"/>
                              <a:gd name="T53" fmla="*/ T52 w 120"/>
                              <a:gd name="T54" fmla="+- 0 730 719"/>
                              <a:gd name="T55" fmla="*/ 730 h 210"/>
                              <a:gd name="T56" fmla="+- 0 648 555"/>
                              <a:gd name="T57" fmla="*/ T56 w 120"/>
                              <a:gd name="T58" fmla="+- 0 720 719"/>
                              <a:gd name="T59" fmla="*/ 720 h 210"/>
                              <a:gd name="T60" fmla="+- 0 585 55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1" y="11"/>
                                </a:lnTo>
                                <a:lnTo>
                                  <a:pt x="93" y="1"/>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5"/>
                        <wps:cNvSpPr>
                          <a:spLocks/>
                        </wps:cNvSpPr>
                        <wps:spPr bwMode="auto">
                          <a:xfrm>
                            <a:off x="555" y="719"/>
                            <a:ext cx="120" cy="210"/>
                          </a:xfrm>
                          <a:custGeom>
                            <a:avLst/>
                            <a:gdLst>
                              <a:gd name="T0" fmla="+- 0 675 555"/>
                              <a:gd name="T1" fmla="*/ T0 w 120"/>
                              <a:gd name="T2" fmla="+- 0 869 719"/>
                              <a:gd name="T3" fmla="*/ 869 h 210"/>
                              <a:gd name="T4" fmla="+- 0 645 555"/>
                              <a:gd name="T5" fmla="*/ T4 w 120"/>
                              <a:gd name="T6" fmla="+- 0 869 719"/>
                              <a:gd name="T7" fmla="*/ 869 h 210"/>
                              <a:gd name="T8" fmla="+- 0 645 555"/>
                              <a:gd name="T9" fmla="*/ T8 w 120"/>
                              <a:gd name="T10" fmla="+- 0 899 719"/>
                              <a:gd name="T11" fmla="*/ 899 h 210"/>
                              <a:gd name="T12" fmla="+- 0 675 555"/>
                              <a:gd name="T13" fmla="*/ T12 w 120"/>
                              <a:gd name="T14" fmla="+- 0 899 719"/>
                              <a:gd name="T15" fmla="*/ 899 h 210"/>
                              <a:gd name="T16" fmla="+- 0 675 555"/>
                              <a:gd name="T17" fmla="*/ T16 w 120"/>
                              <a:gd name="T18" fmla="+- 0 869 719"/>
                              <a:gd name="T19" fmla="*/ 869 h 210"/>
                            </a:gdLst>
                            <a:ahLst/>
                            <a:cxnLst>
                              <a:cxn ang="0">
                                <a:pos x="T1" y="T3"/>
                              </a:cxn>
                              <a:cxn ang="0">
                                <a:pos x="T5" y="T7"/>
                              </a:cxn>
                              <a:cxn ang="0">
                                <a:pos x="T9" y="T11"/>
                              </a:cxn>
                              <a:cxn ang="0">
                                <a:pos x="T13" y="T15"/>
                              </a:cxn>
                              <a:cxn ang="0">
                                <a:pos x="T17" y="T19"/>
                              </a:cxn>
                            </a:cxnLst>
                            <a:rect l="0" t="0" r="r" b="b"/>
                            <a:pathLst>
                              <a:path w="120" h="210">
                                <a:moveTo>
                                  <a:pt x="120" y="150"/>
                                </a:moveTo>
                                <a:lnTo>
                                  <a:pt x="90" y="150"/>
                                </a:lnTo>
                                <a:lnTo>
                                  <a:pt x="90" y="180"/>
                                </a:lnTo>
                                <a:lnTo>
                                  <a:pt x="120" y="180"/>
                                </a:lnTo>
                                <a:lnTo>
                                  <a:pt x="120" y="1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6"/>
                        <wps:cNvSpPr>
                          <a:spLocks/>
                        </wps:cNvSpPr>
                        <wps:spPr bwMode="auto">
                          <a:xfrm>
                            <a:off x="555" y="719"/>
                            <a:ext cx="120" cy="210"/>
                          </a:xfrm>
                          <a:custGeom>
                            <a:avLst/>
                            <a:gdLst>
                              <a:gd name="T0" fmla="+- 0 675 555"/>
                              <a:gd name="T1" fmla="*/ T0 w 120"/>
                              <a:gd name="T2" fmla="+- 0 749 719"/>
                              <a:gd name="T3" fmla="*/ 749 h 210"/>
                              <a:gd name="T4" fmla="+- 0 645 555"/>
                              <a:gd name="T5" fmla="*/ T4 w 120"/>
                              <a:gd name="T6" fmla="+- 0 749 719"/>
                              <a:gd name="T7" fmla="*/ 749 h 210"/>
                              <a:gd name="T8" fmla="+- 0 645 555"/>
                              <a:gd name="T9" fmla="*/ T8 w 120"/>
                              <a:gd name="T10" fmla="+- 0 774 719"/>
                              <a:gd name="T11" fmla="*/ 774 h 210"/>
                              <a:gd name="T12" fmla="+- 0 675 555"/>
                              <a:gd name="T13" fmla="*/ T12 w 120"/>
                              <a:gd name="T14" fmla="+- 0 774 719"/>
                              <a:gd name="T15" fmla="*/ 774 h 210"/>
                              <a:gd name="T16" fmla="+- 0 675 55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2" name="Group 27"/>
                      <wpg:cNvGrpSpPr>
                        <a:grpSpLocks/>
                      </wpg:cNvGrpSpPr>
                      <wpg:grpSpPr bwMode="auto">
                        <a:xfrm>
                          <a:off x="915" y="719"/>
                          <a:ext cx="120" cy="210"/>
                          <a:chOff x="915" y="719"/>
                          <a:chExt cx="120" cy="210"/>
                        </a:xfrm>
                      </wpg:grpSpPr>
                      <wps:wsp>
                        <wps:cNvPr id="223" name="Freeform 28"/>
                        <wps:cNvSpPr>
                          <a:spLocks/>
                        </wps:cNvSpPr>
                        <wps:spPr bwMode="auto">
                          <a:xfrm>
                            <a:off x="915" y="719"/>
                            <a:ext cx="120" cy="210"/>
                          </a:xfrm>
                          <a:custGeom>
                            <a:avLst/>
                            <a:gdLst>
                              <a:gd name="T0" fmla="+- 0 945 915"/>
                              <a:gd name="T1" fmla="*/ T0 w 120"/>
                              <a:gd name="T2" fmla="+- 0 719 719"/>
                              <a:gd name="T3" fmla="*/ 719 h 210"/>
                              <a:gd name="T4" fmla="+- 0 915 915"/>
                              <a:gd name="T5" fmla="*/ T4 w 120"/>
                              <a:gd name="T6" fmla="+- 0 719 719"/>
                              <a:gd name="T7" fmla="*/ 719 h 210"/>
                              <a:gd name="T8" fmla="+- 0 915 915"/>
                              <a:gd name="T9" fmla="*/ T8 w 120"/>
                              <a:gd name="T10" fmla="+- 0 929 719"/>
                              <a:gd name="T11" fmla="*/ 929 h 210"/>
                              <a:gd name="T12" fmla="+- 0 945 915"/>
                              <a:gd name="T13" fmla="*/ T12 w 120"/>
                              <a:gd name="T14" fmla="+- 0 929 719"/>
                              <a:gd name="T15" fmla="*/ 929 h 210"/>
                              <a:gd name="T16" fmla="+- 0 945 915"/>
                              <a:gd name="T17" fmla="*/ T16 w 120"/>
                              <a:gd name="T18" fmla="+- 0 794 719"/>
                              <a:gd name="T19" fmla="*/ 794 h 210"/>
                              <a:gd name="T20" fmla="+- 0 978 915"/>
                              <a:gd name="T21" fmla="*/ T20 w 120"/>
                              <a:gd name="T22" fmla="+- 0 794 719"/>
                              <a:gd name="T23" fmla="*/ 794 h 210"/>
                              <a:gd name="T24" fmla="+- 0 945 915"/>
                              <a:gd name="T25" fmla="*/ T24 w 120"/>
                              <a:gd name="T26" fmla="+- 0 719 719"/>
                              <a:gd name="T27" fmla="*/ 719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30" y="0"/>
                                </a:moveTo>
                                <a:lnTo>
                                  <a:pt x="0" y="0"/>
                                </a:lnTo>
                                <a:lnTo>
                                  <a:pt x="0" y="210"/>
                                </a:lnTo>
                                <a:lnTo>
                                  <a:pt x="30" y="210"/>
                                </a:lnTo>
                                <a:lnTo>
                                  <a:pt x="30" y="75"/>
                                </a:lnTo>
                                <a:lnTo>
                                  <a:pt x="63" y="75"/>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9"/>
                        <wps:cNvSpPr>
                          <a:spLocks/>
                        </wps:cNvSpPr>
                        <wps:spPr bwMode="auto">
                          <a:xfrm>
                            <a:off x="915" y="719"/>
                            <a:ext cx="120" cy="210"/>
                          </a:xfrm>
                          <a:custGeom>
                            <a:avLst/>
                            <a:gdLst>
                              <a:gd name="T0" fmla="+- 0 978 915"/>
                              <a:gd name="T1" fmla="*/ T0 w 120"/>
                              <a:gd name="T2" fmla="+- 0 794 719"/>
                              <a:gd name="T3" fmla="*/ 794 h 210"/>
                              <a:gd name="T4" fmla="+- 0 945 915"/>
                              <a:gd name="T5" fmla="*/ T4 w 120"/>
                              <a:gd name="T6" fmla="+- 0 794 719"/>
                              <a:gd name="T7" fmla="*/ 794 h 210"/>
                              <a:gd name="T8" fmla="+- 0 1005 915"/>
                              <a:gd name="T9" fmla="*/ T8 w 120"/>
                              <a:gd name="T10" fmla="+- 0 929 719"/>
                              <a:gd name="T11" fmla="*/ 929 h 210"/>
                              <a:gd name="T12" fmla="+- 0 1035 915"/>
                              <a:gd name="T13" fmla="*/ T12 w 120"/>
                              <a:gd name="T14" fmla="+- 0 929 719"/>
                              <a:gd name="T15" fmla="*/ 929 h 210"/>
                              <a:gd name="T16" fmla="+- 0 1035 915"/>
                              <a:gd name="T17" fmla="*/ T16 w 120"/>
                              <a:gd name="T18" fmla="+- 0 854 719"/>
                              <a:gd name="T19" fmla="*/ 854 h 210"/>
                              <a:gd name="T20" fmla="+- 0 1005 915"/>
                              <a:gd name="T21" fmla="*/ T20 w 120"/>
                              <a:gd name="T22" fmla="+- 0 854 719"/>
                              <a:gd name="T23" fmla="*/ 854 h 210"/>
                              <a:gd name="T24" fmla="+- 0 978 915"/>
                              <a:gd name="T25" fmla="*/ T24 w 120"/>
                              <a:gd name="T26" fmla="+- 0 794 719"/>
                              <a:gd name="T27" fmla="*/ 794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63" y="75"/>
                                </a:moveTo>
                                <a:lnTo>
                                  <a:pt x="30" y="75"/>
                                </a:lnTo>
                                <a:lnTo>
                                  <a:pt x="90" y="210"/>
                                </a:lnTo>
                                <a:lnTo>
                                  <a:pt x="120" y="210"/>
                                </a:lnTo>
                                <a:lnTo>
                                  <a:pt x="120" y="135"/>
                                </a:lnTo>
                                <a:lnTo>
                                  <a:pt x="90" y="135"/>
                                </a:lnTo>
                                <a:lnTo>
                                  <a:pt x="6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30"/>
                        <wps:cNvSpPr>
                          <a:spLocks/>
                        </wps:cNvSpPr>
                        <wps:spPr bwMode="auto">
                          <a:xfrm>
                            <a:off x="915" y="719"/>
                            <a:ext cx="120" cy="210"/>
                          </a:xfrm>
                          <a:custGeom>
                            <a:avLst/>
                            <a:gdLst>
                              <a:gd name="T0" fmla="+- 0 1035 915"/>
                              <a:gd name="T1" fmla="*/ T0 w 120"/>
                              <a:gd name="T2" fmla="+- 0 719 719"/>
                              <a:gd name="T3" fmla="*/ 719 h 210"/>
                              <a:gd name="T4" fmla="+- 0 1005 915"/>
                              <a:gd name="T5" fmla="*/ T4 w 120"/>
                              <a:gd name="T6" fmla="+- 0 719 719"/>
                              <a:gd name="T7" fmla="*/ 719 h 210"/>
                              <a:gd name="T8" fmla="+- 0 1005 915"/>
                              <a:gd name="T9" fmla="*/ T8 w 120"/>
                              <a:gd name="T10" fmla="+- 0 854 719"/>
                              <a:gd name="T11" fmla="*/ 854 h 210"/>
                              <a:gd name="T12" fmla="+- 0 1035 915"/>
                              <a:gd name="T13" fmla="*/ T12 w 120"/>
                              <a:gd name="T14" fmla="+- 0 854 719"/>
                              <a:gd name="T15" fmla="*/ 854 h 210"/>
                              <a:gd name="T16" fmla="+- 0 1035 915"/>
                              <a:gd name="T17" fmla="*/ T16 w 120"/>
                              <a:gd name="T18" fmla="+- 0 719 719"/>
                              <a:gd name="T19" fmla="*/ 719 h 210"/>
                            </a:gdLst>
                            <a:ahLst/>
                            <a:cxnLst>
                              <a:cxn ang="0">
                                <a:pos x="T1" y="T3"/>
                              </a:cxn>
                              <a:cxn ang="0">
                                <a:pos x="T5" y="T7"/>
                              </a:cxn>
                              <a:cxn ang="0">
                                <a:pos x="T9" y="T11"/>
                              </a:cxn>
                              <a:cxn ang="0">
                                <a:pos x="T13" y="T15"/>
                              </a:cxn>
                              <a:cxn ang="0">
                                <a:pos x="T17" y="T19"/>
                              </a:cxn>
                            </a:cxnLst>
                            <a:rect l="0" t="0" r="r" b="b"/>
                            <a:pathLst>
                              <a:path w="120" h="210">
                                <a:moveTo>
                                  <a:pt x="120" y="0"/>
                                </a:moveTo>
                                <a:lnTo>
                                  <a:pt x="90" y="0"/>
                                </a:lnTo>
                                <a:lnTo>
                                  <a:pt x="90" y="135"/>
                                </a:lnTo>
                                <a:lnTo>
                                  <a:pt x="120" y="135"/>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6" name="Group 31"/>
                      <wpg:cNvGrpSpPr>
                        <a:grpSpLocks/>
                      </wpg:cNvGrpSpPr>
                      <wpg:grpSpPr bwMode="auto">
                        <a:xfrm>
                          <a:off x="1260" y="914"/>
                          <a:ext cx="105" cy="2"/>
                          <a:chOff x="1260" y="914"/>
                          <a:chExt cx="105" cy="2"/>
                        </a:xfrm>
                      </wpg:grpSpPr>
                      <wps:wsp>
                        <wps:cNvPr id="227" name="Freeform 32"/>
                        <wps:cNvSpPr>
                          <a:spLocks/>
                        </wps:cNvSpPr>
                        <wps:spPr bwMode="auto">
                          <a:xfrm>
                            <a:off x="1260" y="914"/>
                            <a:ext cx="105" cy="2"/>
                          </a:xfrm>
                          <a:custGeom>
                            <a:avLst/>
                            <a:gdLst>
                              <a:gd name="T0" fmla="+- 0 1260 1260"/>
                              <a:gd name="T1" fmla="*/ T0 w 105"/>
                              <a:gd name="T2" fmla="+- 0 1365 126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8" name="Group 33"/>
                      <wpg:cNvGrpSpPr>
                        <a:grpSpLocks/>
                      </wpg:cNvGrpSpPr>
                      <wpg:grpSpPr bwMode="auto">
                        <a:xfrm>
                          <a:off x="1275" y="719"/>
                          <a:ext cx="2" cy="180"/>
                          <a:chOff x="1275" y="719"/>
                          <a:chExt cx="2" cy="180"/>
                        </a:xfrm>
                      </wpg:grpSpPr>
                      <wps:wsp>
                        <wps:cNvPr id="229" name="Freeform 34"/>
                        <wps:cNvSpPr>
                          <a:spLocks/>
                        </wps:cNvSpPr>
                        <wps:spPr bwMode="auto">
                          <a:xfrm>
                            <a:off x="127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0" name="Group 35"/>
                      <wpg:cNvGrpSpPr>
                        <a:grpSpLocks/>
                      </wpg:cNvGrpSpPr>
                      <wpg:grpSpPr bwMode="auto">
                        <a:xfrm>
                          <a:off x="735" y="719"/>
                          <a:ext cx="120" cy="210"/>
                          <a:chOff x="735" y="719"/>
                          <a:chExt cx="120" cy="210"/>
                        </a:xfrm>
                      </wpg:grpSpPr>
                      <wps:wsp>
                        <wps:cNvPr id="231" name="Freeform 36"/>
                        <wps:cNvSpPr>
                          <a:spLocks/>
                        </wps:cNvSpPr>
                        <wps:spPr bwMode="auto">
                          <a:xfrm>
                            <a:off x="735" y="719"/>
                            <a:ext cx="120" cy="210"/>
                          </a:xfrm>
                          <a:custGeom>
                            <a:avLst/>
                            <a:gdLst>
                              <a:gd name="T0" fmla="+- 0 765 735"/>
                              <a:gd name="T1" fmla="*/ T0 w 120"/>
                              <a:gd name="T2" fmla="+- 0 719 719"/>
                              <a:gd name="T3" fmla="*/ 719 h 210"/>
                              <a:gd name="T4" fmla="+- 0 745 735"/>
                              <a:gd name="T5" fmla="*/ T4 w 120"/>
                              <a:gd name="T6" fmla="+- 0 728 719"/>
                              <a:gd name="T7" fmla="*/ 728 h 210"/>
                              <a:gd name="T8" fmla="+- 0 735 735"/>
                              <a:gd name="T9" fmla="*/ T8 w 120"/>
                              <a:gd name="T10" fmla="+- 0 747 719"/>
                              <a:gd name="T11" fmla="*/ 747 h 210"/>
                              <a:gd name="T12" fmla="+- 0 735 735"/>
                              <a:gd name="T13" fmla="*/ T12 w 120"/>
                              <a:gd name="T14" fmla="+- 0 900 719"/>
                              <a:gd name="T15" fmla="*/ 900 h 210"/>
                              <a:gd name="T16" fmla="+- 0 743 735"/>
                              <a:gd name="T17" fmla="*/ T16 w 120"/>
                              <a:gd name="T18" fmla="+- 0 919 719"/>
                              <a:gd name="T19" fmla="*/ 919 h 210"/>
                              <a:gd name="T20" fmla="+- 0 763 735"/>
                              <a:gd name="T21" fmla="*/ T20 w 120"/>
                              <a:gd name="T22" fmla="+- 0 929 719"/>
                              <a:gd name="T23" fmla="*/ 929 h 210"/>
                              <a:gd name="T24" fmla="+- 0 825 735"/>
                              <a:gd name="T25" fmla="*/ T24 w 120"/>
                              <a:gd name="T26" fmla="+- 0 929 719"/>
                              <a:gd name="T27" fmla="*/ 929 h 210"/>
                              <a:gd name="T28" fmla="+- 0 845 735"/>
                              <a:gd name="T29" fmla="*/ T28 w 120"/>
                              <a:gd name="T30" fmla="+- 0 921 719"/>
                              <a:gd name="T31" fmla="*/ 921 h 210"/>
                              <a:gd name="T32" fmla="+- 0 855 735"/>
                              <a:gd name="T33" fmla="*/ T32 w 120"/>
                              <a:gd name="T34" fmla="+- 0 902 719"/>
                              <a:gd name="T35" fmla="*/ 902 h 210"/>
                              <a:gd name="T36" fmla="+- 0 855 735"/>
                              <a:gd name="T37" fmla="*/ T36 w 120"/>
                              <a:gd name="T38" fmla="+- 0 899 719"/>
                              <a:gd name="T39" fmla="*/ 899 h 210"/>
                              <a:gd name="T40" fmla="+- 0 765 735"/>
                              <a:gd name="T41" fmla="*/ T40 w 120"/>
                              <a:gd name="T42" fmla="+- 0 899 719"/>
                              <a:gd name="T43" fmla="*/ 899 h 210"/>
                              <a:gd name="T44" fmla="+- 0 765 735"/>
                              <a:gd name="T45" fmla="*/ T44 w 120"/>
                              <a:gd name="T46" fmla="+- 0 749 719"/>
                              <a:gd name="T47" fmla="*/ 749 h 210"/>
                              <a:gd name="T48" fmla="+- 0 855 735"/>
                              <a:gd name="T49" fmla="*/ T48 w 120"/>
                              <a:gd name="T50" fmla="+- 0 749 719"/>
                              <a:gd name="T51" fmla="*/ 749 h 210"/>
                              <a:gd name="T52" fmla="+- 0 847 735"/>
                              <a:gd name="T53" fmla="*/ T52 w 120"/>
                              <a:gd name="T54" fmla="+- 0 730 719"/>
                              <a:gd name="T55" fmla="*/ 730 h 210"/>
                              <a:gd name="T56" fmla="+- 0 828 735"/>
                              <a:gd name="T57" fmla="*/ T56 w 120"/>
                              <a:gd name="T58" fmla="+- 0 720 719"/>
                              <a:gd name="T59" fmla="*/ 720 h 210"/>
                              <a:gd name="T60" fmla="+- 0 765 73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2" y="11"/>
                                </a:lnTo>
                                <a:lnTo>
                                  <a:pt x="93" y="1"/>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37"/>
                        <wps:cNvSpPr>
                          <a:spLocks/>
                        </wps:cNvSpPr>
                        <wps:spPr bwMode="auto">
                          <a:xfrm>
                            <a:off x="735" y="719"/>
                            <a:ext cx="120" cy="210"/>
                          </a:xfrm>
                          <a:custGeom>
                            <a:avLst/>
                            <a:gdLst>
                              <a:gd name="T0" fmla="+- 0 855 735"/>
                              <a:gd name="T1" fmla="*/ T0 w 120"/>
                              <a:gd name="T2" fmla="+- 0 749 719"/>
                              <a:gd name="T3" fmla="*/ 749 h 210"/>
                              <a:gd name="T4" fmla="+- 0 825 735"/>
                              <a:gd name="T5" fmla="*/ T4 w 120"/>
                              <a:gd name="T6" fmla="+- 0 749 719"/>
                              <a:gd name="T7" fmla="*/ 749 h 210"/>
                              <a:gd name="T8" fmla="+- 0 825 735"/>
                              <a:gd name="T9" fmla="*/ T8 w 120"/>
                              <a:gd name="T10" fmla="+- 0 899 719"/>
                              <a:gd name="T11" fmla="*/ 899 h 210"/>
                              <a:gd name="T12" fmla="+- 0 855 735"/>
                              <a:gd name="T13" fmla="*/ T12 w 120"/>
                              <a:gd name="T14" fmla="+- 0 899 719"/>
                              <a:gd name="T15" fmla="*/ 899 h 210"/>
                              <a:gd name="T16" fmla="+- 0 855 73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180"/>
                                </a:lnTo>
                                <a:lnTo>
                                  <a:pt x="120" y="180"/>
                                </a:lnTo>
                                <a:lnTo>
                                  <a:pt x="12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3" name="Group 38"/>
                      <wpg:cNvGrpSpPr>
                        <a:grpSpLocks/>
                      </wpg:cNvGrpSpPr>
                      <wpg:grpSpPr bwMode="auto">
                        <a:xfrm>
                          <a:off x="1403" y="719"/>
                          <a:ext cx="150" cy="210"/>
                          <a:chOff x="1403" y="719"/>
                          <a:chExt cx="150" cy="210"/>
                        </a:xfrm>
                      </wpg:grpSpPr>
                      <wps:wsp>
                        <wps:cNvPr id="234" name="Freeform 39"/>
                        <wps:cNvSpPr>
                          <a:spLocks/>
                        </wps:cNvSpPr>
                        <wps:spPr bwMode="auto">
                          <a:xfrm>
                            <a:off x="1403" y="719"/>
                            <a:ext cx="150" cy="210"/>
                          </a:xfrm>
                          <a:custGeom>
                            <a:avLst/>
                            <a:gdLst>
                              <a:gd name="T0" fmla="+- 0 1493 1403"/>
                              <a:gd name="T1" fmla="*/ T0 w 150"/>
                              <a:gd name="T2" fmla="+- 0 719 719"/>
                              <a:gd name="T3" fmla="*/ 719 h 210"/>
                              <a:gd name="T4" fmla="+- 0 1463 1403"/>
                              <a:gd name="T5" fmla="*/ T4 w 150"/>
                              <a:gd name="T6" fmla="+- 0 719 719"/>
                              <a:gd name="T7" fmla="*/ 719 h 210"/>
                              <a:gd name="T8" fmla="+- 0 1403 1403"/>
                              <a:gd name="T9" fmla="*/ T8 w 150"/>
                              <a:gd name="T10" fmla="+- 0 929 719"/>
                              <a:gd name="T11" fmla="*/ 929 h 210"/>
                              <a:gd name="T12" fmla="+- 0 1433 1403"/>
                              <a:gd name="T13" fmla="*/ T12 w 150"/>
                              <a:gd name="T14" fmla="+- 0 929 719"/>
                              <a:gd name="T15" fmla="*/ 929 h 210"/>
                              <a:gd name="T16" fmla="+- 0 1446 1403"/>
                              <a:gd name="T17" fmla="*/ T16 w 150"/>
                              <a:gd name="T18" fmla="+- 0 884 719"/>
                              <a:gd name="T19" fmla="*/ 884 h 210"/>
                              <a:gd name="T20" fmla="+- 0 1540 1403"/>
                              <a:gd name="T21" fmla="*/ T20 w 150"/>
                              <a:gd name="T22" fmla="+- 0 884 719"/>
                              <a:gd name="T23" fmla="*/ 884 h 210"/>
                              <a:gd name="T24" fmla="+- 0 1531 1403"/>
                              <a:gd name="T25" fmla="*/ T24 w 150"/>
                              <a:gd name="T26" fmla="+- 0 854 719"/>
                              <a:gd name="T27" fmla="*/ 854 h 210"/>
                              <a:gd name="T28" fmla="+- 0 1501 1403"/>
                              <a:gd name="T29" fmla="*/ T28 w 150"/>
                              <a:gd name="T30" fmla="+- 0 854 719"/>
                              <a:gd name="T31" fmla="*/ 854 h 210"/>
                              <a:gd name="T32" fmla="+- 0 1455 1403"/>
                              <a:gd name="T33" fmla="*/ T32 w 150"/>
                              <a:gd name="T34" fmla="+- 0 854 719"/>
                              <a:gd name="T35" fmla="*/ 854 h 210"/>
                              <a:gd name="T36" fmla="+- 0 1478 1403"/>
                              <a:gd name="T37" fmla="*/ T36 w 150"/>
                              <a:gd name="T38" fmla="+- 0 769 719"/>
                              <a:gd name="T39" fmla="*/ 769 h 210"/>
                              <a:gd name="T40" fmla="+- 0 1507 1403"/>
                              <a:gd name="T41" fmla="*/ T40 w 150"/>
                              <a:gd name="T42" fmla="+- 0 769 719"/>
                              <a:gd name="T43" fmla="*/ 769 h 210"/>
                              <a:gd name="T44" fmla="+- 0 1493 1403"/>
                              <a:gd name="T45" fmla="*/ T44 w 150"/>
                              <a:gd name="T46" fmla="+- 0 719 719"/>
                              <a:gd name="T4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0" h="210">
                                <a:moveTo>
                                  <a:pt x="90" y="0"/>
                                </a:moveTo>
                                <a:lnTo>
                                  <a:pt x="60" y="0"/>
                                </a:lnTo>
                                <a:lnTo>
                                  <a:pt x="0" y="210"/>
                                </a:lnTo>
                                <a:lnTo>
                                  <a:pt x="30" y="210"/>
                                </a:lnTo>
                                <a:lnTo>
                                  <a:pt x="43" y="165"/>
                                </a:lnTo>
                                <a:lnTo>
                                  <a:pt x="137" y="165"/>
                                </a:lnTo>
                                <a:lnTo>
                                  <a:pt x="128" y="135"/>
                                </a:lnTo>
                                <a:lnTo>
                                  <a:pt x="98" y="135"/>
                                </a:lnTo>
                                <a:lnTo>
                                  <a:pt x="52" y="135"/>
                                </a:lnTo>
                                <a:lnTo>
                                  <a:pt x="75" y="50"/>
                                </a:lnTo>
                                <a:lnTo>
                                  <a:pt x="104" y="50"/>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40"/>
                        <wps:cNvSpPr>
                          <a:spLocks/>
                        </wps:cNvSpPr>
                        <wps:spPr bwMode="auto">
                          <a:xfrm>
                            <a:off x="1403" y="719"/>
                            <a:ext cx="150" cy="210"/>
                          </a:xfrm>
                          <a:custGeom>
                            <a:avLst/>
                            <a:gdLst>
                              <a:gd name="T0" fmla="+- 0 1540 1403"/>
                              <a:gd name="T1" fmla="*/ T0 w 150"/>
                              <a:gd name="T2" fmla="+- 0 884 719"/>
                              <a:gd name="T3" fmla="*/ 884 h 210"/>
                              <a:gd name="T4" fmla="+- 0 1509 1403"/>
                              <a:gd name="T5" fmla="*/ T4 w 150"/>
                              <a:gd name="T6" fmla="+- 0 884 719"/>
                              <a:gd name="T7" fmla="*/ 884 h 210"/>
                              <a:gd name="T8" fmla="+- 0 1521 1403"/>
                              <a:gd name="T9" fmla="*/ T8 w 150"/>
                              <a:gd name="T10" fmla="+- 0 929 719"/>
                              <a:gd name="T11" fmla="*/ 929 h 210"/>
                              <a:gd name="T12" fmla="+- 0 1553 1403"/>
                              <a:gd name="T13" fmla="*/ T12 w 150"/>
                              <a:gd name="T14" fmla="+- 0 929 719"/>
                              <a:gd name="T15" fmla="*/ 929 h 210"/>
                              <a:gd name="T16" fmla="+- 0 1540 1403"/>
                              <a:gd name="T17" fmla="*/ T16 w 150"/>
                              <a:gd name="T18" fmla="+- 0 884 719"/>
                              <a:gd name="T19" fmla="*/ 884 h 210"/>
                            </a:gdLst>
                            <a:ahLst/>
                            <a:cxnLst>
                              <a:cxn ang="0">
                                <a:pos x="T1" y="T3"/>
                              </a:cxn>
                              <a:cxn ang="0">
                                <a:pos x="T5" y="T7"/>
                              </a:cxn>
                              <a:cxn ang="0">
                                <a:pos x="T9" y="T11"/>
                              </a:cxn>
                              <a:cxn ang="0">
                                <a:pos x="T13" y="T15"/>
                              </a:cxn>
                              <a:cxn ang="0">
                                <a:pos x="T17" y="T19"/>
                              </a:cxn>
                            </a:cxnLst>
                            <a:rect l="0" t="0" r="r" b="b"/>
                            <a:pathLst>
                              <a:path w="150" h="210">
                                <a:moveTo>
                                  <a:pt x="137" y="165"/>
                                </a:moveTo>
                                <a:lnTo>
                                  <a:pt x="106" y="165"/>
                                </a:lnTo>
                                <a:lnTo>
                                  <a:pt x="118" y="210"/>
                                </a:lnTo>
                                <a:lnTo>
                                  <a:pt x="150" y="210"/>
                                </a:lnTo>
                                <a:lnTo>
                                  <a:pt x="137" y="1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41"/>
                        <wps:cNvSpPr>
                          <a:spLocks/>
                        </wps:cNvSpPr>
                        <wps:spPr bwMode="auto">
                          <a:xfrm>
                            <a:off x="1403" y="719"/>
                            <a:ext cx="150" cy="210"/>
                          </a:xfrm>
                          <a:custGeom>
                            <a:avLst/>
                            <a:gdLst>
                              <a:gd name="T0" fmla="+- 0 1507 1403"/>
                              <a:gd name="T1" fmla="*/ T0 w 150"/>
                              <a:gd name="T2" fmla="+- 0 769 719"/>
                              <a:gd name="T3" fmla="*/ 769 h 210"/>
                              <a:gd name="T4" fmla="+- 0 1478 1403"/>
                              <a:gd name="T5" fmla="*/ T4 w 150"/>
                              <a:gd name="T6" fmla="+- 0 769 719"/>
                              <a:gd name="T7" fmla="*/ 769 h 210"/>
                              <a:gd name="T8" fmla="+- 0 1501 1403"/>
                              <a:gd name="T9" fmla="*/ T8 w 150"/>
                              <a:gd name="T10" fmla="+- 0 854 719"/>
                              <a:gd name="T11" fmla="*/ 854 h 210"/>
                              <a:gd name="T12" fmla="+- 0 1531 1403"/>
                              <a:gd name="T13" fmla="*/ T12 w 150"/>
                              <a:gd name="T14" fmla="+- 0 854 719"/>
                              <a:gd name="T15" fmla="*/ 854 h 210"/>
                              <a:gd name="T16" fmla="+- 0 1507 1403"/>
                              <a:gd name="T17" fmla="*/ T16 w 150"/>
                              <a:gd name="T18" fmla="+- 0 769 719"/>
                              <a:gd name="T19" fmla="*/ 769 h 210"/>
                            </a:gdLst>
                            <a:ahLst/>
                            <a:cxnLst>
                              <a:cxn ang="0">
                                <a:pos x="T1" y="T3"/>
                              </a:cxn>
                              <a:cxn ang="0">
                                <a:pos x="T5" y="T7"/>
                              </a:cxn>
                              <a:cxn ang="0">
                                <a:pos x="T9" y="T11"/>
                              </a:cxn>
                              <a:cxn ang="0">
                                <a:pos x="T13" y="T15"/>
                              </a:cxn>
                              <a:cxn ang="0">
                                <a:pos x="T17" y="T19"/>
                              </a:cxn>
                            </a:cxnLst>
                            <a:rect l="0" t="0" r="r" b="b"/>
                            <a:pathLst>
                              <a:path w="150" h="210">
                                <a:moveTo>
                                  <a:pt x="104" y="50"/>
                                </a:moveTo>
                                <a:lnTo>
                                  <a:pt x="75" y="50"/>
                                </a:lnTo>
                                <a:lnTo>
                                  <a:pt x="98" y="135"/>
                                </a:lnTo>
                                <a:lnTo>
                                  <a:pt x="128" y="135"/>
                                </a:lnTo>
                                <a:lnTo>
                                  <a:pt x="104"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7" name="Group 42"/>
                      <wpg:cNvGrpSpPr>
                        <a:grpSpLocks/>
                      </wpg:cNvGrpSpPr>
                      <wpg:grpSpPr bwMode="auto">
                        <a:xfrm>
                          <a:off x="1605" y="719"/>
                          <a:ext cx="120" cy="210"/>
                          <a:chOff x="1605" y="719"/>
                          <a:chExt cx="120" cy="210"/>
                        </a:xfrm>
                      </wpg:grpSpPr>
                      <wps:wsp>
                        <wps:cNvPr id="238" name="Freeform 43"/>
                        <wps:cNvSpPr>
                          <a:spLocks/>
                        </wps:cNvSpPr>
                        <wps:spPr bwMode="auto">
                          <a:xfrm>
                            <a:off x="1605" y="719"/>
                            <a:ext cx="120" cy="210"/>
                          </a:xfrm>
                          <a:custGeom>
                            <a:avLst/>
                            <a:gdLst>
                              <a:gd name="T0" fmla="+- 0 1605 1605"/>
                              <a:gd name="T1" fmla="*/ T0 w 120"/>
                              <a:gd name="T2" fmla="+- 0 719 719"/>
                              <a:gd name="T3" fmla="*/ 719 h 210"/>
                              <a:gd name="T4" fmla="+- 0 1605 1605"/>
                              <a:gd name="T5" fmla="*/ T4 w 120"/>
                              <a:gd name="T6" fmla="+- 0 929 719"/>
                              <a:gd name="T7" fmla="*/ 929 h 210"/>
                              <a:gd name="T8" fmla="+- 0 1695 1605"/>
                              <a:gd name="T9" fmla="*/ T8 w 120"/>
                              <a:gd name="T10" fmla="+- 0 929 719"/>
                              <a:gd name="T11" fmla="*/ 929 h 210"/>
                              <a:gd name="T12" fmla="+- 0 1715 1605"/>
                              <a:gd name="T13" fmla="*/ T12 w 120"/>
                              <a:gd name="T14" fmla="+- 0 921 719"/>
                              <a:gd name="T15" fmla="*/ 921 h 210"/>
                              <a:gd name="T16" fmla="+- 0 1725 1605"/>
                              <a:gd name="T17" fmla="*/ T16 w 120"/>
                              <a:gd name="T18" fmla="+- 0 902 719"/>
                              <a:gd name="T19" fmla="*/ 902 h 210"/>
                              <a:gd name="T20" fmla="+- 0 1725 1605"/>
                              <a:gd name="T21" fmla="*/ T20 w 120"/>
                              <a:gd name="T22" fmla="+- 0 899 719"/>
                              <a:gd name="T23" fmla="*/ 899 h 210"/>
                              <a:gd name="T24" fmla="+- 0 1635 1605"/>
                              <a:gd name="T25" fmla="*/ T24 w 120"/>
                              <a:gd name="T26" fmla="+- 0 899 719"/>
                              <a:gd name="T27" fmla="*/ 899 h 210"/>
                              <a:gd name="T28" fmla="+- 0 1635 1605"/>
                              <a:gd name="T29" fmla="*/ T28 w 120"/>
                              <a:gd name="T30" fmla="+- 0 839 719"/>
                              <a:gd name="T31" fmla="*/ 839 h 210"/>
                              <a:gd name="T32" fmla="+- 0 1718 1605"/>
                              <a:gd name="T33" fmla="*/ T32 w 120"/>
                              <a:gd name="T34" fmla="+- 0 839 719"/>
                              <a:gd name="T35" fmla="*/ 839 h 210"/>
                              <a:gd name="T36" fmla="+- 0 1703 1605"/>
                              <a:gd name="T37" fmla="*/ T36 w 120"/>
                              <a:gd name="T38" fmla="+- 0 824 719"/>
                              <a:gd name="T39" fmla="*/ 824 h 210"/>
                              <a:gd name="T40" fmla="+- 0 1718 1605"/>
                              <a:gd name="T41" fmla="*/ T40 w 120"/>
                              <a:gd name="T42" fmla="+- 0 809 719"/>
                              <a:gd name="T43" fmla="*/ 809 h 210"/>
                              <a:gd name="T44" fmla="+- 0 1635 1605"/>
                              <a:gd name="T45" fmla="*/ T44 w 120"/>
                              <a:gd name="T46" fmla="+- 0 809 719"/>
                              <a:gd name="T47" fmla="*/ 809 h 210"/>
                              <a:gd name="T48" fmla="+- 0 1635 1605"/>
                              <a:gd name="T49" fmla="*/ T48 w 120"/>
                              <a:gd name="T50" fmla="+- 0 749 719"/>
                              <a:gd name="T51" fmla="*/ 749 h 210"/>
                              <a:gd name="T52" fmla="+- 0 1725 1605"/>
                              <a:gd name="T53" fmla="*/ T52 w 120"/>
                              <a:gd name="T54" fmla="+- 0 749 719"/>
                              <a:gd name="T55" fmla="*/ 749 h 210"/>
                              <a:gd name="T56" fmla="+- 0 1717 1605"/>
                              <a:gd name="T57" fmla="*/ T56 w 120"/>
                              <a:gd name="T58" fmla="+- 0 730 719"/>
                              <a:gd name="T59" fmla="*/ 730 h 210"/>
                              <a:gd name="T60" fmla="+- 0 1698 1605"/>
                              <a:gd name="T61" fmla="*/ T60 w 120"/>
                              <a:gd name="T62" fmla="+- 0 720 719"/>
                              <a:gd name="T63" fmla="*/ 720 h 210"/>
                              <a:gd name="T64" fmla="+- 0 1605 1605"/>
                              <a:gd name="T65" fmla="*/ T64 w 120"/>
                              <a:gd name="T66" fmla="+- 0 719 719"/>
                              <a:gd name="T6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0" h="210">
                                <a:moveTo>
                                  <a:pt x="0" y="0"/>
                                </a:moveTo>
                                <a:lnTo>
                                  <a:pt x="0" y="210"/>
                                </a:lnTo>
                                <a:lnTo>
                                  <a:pt x="90" y="210"/>
                                </a:lnTo>
                                <a:lnTo>
                                  <a:pt x="110" y="202"/>
                                </a:lnTo>
                                <a:lnTo>
                                  <a:pt x="120" y="183"/>
                                </a:lnTo>
                                <a:lnTo>
                                  <a:pt x="120" y="180"/>
                                </a:lnTo>
                                <a:lnTo>
                                  <a:pt x="30" y="180"/>
                                </a:lnTo>
                                <a:lnTo>
                                  <a:pt x="30" y="120"/>
                                </a:lnTo>
                                <a:lnTo>
                                  <a:pt x="113" y="120"/>
                                </a:lnTo>
                                <a:lnTo>
                                  <a:pt x="98" y="105"/>
                                </a:lnTo>
                                <a:lnTo>
                                  <a:pt x="113" y="90"/>
                                </a:lnTo>
                                <a:lnTo>
                                  <a:pt x="30" y="90"/>
                                </a:lnTo>
                                <a:lnTo>
                                  <a:pt x="30" y="30"/>
                                </a:lnTo>
                                <a:lnTo>
                                  <a:pt x="120" y="30"/>
                                </a:lnTo>
                                <a:lnTo>
                                  <a:pt x="112" y="11"/>
                                </a:lnTo>
                                <a:lnTo>
                                  <a:pt x="93" y="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4"/>
                        <wps:cNvSpPr>
                          <a:spLocks/>
                        </wps:cNvSpPr>
                        <wps:spPr bwMode="auto">
                          <a:xfrm>
                            <a:off x="1605" y="719"/>
                            <a:ext cx="120" cy="210"/>
                          </a:xfrm>
                          <a:custGeom>
                            <a:avLst/>
                            <a:gdLst>
                              <a:gd name="T0" fmla="+- 0 1718 1605"/>
                              <a:gd name="T1" fmla="*/ T0 w 120"/>
                              <a:gd name="T2" fmla="+- 0 839 719"/>
                              <a:gd name="T3" fmla="*/ 839 h 210"/>
                              <a:gd name="T4" fmla="+- 0 1695 1605"/>
                              <a:gd name="T5" fmla="*/ T4 w 120"/>
                              <a:gd name="T6" fmla="+- 0 839 719"/>
                              <a:gd name="T7" fmla="*/ 839 h 210"/>
                              <a:gd name="T8" fmla="+- 0 1695 1605"/>
                              <a:gd name="T9" fmla="*/ T8 w 120"/>
                              <a:gd name="T10" fmla="+- 0 899 719"/>
                              <a:gd name="T11" fmla="*/ 899 h 210"/>
                              <a:gd name="T12" fmla="+- 0 1725 1605"/>
                              <a:gd name="T13" fmla="*/ T12 w 120"/>
                              <a:gd name="T14" fmla="+- 0 899 719"/>
                              <a:gd name="T15" fmla="*/ 899 h 210"/>
                              <a:gd name="T16" fmla="+- 0 1725 1605"/>
                              <a:gd name="T17" fmla="*/ T16 w 120"/>
                              <a:gd name="T18" fmla="+- 0 847 719"/>
                              <a:gd name="T19" fmla="*/ 847 h 210"/>
                              <a:gd name="T20" fmla="+- 0 1718 1605"/>
                              <a:gd name="T21" fmla="*/ T20 w 120"/>
                              <a:gd name="T22" fmla="+- 0 839 719"/>
                              <a:gd name="T23" fmla="*/ 839 h 210"/>
                            </a:gdLst>
                            <a:ahLst/>
                            <a:cxnLst>
                              <a:cxn ang="0">
                                <a:pos x="T1" y="T3"/>
                              </a:cxn>
                              <a:cxn ang="0">
                                <a:pos x="T5" y="T7"/>
                              </a:cxn>
                              <a:cxn ang="0">
                                <a:pos x="T9" y="T11"/>
                              </a:cxn>
                              <a:cxn ang="0">
                                <a:pos x="T13" y="T15"/>
                              </a:cxn>
                              <a:cxn ang="0">
                                <a:pos x="T17" y="T19"/>
                              </a:cxn>
                              <a:cxn ang="0">
                                <a:pos x="T21" y="T23"/>
                              </a:cxn>
                            </a:cxnLst>
                            <a:rect l="0" t="0" r="r" b="b"/>
                            <a:pathLst>
                              <a:path w="120" h="210">
                                <a:moveTo>
                                  <a:pt x="113" y="120"/>
                                </a:moveTo>
                                <a:lnTo>
                                  <a:pt x="90" y="120"/>
                                </a:lnTo>
                                <a:lnTo>
                                  <a:pt x="90" y="180"/>
                                </a:lnTo>
                                <a:lnTo>
                                  <a:pt x="120" y="180"/>
                                </a:lnTo>
                                <a:lnTo>
                                  <a:pt x="120" y="128"/>
                                </a:lnTo>
                                <a:lnTo>
                                  <a:pt x="113"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45"/>
                        <wps:cNvSpPr>
                          <a:spLocks/>
                        </wps:cNvSpPr>
                        <wps:spPr bwMode="auto">
                          <a:xfrm>
                            <a:off x="1605" y="719"/>
                            <a:ext cx="120" cy="210"/>
                          </a:xfrm>
                          <a:custGeom>
                            <a:avLst/>
                            <a:gdLst>
                              <a:gd name="T0" fmla="+- 0 1725 1605"/>
                              <a:gd name="T1" fmla="*/ T0 w 120"/>
                              <a:gd name="T2" fmla="+- 0 749 719"/>
                              <a:gd name="T3" fmla="*/ 749 h 210"/>
                              <a:gd name="T4" fmla="+- 0 1695 1605"/>
                              <a:gd name="T5" fmla="*/ T4 w 120"/>
                              <a:gd name="T6" fmla="+- 0 749 719"/>
                              <a:gd name="T7" fmla="*/ 749 h 210"/>
                              <a:gd name="T8" fmla="+- 0 1695 1605"/>
                              <a:gd name="T9" fmla="*/ T8 w 120"/>
                              <a:gd name="T10" fmla="+- 0 809 719"/>
                              <a:gd name="T11" fmla="*/ 809 h 210"/>
                              <a:gd name="T12" fmla="+- 0 1718 1605"/>
                              <a:gd name="T13" fmla="*/ T12 w 120"/>
                              <a:gd name="T14" fmla="+- 0 809 719"/>
                              <a:gd name="T15" fmla="*/ 809 h 210"/>
                              <a:gd name="T16" fmla="+- 0 1725 1605"/>
                              <a:gd name="T17" fmla="*/ T16 w 120"/>
                              <a:gd name="T18" fmla="+- 0 802 719"/>
                              <a:gd name="T19" fmla="*/ 802 h 210"/>
                              <a:gd name="T20" fmla="+- 0 1725 1605"/>
                              <a:gd name="T21" fmla="*/ T20 w 120"/>
                              <a:gd name="T22" fmla="+- 0 749 719"/>
                              <a:gd name="T23" fmla="*/ 749 h 210"/>
                            </a:gdLst>
                            <a:ahLst/>
                            <a:cxnLst>
                              <a:cxn ang="0">
                                <a:pos x="T1" y="T3"/>
                              </a:cxn>
                              <a:cxn ang="0">
                                <a:pos x="T5" y="T7"/>
                              </a:cxn>
                              <a:cxn ang="0">
                                <a:pos x="T9" y="T11"/>
                              </a:cxn>
                              <a:cxn ang="0">
                                <a:pos x="T13" y="T15"/>
                              </a:cxn>
                              <a:cxn ang="0">
                                <a:pos x="T17" y="T19"/>
                              </a:cxn>
                              <a:cxn ang="0">
                                <a:pos x="T21" y="T23"/>
                              </a:cxn>
                            </a:cxnLst>
                            <a:rect l="0" t="0" r="r" b="b"/>
                            <a:pathLst>
                              <a:path w="120" h="210">
                                <a:moveTo>
                                  <a:pt x="120" y="30"/>
                                </a:moveTo>
                                <a:lnTo>
                                  <a:pt x="90" y="30"/>
                                </a:lnTo>
                                <a:lnTo>
                                  <a:pt x="90" y="90"/>
                                </a:lnTo>
                                <a:lnTo>
                                  <a:pt x="113" y="90"/>
                                </a:lnTo>
                                <a:lnTo>
                                  <a:pt x="120" y="83"/>
                                </a:lnTo>
                                <a:lnTo>
                                  <a:pt x="12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1" name="Group 46"/>
                      <wpg:cNvGrpSpPr>
                        <a:grpSpLocks/>
                      </wpg:cNvGrpSpPr>
                      <wpg:grpSpPr bwMode="auto">
                        <a:xfrm>
                          <a:off x="0" y="719"/>
                          <a:ext cx="120" cy="210"/>
                          <a:chOff x="0" y="719"/>
                          <a:chExt cx="120" cy="210"/>
                        </a:xfrm>
                      </wpg:grpSpPr>
                      <wps:wsp>
                        <wps:cNvPr id="242" name="Freeform 47"/>
                        <wps:cNvSpPr>
                          <a:spLocks/>
                        </wps:cNvSpPr>
                        <wps:spPr bwMode="auto">
                          <a:xfrm>
                            <a:off x="0" y="719"/>
                            <a:ext cx="120" cy="210"/>
                          </a:xfrm>
                          <a:custGeom>
                            <a:avLst/>
                            <a:gdLst>
                              <a:gd name="T0" fmla="*/ 30 w 120"/>
                              <a:gd name="T1" fmla="+- 0 869 719"/>
                              <a:gd name="T2" fmla="*/ 869 h 210"/>
                              <a:gd name="T3" fmla="*/ 0 w 120"/>
                              <a:gd name="T4" fmla="+- 0 869 719"/>
                              <a:gd name="T5" fmla="*/ 869 h 210"/>
                              <a:gd name="T6" fmla="*/ 0 w 120"/>
                              <a:gd name="T7" fmla="+- 0 902 719"/>
                              <a:gd name="T8" fmla="*/ 902 h 210"/>
                              <a:gd name="T9" fmla="*/ 10 w 120"/>
                              <a:gd name="T10" fmla="+- 0 921 719"/>
                              <a:gd name="T11" fmla="*/ 921 h 210"/>
                              <a:gd name="T12" fmla="*/ 30 w 120"/>
                              <a:gd name="T13" fmla="+- 0 929 719"/>
                              <a:gd name="T14" fmla="*/ 929 h 210"/>
                              <a:gd name="T15" fmla="*/ 92 w 120"/>
                              <a:gd name="T16" fmla="+- 0 929 719"/>
                              <a:gd name="T17" fmla="*/ 929 h 210"/>
                              <a:gd name="T18" fmla="*/ 112 w 120"/>
                              <a:gd name="T19" fmla="+- 0 919 719"/>
                              <a:gd name="T20" fmla="*/ 919 h 210"/>
                              <a:gd name="T21" fmla="*/ 120 w 120"/>
                              <a:gd name="T22" fmla="+- 0 900 719"/>
                              <a:gd name="T23" fmla="*/ 900 h 210"/>
                              <a:gd name="T24" fmla="*/ 120 w 120"/>
                              <a:gd name="T25" fmla="+- 0 899 719"/>
                              <a:gd name="T26" fmla="*/ 899 h 210"/>
                              <a:gd name="T27" fmla="*/ 30 w 120"/>
                              <a:gd name="T28" fmla="+- 0 899 719"/>
                              <a:gd name="T29" fmla="*/ 899 h 210"/>
                              <a:gd name="T30" fmla="*/ 30 w 120"/>
                              <a:gd name="T31" fmla="+- 0 869 719"/>
                              <a:gd name="T32" fmla="*/ 86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
                        <wps:cNvSpPr>
                          <a:spLocks/>
                        </wps:cNvSpPr>
                        <wps:spPr bwMode="auto">
                          <a:xfrm>
                            <a:off x="0" y="719"/>
                            <a:ext cx="120" cy="210"/>
                          </a:xfrm>
                          <a:custGeom>
                            <a:avLst/>
                            <a:gdLst>
                              <a:gd name="T0" fmla="*/ 90 w 120"/>
                              <a:gd name="T1" fmla="+- 0 719 719"/>
                              <a:gd name="T2" fmla="*/ 719 h 210"/>
                              <a:gd name="T3" fmla="*/ 27 w 120"/>
                              <a:gd name="T4" fmla="+- 0 720 719"/>
                              <a:gd name="T5" fmla="*/ 720 h 210"/>
                              <a:gd name="T6" fmla="*/ 8 w 120"/>
                              <a:gd name="T7" fmla="+- 0 730 719"/>
                              <a:gd name="T8" fmla="*/ 730 h 210"/>
                              <a:gd name="T9" fmla="*/ 0 w 120"/>
                              <a:gd name="T10" fmla="+- 0 749 719"/>
                              <a:gd name="T11" fmla="*/ 749 h 210"/>
                              <a:gd name="T12" fmla="*/ 1 w 120"/>
                              <a:gd name="T13" fmla="+- 0 792 719"/>
                              <a:gd name="T14" fmla="*/ 792 h 210"/>
                              <a:gd name="T15" fmla="*/ 11 w 120"/>
                              <a:gd name="T16" fmla="+- 0 807 719"/>
                              <a:gd name="T17" fmla="*/ 807 h 210"/>
                              <a:gd name="T18" fmla="*/ 31 w 120"/>
                              <a:gd name="T19" fmla="+- 0 820 719"/>
                              <a:gd name="T20" fmla="*/ 820 h 210"/>
                              <a:gd name="T21" fmla="*/ 78 w 120"/>
                              <a:gd name="T22" fmla="+- 0 844 719"/>
                              <a:gd name="T23" fmla="*/ 844 h 210"/>
                              <a:gd name="T24" fmla="*/ 90 w 120"/>
                              <a:gd name="T25" fmla="+- 0 851 719"/>
                              <a:gd name="T26" fmla="*/ 851 h 210"/>
                              <a:gd name="T27" fmla="*/ 90 w 120"/>
                              <a:gd name="T28" fmla="+- 0 851 719"/>
                              <a:gd name="T29" fmla="*/ 851 h 210"/>
                              <a:gd name="T30" fmla="*/ 90 w 120"/>
                              <a:gd name="T31" fmla="+- 0 869 719"/>
                              <a:gd name="T32" fmla="*/ 869 h 210"/>
                              <a:gd name="T33" fmla="*/ 90 w 120"/>
                              <a:gd name="T34" fmla="+- 0 899 719"/>
                              <a:gd name="T35" fmla="*/ 899 h 210"/>
                              <a:gd name="T36" fmla="*/ 120 w 120"/>
                              <a:gd name="T37" fmla="+- 0 899 719"/>
                              <a:gd name="T38" fmla="*/ 899 h 210"/>
                              <a:gd name="T39" fmla="*/ 120 w 120"/>
                              <a:gd name="T40" fmla="+- 0 848 719"/>
                              <a:gd name="T41" fmla="*/ 848 h 210"/>
                              <a:gd name="T42" fmla="*/ 120 w 120"/>
                              <a:gd name="T43" fmla="+- 0 836 719"/>
                              <a:gd name="T44" fmla="*/ 836 h 210"/>
                              <a:gd name="T45" fmla="*/ 114 w 120"/>
                              <a:gd name="T46" fmla="+- 0 826 719"/>
                              <a:gd name="T47" fmla="*/ 826 h 210"/>
                              <a:gd name="T48" fmla="*/ 100 w 120"/>
                              <a:gd name="T49" fmla="+- 0 819 719"/>
                              <a:gd name="T50" fmla="*/ 819 h 210"/>
                              <a:gd name="T51" fmla="*/ 41 w 120"/>
                              <a:gd name="T52" fmla="+- 0 790 719"/>
                              <a:gd name="T53" fmla="*/ 790 h 210"/>
                              <a:gd name="T54" fmla="*/ 30 w 120"/>
                              <a:gd name="T55" fmla="+- 0 784 719"/>
                              <a:gd name="T56" fmla="*/ 784 h 210"/>
                              <a:gd name="T57" fmla="*/ 30 w 120"/>
                              <a:gd name="T58" fmla="+- 0 783 719"/>
                              <a:gd name="T59" fmla="*/ 783 h 210"/>
                              <a:gd name="T60" fmla="*/ 30 w 120"/>
                              <a:gd name="T61" fmla="+- 0 749 719"/>
                              <a:gd name="T62" fmla="*/ 749 h 210"/>
                              <a:gd name="T63" fmla="*/ 120 w 120"/>
                              <a:gd name="T64" fmla="+- 0 749 719"/>
                              <a:gd name="T65" fmla="*/ 749 h 210"/>
                              <a:gd name="T66" fmla="*/ 120 w 120"/>
                              <a:gd name="T67" fmla="+- 0 746 719"/>
                              <a:gd name="T68" fmla="*/ 746 h 210"/>
                              <a:gd name="T69" fmla="*/ 112 w 120"/>
                              <a:gd name="T70" fmla="+- 0 727 719"/>
                              <a:gd name="T71" fmla="*/ 727 h 210"/>
                              <a:gd name="T72" fmla="*/ 90 w 120"/>
                              <a:gd name="T73" fmla="+- 0 719 719"/>
                              <a:gd name="T74" fmla="*/ 71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49"/>
                        <wps:cNvSpPr>
                          <a:spLocks/>
                        </wps:cNvSpPr>
                        <wps:spPr bwMode="auto">
                          <a:xfrm>
                            <a:off x="0" y="719"/>
                            <a:ext cx="120" cy="210"/>
                          </a:xfrm>
                          <a:custGeom>
                            <a:avLst/>
                            <a:gdLst>
                              <a:gd name="T0" fmla="*/ 120 w 120"/>
                              <a:gd name="T1" fmla="+- 0 749 719"/>
                              <a:gd name="T2" fmla="*/ 749 h 210"/>
                              <a:gd name="T3" fmla="*/ 90 w 120"/>
                              <a:gd name="T4" fmla="+- 0 749 719"/>
                              <a:gd name="T5" fmla="*/ 749 h 210"/>
                              <a:gd name="T6" fmla="*/ 91 w 120"/>
                              <a:gd name="T7" fmla="+- 0 774 719"/>
                              <a:gd name="T8" fmla="*/ 774 h 210"/>
                              <a:gd name="T9" fmla="*/ 120 w 120"/>
                              <a:gd name="T10" fmla="+- 0 774 719"/>
                              <a:gd name="T11" fmla="*/ 774 h 210"/>
                              <a:gd name="T12" fmla="*/ 120 w 120"/>
                              <a:gd name="T13" fmla="+- 0 749 719"/>
                              <a:gd name="T14" fmla="*/ 749 h 210"/>
                            </a:gdLst>
                            <a:ahLst/>
                            <a:cxnLst>
                              <a:cxn ang="0">
                                <a:pos x="T0" y="T2"/>
                              </a:cxn>
                              <a:cxn ang="0">
                                <a:pos x="T3" y="T5"/>
                              </a:cxn>
                              <a:cxn ang="0">
                                <a:pos x="T6" y="T8"/>
                              </a:cxn>
                              <a:cxn ang="0">
                                <a:pos x="T9" y="T11"/>
                              </a:cxn>
                              <a:cxn ang="0">
                                <a:pos x="T12" y="T14"/>
                              </a:cxn>
                            </a:cxnLst>
                            <a:rect l="0" t="0" r="r" b="b"/>
                            <a:pathLst>
                              <a:path w="120" h="210">
                                <a:moveTo>
                                  <a:pt x="120" y="30"/>
                                </a:moveTo>
                                <a:lnTo>
                                  <a:pt x="90" y="30"/>
                                </a:lnTo>
                                <a:lnTo>
                                  <a:pt x="91" y="55"/>
                                </a:lnTo>
                                <a:lnTo>
                                  <a:pt x="120" y="55"/>
                                </a:lnTo>
                                <a:lnTo>
                                  <a:pt x="12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 name="Group 50"/>
                      <wpg:cNvGrpSpPr>
                        <a:grpSpLocks/>
                      </wpg:cNvGrpSpPr>
                      <wpg:grpSpPr bwMode="auto">
                        <a:xfrm>
                          <a:off x="1770" y="719"/>
                          <a:ext cx="120" cy="210"/>
                          <a:chOff x="1770" y="719"/>
                          <a:chExt cx="120" cy="210"/>
                        </a:xfrm>
                      </wpg:grpSpPr>
                      <wps:wsp>
                        <wps:cNvPr id="246" name="Freeform 51"/>
                        <wps:cNvSpPr>
                          <a:spLocks/>
                        </wps:cNvSpPr>
                        <wps:spPr bwMode="auto">
                          <a:xfrm>
                            <a:off x="1770" y="719"/>
                            <a:ext cx="120" cy="210"/>
                          </a:xfrm>
                          <a:custGeom>
                            <a:avLst/>
                            <a:gdLst>
                              <a:gd name="T0" fmla="+- 0 1800 1770"/>
                              <a:gd name="T1" fmla="*/ T0 w 120"/>
                              <a:gd name="T2" fmla="+- 0 869 719"/>
                              <a:gd name="T3" fmla="*/ 869 h 210"/>
                              <a:gd name="T4" fmla="+- 0 1770 1770"/>
                              <a:gd name="T5" fmla="*/ T4 w 120"/>
                              <a:gd name="T6" fmla="+- 0 869 719"/>
                              <a:gd name="T7" fmla="*/ 869 h 210"/>
                              <a:gd name="T8" fmla="+- 0 1770 1770"/>
                              <a:gd name="T9" fmla="*/ T8 w 120"/>
                              <a:gd name="T10" fmla="+- 0 902 719"/>
                              <a:gd name="T11" fmla="*/ 902 h 210"/>
                              <a:gd name="T12" fmla="+- 0 1780 1770"/>
                              <a:gd name="T13" fmla="*/ T12 w 120"/>
                              <a:gd name="T14" fmla="+- 0 921 719"/>
                              <a:gd name="T15" fmla="*/ 921 h 210"/>
                              <a:gd name="T16" fmla="+- 0 1800 1770"/>
                              <a:gd name="T17" fmla="*/ T16 w 120"/>
                              <a:gd name="T18" fmla="+- 0 929 719"/>
                              <a:gd name="T19" fmla="*/ 929 h 210"/>
                              <a:gd name="T20" fmla="+- 0 1862 1770"/>
                              <a:gd name="T21" fmla="*/ T20 w 120"/>
                              <a:gd name="T22" fmla="+- 0 929 719"/>
                              <a:gd name="T23" fmla="*/ 929 h 210"/>
                              <a:gd name="T24" fmla="+- 0 1882 1770"/>
                              <a:gd name="T25" fmla="*/ T24 w 120"/>
                              <a:gd name="T26" fmla="+- 0 919 719"/>
                              <a:gd name="T27" fmla="*/ 919 h 210"/>
                              <a:gd name="T28" fmla="+- 0 1890 1770"/>
                              <a:gd name="T29" fmla="*/ T28 w 120"/>
                              <a:gd name="T30" fmla="+- 0 900 719"/>
                              <a:gd name="T31" fmla="*/ 900 h 210"/>
                              <a:gd name="T32" fmla="+- 0 1890 1770"/>
                              <a:gd name="T33" fmla="*/ T32 w 120"/>
                              <a:gd name="T34" fmla="+- 0 899 719"/>
                              <a:gd name="T35" fmla="*/ 899 h 210"/>
                              <a:gd name="T36" fmla="+- 0 1800 1770"/>
                              <a:gd name="T37" fmla="*/ T36 w 120"/>
                              <a:gd name="T38" fmla="+- 0 899 719"/>
                              <a:gd name="T39" fmla="*/ 899 h 210"/>
                              <a:gd name="T40" fmla="+- 0 1800 1770"/>
                              <a:gd name="T41" fmla="*/ T40 w 120"/>
                              <a:gd name="T42" fmla="+- 0 869 719"/>
                              <a:gd name="T43" fmla="*/ 86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52"/>
                        <wps:cNvSpPr>
                          <a:spLocks/>
                        </wps:cNvSpPr>
                        <wps:spPr bwMode="auto">
                          <a:xfrm>
                            <a:off x="1770" y="719"/>
                            <a:ext cx="120" cy="210"/>
                          </a:xfrm>
                          <a:custGeom>
                            <a:avLst/>
                            <a:gdLst>
                              <a:gd name="T0" fmla="+- 0 1860 1770"/>
                              <a:gd name="T1" fmla="*/ T0 w 120"/>
                              <a:gd name="T2" fmla="+- 0 719 719"/>
                              <a:gd name="T3" fmla="*/ 719 h 210"/>
                              <a:gd name="T4" fmla="+- 0 1797 1770"/>
                              <a:gd name="T5" fmla="*/ T4 w 120"/>
                              <a:gd name="T6" fmla="+- 0 720 719"/>
                              <a:gd name="T7" fmla="*/ 720 h 210"/>
                              <a:gd name="T8" fmla="+- 0 1778 1770"/>
                              <a:gd name="T9" fmla="*/ T8 w 120"/>
                              <a:gd name="T10" fmla="+- 0 730 719"/>
                              <a:gd name="T11" fmla="*/ 730 h 210"/>
                              <a:gd name="T12" fmla="+- 0 1770 1770"/>
                              <a:gd name="T13" fmla="*/ T12 w 120"/>
                              <a:gd name="T14" fmla="+- 0 749 719"/>
                              <a:gd name="T15" fmla="*/ 749 h 210"/>
                              <a:gd name="T16" fmla="+- 0 1771 1770"/>
                              <a:gd name="T17" fmla="*/ T16 w 120"/>
                              <a:gd name="T18" fmla="+- 0 792 719"/>
                              <a:gd name="T19" fmla="*/ 792 h 210"/>
                              <a:gd name="T20" fmla="+- 0 1781 1770"/>
                              <a:gd name="T21" fmla="*/ T20 w 120"/>
                              <a:gd name="T22" fmla="+- 0 807 719"/>
                              <a:gd name="T23" fmla="*/ 807 h 210"/>
                              <a:gd name="T24" fmla="+- 0 1801 1770"/>
                              <a:gd name="T25" fmla="*/ T24 w 120"/>
                              <a:gd name="T26" fmla="+- 0 820 719"/>
                              <a:gd name="T27" fmla="*/ 820 h 210"/>
                              <a:gd name="T28" fmla="+- 0 1848 1770"/>
                              <a:gd name="T29" fmla="*/ T28 w 120"/>
                              <a:gd name="T30" fmla="+- 0 844 719"/>
                              <a:gd name="T31" fmla="*/ 844 h 210"/>
                              <a:gd name="T32" fmla="+- 0 1860 1770"/>
                              <a:gd name="T33" fmla="*/ T32 w 120"/>
                              <a:gd name="T34" fmla="+- 0 851 719"/>
                              <a:gd name="T35" fmla="*/ 851 h 210"/>
                              <a:gd name="T36" fmla="+- 0 1860 1770"/>
                              <a:gd name="T37" fmla="*/ T36 w 120"/>
                              <a:gd name="T38" fmla="+- 0 851 719"/>
                              <a:gd name="T39" fmla="*/ 851 h 210"/>
                              <a:gd name="T40" fmla="+- 0 1860 1770"/>
                              <a:gd name="T41" fmla="*/ T40 w 120"/>
                              <a:gd name="T42" fmla="+- 0 869 719"/>
                              <a:gd name="T43" fmla="*/ 869 h 210"/>
                              <a:gd name="T44" fmla="+- 0 1860 1770"/>
                              <a:gd name="T45" fmla="*/ T44 w 120"/>
                              <a:gd name="T46" fmla="+- 0 899 719"/>
                              <a:gd name="T47" fmla="*/ 899 h 210"/>
                              <a:gd name="T48" fmla="+- 0 1890 1770"/>
                              <a:gd name="T49" fmla="*/ T48 w 120"/>
                              <a:gd name="T50" fmla="+- 0 899 719"/>
                              <a:gd name="T51" fmla="*/ 899 h 210"/>
                              <a:gd name="T52" fmla="+- 0 1890 1770"/>
                              <a:gd name="T53" fmla="*/ T52 w 120"/>
                              <a:gd name="T54" fmla="+- 0 848 719"/>
                              <a:gd name="T55" fmla="*/ 848 h 210"/>
                              <a:gd name="T56" fmla="+- 0 1890 1770"/>
                              <a:gd name="T57" fmla="*/ T56 w 120"/>
                              <a:gd name="T58" fmla="+- 0 836 719"/>
                              <a:gd name="T59" fmla="*/ 836 h 210"/>
                              <a:gd name="T60" fmla="+- 0 1884 1770"/>
                              <a:gd name="T61" fmla="*/ T60 w 120"/>
                              <a:gd name="T62" fmla="+- 0 826 719"/>
                              <a:gd name="T63" fmla="*/ 826 h 210"/>
                              <a:gd name="T64" fmla="+- 0 1870 1770"/>
                              <a:gd name="T65" fmla="*/ T64 w 120"/>
                              <a:gd name="T66" fmla="+- 0 819 719"/>
                              <a:gd name="T67" fmla="*/ 819 h 210"/>
                              <a:gd name="T68" fmla="+- 0 1811 1770"/>
                              <a:gd name="T69" fmla="*/ T68 w 120"/>
                              <a:gd name="T70" fmla="+- 0 790 719"/>
                              <a:gd name="T71" fmla="*/ 790 h 210"/>
                              <a:gd name="T72" fmla="+- 0 1800 1770"/>
                              <a:gd name="T73" fmla="*/ T72 w 120"/>
                              <a:gd name="T74" fmla="+- 0 784 719"/>
                              <a:gd name="T75" fmla="*/ 784 h 210"/>
                              <a:gd name="T76" fmla="+- 0 1800 1770"/>
                              <a:gd name="T77" fmla="*/ T76 w 120"/>
                              <a:gd name="T78" fmla="+- 0 783 719"/>
                              <a:gd name="T79" fmla="*/ 783 h 210"/>
                              <a:gd name="T80" fmla="+- 0 1800 1770"/>
                              <a:gd name="T81" fmla="*/ T80 w 120"/>
                              <a:gd name="T82" fmla="+- 0 749 719"/>
                              <a:gd name="T83" fmla="*/ 749 h 210"/>
                              <a:gd name="T84" fmla="+- 0 1890 1770"/>
                              <a:gd name="T85" fmla="*/ T84 w 120"/>
                              <a:gd name="T86" fmla="+- 0 749 719"/>
                              <a:gd name="T87" fmla="*/ 749 h 210"/>
                              <a:gd name="T88" fmla="+- 0 1890 1770"/>
                              <a:gd name="T89" fmla="*/ T88 w 120"/>
                              <a:gd name="T90" fmla="+- 0 746 719"/>
                              <a:gd name="T91" fmla="*/ 746 h 210"/>
                              <a:gd name="T92" fmla="+- 0 1882 1770"/>
                              <a:gd name="T93" fmla="*/ T92 w 120"/>
                              <a:gd name="T94" fmla="+- 0 727 719"/>
                              <a:gd name="T95" fmla="*/ 727 h 210"/>
                              <a:gd name="T96" fmla="+- 0 1860 1770"/>
                              <a:gd name="T97" fmla="*/ T96 w 120"/>
                              <a:gd name="T98" fmla="+- 0 719 719"/>
                              <a:gd name="T99"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53"/>
                        <wps:cNvSpPr>
                          <a:spLocks/>
                        </wps:cNvSpPr>
                        <wps:spPr bwMode="auto">
                          <a:xfrm>
                            <a:off x="1770" y="719"/>
                            <a:ext cx="120" cy="210"/>
                          </a:xfrm>
                          <a:custGeom>
                            <a:avLst/>
                            <a:gdLst>
                              <a:gd name="T0" fmla="+- 0 1890 1770"/>
                              <a:gd name="T1" fmla="*/ T0 w 120"/>
                              <a:gd name="T2" fmla="+- 0 749 719"/>
                              <a:gd name="T3" fmla="*/ 749 h 210"/>
                              <a:gd name="T4" fmla="+- 0 1860 1770"/>
                              <a:gd name="T5" fmla="*/ T4 w 120"/>
                              <a:gd name="T6" fmla="+- 0 749 719"/>
                              <a:gd name="T7" fmla="*/ 749 h 210"/>
                              <a:gd name="T8" fmla="+- 0 1860 1770"/>
                              <a:gd name="T9" fmla="*/ T8 w 120"/>
                              <a:gd name="T10" fmla="+- 0 774 719"/>
                              <a:gd name="T11" fmla="*/ 774 h 210"/>
                              <a:gd name="T12" fmla="+- 0 1890 1770"/>
                              <a:gd name="T13" fmla="*/ T12 w 120"/>
                              <a:gd name="T14" fmla="+- 0 774 719"/>
                              <a:gd name="T15" fmla="*/ 774 h 210"/>
                              <a:gd name="T16" fmla="+- 0 1890 1770"/>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FD146CB" id="Group 195" o:spid="_x0000_s1026" style="width:94.75pt;height:47.3pt;mso-position-horizontal-relative:char;mso-position-vertical-relative:line" coordsize="1895,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">
              <v:group id="Group 2" o:spid="_x0000_s1027" style="position:absolute;width:1890;height:672" coordsize="1890,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Freeform 3" o:spid="_x0000_s1028" style="position:absolute;width:1890;height:672;visibility:visible;mso-wrap-style:square;v-text-anchor:top" coordsize="1890,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NXAcMA&#10;AADcAAAADwAAAGRycy9kb3ducmV2LnhtbERPS2vCQBC+C/0PyxR6kWajB2vTbILaCt7EmEN7G7KT&#10;B83Ohuyq6b/vFgre5uN7TppPphdXGl1nWcEiikEQV1Z33Cgoz/vnNQjnkTX2lknBDznIs4dZiom2&#10;Nz7RtfCNCCHsElTQej8kUrqqJYMusgNx4Go7GvQBjo3UI95CuOnlMo5X0mDHoaHFgXYtVd/FxSjY&#10;en2Q86lc1J9fw/Lj/VifqDwq9fQ4bd5AeJr8XfzvPugw//UF/p4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NXAcMAAADcAAAADwAAAAAAAAAAAAAAAACYAgAAZHJzL2Rv&#10;d25yZXYueG1sUEsFBgAAAAAEAAQA9QAAAIgDAAAAAA==&#10;" path="m999,l927,9r-23,5l840,23r-20,4l801,30r-19,5l763,38r-18,4l727,45r-17,5l693,53r-33,9l568,86,457,122,350,162r-66,30l222,224r-55,33l96,308,44,360,12,411,,464r1,18l37,545r57,48l147,621r60,23l250,654r22,6l318,669r24,3l326,668r-19,-8l249,635,206,579r4,-18l221,543r29,-22l276,501r24,-15l321,473r17,-9l352,456r10,-4l368,449r875,l1247,435r-1,-6l709,429r-69,-3l571,420r-14,-1l539,416r-19,-5l498,408,432,390,362,356,324,308r4,-24l361,222r56,-46l472,146r84,-38l642,77r29,-8l700,60,758,45,908,15r30,-4l969,5,999,xe" fillcolor="#d91e2a" stroked="f">
                  <v:path arrowok="t" o:connecttype="custom" o:connectlocs="927,9;840,23;801,30;763,38;727,45;693,53;568,86;350,162;222,224;96,308;12,411;1,482;94,593;207,644;272,660;342,672;307,660;206,579;221,543;276,501;321,473;352,456;368,449;1247,435;709,429;571,420;539,416;498,408;362,356;328,284;417,176;556,108;671,69;758,45;938,11;999,0" o:connectangles="0,0,0,0,0,0,0,0,0,0,0,0,0,0,0,0,0,0,0,0,0,0,0,0,0,0,0,0,0,0,0,0,0,0,0,0"/>
                </v:shape>
                <v:shape id="Freeform 4" o:spid="_x0000_s1029" style="position:absolute;width:1890;height:672;visibility:visible;mso-wrap-style:square;v-text-anchor:top" coordsize="1890,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Dc8QA&#10;AADcAAAADwAAAGRycy9kb3ducmV2LnhtbESPO4/CQAyEeyT+w8onXYOODRQIAgs67iHRISAF11lZ&#10;5yGy3ii7B+Hf4wKJztaMZz6vNr1r1JW6UHs2MBknoIhzb2suDWSn3485qBCRLTaeycCdAmzWw8EK&#10;U+tvfKDrMZZKQjikaKCKsU21DnlFDsPYt8SiFb5zGGXtSm07vEm4a/Q0SWbaYc3SUGFLXxXll+O/&#10;M7CNdqdHfTYpzn/t9Od7Xxwo2xvz/tZ/LkFF6uPL/LzeWcFfCK08IxPo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8w3PEAAAA3AAAAA8AAAAAAAAAAAAAAAAAmAIAAGRycy9k&#10;b3ducmV2LnhtbFBLBQYAAAAABAAEAPUAAACJAwAAAAA=&#10;" path="m1243,449r-875,l526,485r-28,21l485,519r-3,18l498,557r61,34l626,606r72,9l735,617r76,-3l924,602r71,-15l1060,569r57,-21l1182,512r48,-39l1241,455r2,-6xe" fillcolor="#d91e2a" stroked="f">
                  <v:path arrowok="t" o:connecttype="custom" o:connectlocs="1243,449;368,449;526,485;498,506;485,519;482,537;498,557;559,591;626,606;698,615;735,617;811,614;924,602;995,587;1060,569;1117,548;1182,512;1230,473;1241,455;1243,449" o:connectangles="0,0,0,0,0,0,0,0,0,0,0,0,0,0,0,0,0,0,0,0"/>
                </v:shape>
                <v:shape id="Freeform 5" o:spid="_x0000_s1030" style="position:absolute;width:1890;height:672;visibility:visible;mso-wrap-style:square;v-text-anchor:top" coordsize="1890,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Bm6MAA&#10;AADcAAAADwAAAGRycy9kb3ducmV2LnhtbERPy6rCMBDdC/5DGMGNaKqLi1aj+AR3onahu6GZPrCZ&#10;lCZq/fubCxfczeE8Z7FqTSVe1LjSsoLxKAJBnFpdcq4guR6GUxDOI2usLJOCDzlYLbudBcbavvlM&#10;r4vPRQhhF6OCwvs6ltKlBRl0I1sTBy6zjUEfYJNL3eA7hJtKTqLoRxosOTQUWNO2oPRxeRoFG6+P&#10;ctAm4+x2ryf73Sk7U3JSqt9r13MQnlr/Ff+7jzrMn83g75lwgV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Bm6MAAAADcAAAADwAAAAAAAAAAAAAAAACYAgAAZHJzL2Rvd25y&#10;ZXYueG1sUEsFBgAAAAAEAAQA9QAAAIUDAAAAAA==&#10;" path="m1885,246r-691,l1296,251r34,3l1397,263r67,12l1525,294r55,30l1612,387r-3,17l1562,467r-50,36l1457,534r-39,17l1399,560r-38,15l1343,581r-17,6l1310,593r67,-21l1398,566r21,-8l1439,552r19,-7l1478,539r77,-30l1613,482r20,-11l1654,461r21,-12l1697,435r38,-22l1799,365r43,-44l1882,255r3,-9xe" fillcolor="#d91e2a" stroked="f">
                  <v:path arrowok="t" o:connecttype="custom" o:connectlocs="1885,246;1194,246;1296,251;1330,254;1397,263;1464,275;1525,294;1580,324;1612,387;1609,404;1562,467;1512,503;1457,534;1418,551;1399,560;1361,575;1343,581;1326,587;1310,593;1377,572;1398,566;1419,558;1439,552;1458,545;1478,539;1555,509;1613,482;1633,471;1654,461;1675,449;1697,435;1735,413;1799,365;1842,321;1882,255;1885,246" o:connectangles="0,0,0,0,0,0,0,0,0,0,0,0,0,0,0,0,0,0,0,0,0,0,0,0,0,0,0,0,0,0,0,0,0,0,0,0"/>
                </v:shape>
                <v:shape id="Freeform 6" o:spid="_x0000_s1031" style="position:absolute;width:1890;height:672;visibility:visible;mso-wrap-style:square;v-text-anchor:top" coordsize="1890,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7jsEA&#10;AADcAAAADwAAAGRycy9kb3ducmV2LnhtbESPzarCMBSE94LvEI7gRjTVhUg1inoV3Inahe4OzekP&#10;NielydX69kYQXA4z8w2zWLWmEg9qXGlZwXgUgSBOrS45V5Bc9sMZCOeRNVaWScGLHKyW3c4CY22f&#10;fKLH2eciQNjFqKDwvo6ldGlBBt3I1sTBy2xj0AfZ5FI3+AxwU8lJFE2lwZLDQoE1bQtK7+d/o2Dj&#10;9UEO2mScXW/1ZPd3zE6UHJXq99r1HISn1v/C3/ZBKwhE+JwJR0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lO47BAAAA3AAAAA8AAAAAAAAAAAAAAAAAmAIAAGRycy9kb3du&#10;cmV2LnhtbFBLBQYAAAAABAAEAPUAAACGAwAAAAA=&#10;" path="m1211,47r-64,l1083,53r-63,9l959,77,900,95r-56,22l776,155r-51,39l696,246r1,20l754,324r61,23l891,357r19,l929,359r43,l1013,362r33,1l1073,366r21,2l1112,371r14,3l1137,378r11,3l1073,404r-25,3l1022,411,906,423r-129,6l1246,429r-40,-58l1129,341r-20,-3l1088,333r-21,-3l1025,327r-19,l987,326r-70,-3l845,315,778,293r-10,-6l878,269,985,255r70,-6l1125,246r760,l1887,237r2,-12l1566,225,1393,200r54,-36l1459,132r-12,-19l1339,62,1275,51r-31,-3l1211,47xe" fillcolor="#d91e2a" stroked="f">
                  <v:path arrowok="t" o:connecttype="custom" o:connectlocs="1211,47;1147,47;1083,53;1020,62;959,77;900,95;844,117;776,155;725,194;696,246;697,266;754,324;815,347;891,357;910,357;929,359;972,359;1013,362;1046,363;1073,366;1094,368;1112,371;1126,374;1137,378;1148,381;1073,404;1048,407;1022,411;906,423;777,429;1246,429;1206,371;1129,341;1109,338;1088,333;1067,330;1025,327;1006,327;987,326;917,323;845,315;778,293;768,287;878,269;985,255;1055,249;1125,246;1885,246;1887,237;1889,225;1566,225;1393,200;1447,164;1459,132;1447,113;1339,62;1275,51;1244,48;1211,47" o:connectangles="0,0,0,0,0,0,0,0,0,0,0,0,0,0,0,0,0,0,0,0,0,0,0,0,0,0,0,0,0,0,0,0,0,0,0,0,0,0,0,0,0,0,0,0,0,0,0,0,0,0,0,0,0,0,0,0,0,0,0"/>
                </v:shape>
                <v:shape id="Freeform 7" o:spid="_x0000_s1032" style="position:absolute;width:1890;height:672;visibility:visible;mso-wrap-style:square;v-text-anchor:top" coordsize="1890,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eFcUA&#10;AADcAAAADwAAAGRycy9kb3ducmV2LnhtbESPzWrDMBCE74W+g9hCLqWR7UMIrpXQNi34Zpz40N4W&#10;a/1DrZWxlNh5+6hQyHGYmW+YbL+YQVxocr1lBfE6AkFcW91zq6A6fb1sQTiPrHGwTAqu5GC/e3zI&#10;MNV25pIuR9+KAGGXooLO+zGV0tUdGXRrOxIHr7GTQR/k1Eo94RzgZpBJFG2kwZ7DQocjfXRU/x7P&#10;RsG717l8Xqq4+f4Zk89D0ZRUFUqtnpa3VxCeFn8P/7dzrSCJYvg7E46A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Z4VxQAAANwAAAAPAAAAAAAAAAAAAAAAAJgCAABkcnMv&#10;ZG93bnJldi54bWxQSwUGAAAAAAQABAD1AAAAigMAAAAA&#10;" path="m1653,24r63,41l1738,108r-1,14l1703,171r-56,29l1606,212r-20,7l1566,225r323,l1890,219r,-18l1853,132,1792,81,1725,48r-21,-9l1686,33r-16,-4l1658,26r-5,-2xe" fillcolor="#d91e2a" stroked="f">
                  <v:path arrowok="t" o:connecttype="custom" o:connectlocs="1653,24;1716,65;1738,108;1737,122;1703,171;1647,200;1606,212;1586,219;1566,225;1889,225;1890,219;1890,201;1853,132;1792,81;1725,48;1704,39;1686,33;1670,29;1658,26;1653,24" o:connectangles="0,0,0,0,0,0,0,0,0,0,0,0,0,0,0,0,0,0,0,0"/>
                </v:shape>
                <v:shape id="Freeform 8" o:spid="_x0000_s1033" style="position:absolute;width:1890;height:672;visibility:visible;mso-wrap-style:square;v-text-anchor:top" coordsize="1890,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AYsIA&#10;AADcAAAADwAAAGRycy9kb3ducmV2LnhtbESPzarCMBSE9xd8h3AENxdN7UKkGkW9Cu5E7UJ3h+b0&#10;B5uT0uRqfXsjCC6HmfmGmS87U4s7ta6yrGA8ikAQZ1ZXXChIz7vhFITzyBpry6TgSQ6Wi97PHBNt&#10;H3yk+8kXIkDYJaig9L5JpHRZSQbdyDbEwctta9AH2RZSt/gIcFPLOIom0mDFYaHEhjYlZbfTv1Gw&#10;9novf7t0nF+uTbz9O+RHSg9KDfrdagbCU+e/4U97rxXEUQzvM+EI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ewBiwgAAANwAAAAPAAAAAAAAAAAAAAAAAJgCAABkcnMvZG93&#10;bnJldi54bWxQSwUGAAAAAAQABAD1AAAAhwMAAAAA&#10;" path="m1648,23r3,1l1653,24r-5,-1xe" fillcolor="#d91e2a" stroked="f">
                  <v:path arrowok="t" o:connecttype="custom" o:connectlocs="1648,23;1651,24;1653,24;1648,23" o:connectangles="0,0,0,0"/>
                </v:shape>
              </v:group>
              <v:group id="Group 9" o:spid="_x0000_s1034" style="position:absolute;left:1815;top:6;width:75;height:68" coordorigin="1815,6" coordsize="7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shape id="Freeform 10" o:spid="_x0000_s1035" style="position:absolute;left:1815;top:6;width:75;height:68;visibility:visible;mso-wrap-style:square;v-text-anchor:top" coordsize="7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0NDsUA&#10;AADcAAAADwAAAGRycy9kb3ducmV2LnhtbESPUWvCMBSF3wf7D+EO9lI0nYiMahTn2BgOYbb+gEtz&#10;TYrNTWmidv/eCIM9Hs453+EsVoNrxYX60HhW8DLOQRDXXjdsFByqj9EriBCRNbaeScEvBVgtHx8W&#10;WGh/5T1dymhEgnAoUIGNsSukDLUlh2HsO+LkHX3vMCbZG6l7vCa4a+Ukz2fSYcNpwWJHG0v1qTw7&#10;BdXM0qf52cpy856Z9dvu/F1lmVLPT8N6DiLSEP/Df+0vrWCST+F+Jh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3Q0OxQAAANwAAAAPAAAAAAAAAAAAAAAAAJgCAABkcnMv&#10;ZG93bnJldi54bWxQSwUGAAAAAAQABAD1AAAAigMAAAAA&#10;" path="m75,33l69,54,52,68,25,65,8,54,,38,6,15,20,,48,1r18,9l74,25r1,8xe" filled="f" strokeweight=".45pt">
                  <v:path arrowok="t" o:connecttype="custom" o:connectlocs="75,39;69,60;52,74;25,71;8,60;0,44;6,21;20,6;48,7;66,16;74,31;75,39" o:connectangles="0,0,0,0,0,0,0,0,0,0,0,0"/>
                </v:shape>
              </v:group>
              <v:group id="Group 11" o:spid="_x0000_s1036" style="position:absolute;left:1835;top:17;width:38;height:44" coordorigin="1835,17" coordsize="38,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Freeform 12" o:spid="_x0000_s1037" style="position:absolute;left:1835;top:17;width:38;height:44;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qjAcQA&#10;AADcAAAADwAAAGRycy9kb3ducmV2LnhtbESPQYvCMBSE74L/ITzBm6bKotI1LSqInhbUgu7tbfO2&#10;LTYvpclq/fcbQfA4zMw3zDLtTC1u1LrKsoLJOAJBnFtdcaEgO21HCxDOI2usLZOCBzlIk35vibG2&#10;dz7Q7egLESDsYlRQet/EUrq8JINubBvi4P3a1qAPsi2kbvEe4KaW0yiaSYMVh4USG9qUlF+Pf0ZB&#10;fbn+6PW3+ci+Hk1OW9rt5qezUsNBt/oE4anz7/CrvdcKptEM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aowHEAAAA3AAAAA8AAAAAAAAAAAAAAAAAmAIAAGRycy9k&#10;b3ducmV2LnhtbFBLBQYAAAAABAAEAPUAAACJAwAAAAA=&#10;" path="m23,l,,,44r6,l6,24r17,l22,24r4,-1l29,22r3,-3l6,19,6,5r26,l31,3,30,2,26,,23,xe" fillcolor="black" stroked="f">
                  <v:path arrowok="t" o:connecttype="custom" o:connectlocs="23,17;0,17;0,61;6,61;6,41;23,41;22,41;26,40;29,39;32,36;6,36;6,22;32,22;31,20;30,19;26,17;23,17" o:connectangles="0,0,0,0,0,0,0,0,0,0,0,0,0,0,0,0,0"/>
                </v:shape>
                <v:shape id="Freeform 13" o:spid="_x0000_s1038" style="position:absolute;left:1835;top:17;width:38;height:44;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YGmsMA&#10;AADcAAAADwAAAGRycy9kb3ducmV2LnhtbESPT4vCMBTE74LfITzBm6aK6NI1LSqIngT/gO7tbfO2&#10;LTYvpYlav70RhD0OM/MbZp62phJ3alxpWcFoGIEgzqwuOVdwOq4HXyCcR9ZYWSYFT3KQJt3OHGNt&#10;H7yn+8HnIkDYxaig8L6OpXRZQQbd0NbEwfuzjUEfZJNL3eAjwE0lx1E0lQZLDgsF1rQqKLsebkZB&#10;dbn+6uWPmZx2zzqjNW02s+NZqX6vXXyD8NT6//CnvdUKxtEM3mfCEZDJ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YGmsMAAADcAAAADwAAAAAAAAAAAAAAAACYAgAAZHJzL2Rv&#10;d25yZXYueG1sUEsFBgAAAAAEAAQA9QAAAIgDAAAAAA==&#10;" path="m23,24r-9,l16,25,31,44r7,l24,25,23,24xe" fillcolor="black" stroked="f">
                  <v:path arrowok="t" o:connecttype="custom" o:connectlocs="23,41;14,41;16,42;16,42;31,61;38,61;24,42;23,41" o:connectangles="0,0,0,0,0,0,0,0"/>
                </v:shape>
                <v:shape id="Freeform 14" o:spid="_x0000_s1039" style="position:absolute;left:1835;top:17;width:38;height:44;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mS6L4A&#10;AADcAAAADwAAAGRycy9kb3ducmV2LnhtbERP3QoBQRS+V95hOsodsyS0DKHElfJTuDt2jt3Nzplt&#10;Z7De3lwol1/f/3Rem0K8qHK5ZQW9bgSCOLE651TB6bjujEE4j6yxsEwKPuRgPms2phhr++Y9vQ4+&#10;FSGEXYwKMu/LWEqXZGTQdW1JHLi7rQz6AKtU6grfIdwUsh9FQ2kw59CQYUmrjJLH4WkUFJfHTS+v&#10;ZnDafcqE1rTZjI5npdqtejEB4an2f/HPvdUK+lFYG86EIyBn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jJkui+AAAA3AAAAA8AAAAAAAAAAAAAAAAAmAIAAGRycy9kb3ducmV2&#10;LnhtbFBLBQYAAAAABAAEAPUAAACDAwAAAAA=&#10;" path="m32,5r-9,l25,5r3,3l29,10r,3l21,19r11,l33,18r1,-3l34,10r,-3l32,5xe" fillcolor="black" stroked="f">
                  <v:path arrowok="t" o:connecttype="custom" o:connectlocs="32,22;23,22;25,22;28,25;29,27;29,30;21,36;32,36;33,35;34,32;34,27;34,24;32,22" o:connectangles="0,0,0,0,0,0,0,0,0,0,0,0,0"/>
                </v:shape>
              </v:group>
              <v:group id="Group 15" o:spid="_x0000_s1040" style="position:absolute;left:210;top:719;width:2;height:210" coordorigin="210,719" coordsize="2,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shape id="Freeform 16" o:spid="_x0000_s1041" style="position:absolute;left:210;top:719;width:2;height:210;visibility:visible;mso-wrap-style:square;v-text-anchor:top" coordsize="2,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vZHMMA&#10;AADcAAAADwAAAGRycy9kb3ducmV2LnhtbERPy2rCQBTdC/7DcIXudGKgqURH0YBSaEB8LFxeMtck&#10;mLkTM9OY/n1nUejycN6rzWAa0VPnassK5rMIBHFhdc2lgutlP12AcB5ZY2OZFPyQg816PFphqu2L&#10;T9SffSlCCLsUFVTet6mUrqjIoJvZljhwd9sZ9AF2pdQdvkK4aWQcRYk0WHNoqLClrKLicf42CpqP&#10;LH/38lAekq/TdZf3x+ftdlTqbTJslyA8Df5f/Of+1ArieZgfzo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vZHMMAAADcAAAADwAAAAAAAAAAAAAAAACYAgAAZHJzL2Rv&#10;d25yZXYueG1sUEsFBgAAAAAEAAQA9QAAAIgDAAAAAA==&#10;" path="m,l,210e" filled="f" strokeweight="1.6pt">
                  <v:path arrowok="t" o:connecttype="custom" o:connectlocs="0,719;0,929" o:connectangles="0,0"/>
                </v:shape>
              </v:group>
              <v:group id="Group 17" o:spid="_x0000_s1042" style="position:absolute;left:300;top:914;width:105;height:2" coordorigin="300,914" coordsize="1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shape id="Freeform 18" o:spid="_x0000_s1043" style="position:absolute;left:300;top:914;width:105;height:2;visibility:visible;mso-wrap-style:square;v-text-anchor:top" coordsize="1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AHAsMA&#10;AADcAAAADwAAAGRycy9kb3ducmV2LnhtbESPQYvCMBSE7wv+h/AEb2tqD7pUo4gg7GVBqxa8PZpn&#10;U2xeShNt/fdmYWGPw8x8w6w2g23EkzpfO1YwmyYgiEuna64UnE/7zy8QPiBrbByTghd52KxHHyvM&#10;tOv5SM88VCJC2GeowITQZlL60pBFP3UtcfRurrMYouwqqTvsI9w2Mk2SubRYc1ww2NLOUHnPH1bB&#10;T2FCcjnkVf+w9bXgxbVY6FapyXjYLkEEGsJ/+K/9rRWksxR+z8QjIN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AHAsMAAADcAAAADwAAAAAAAAAAAAAAAACYAgAAZHJzL2Rv&#10;d25yZXYueG1sUEsFBgAAAAAEAAQA9QAAAIgDAAAAAA==&#10;" path="m,l105,e" filled="f" strokeweight="1.6pt">
                  <v:path arrowok="t" o:connecttype="custom" o:connectlocs="0,0;105,0" o:connectangles="0,0"/>
                </v:shape>
              </v:group>
              <v:group id="Group 19" o:spid="_x0000_s1044" style="position:absolute;left:315;top:719;width:2;height:180" coordorigin="315,719" coordsize="2,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shape id="Freeform 20" o:spid="_x0000_s1045" style="position:absolute;left:315;top:719;width:2;height:180;visibility:visible;mso-wrap-style:square;v-text-anchor:top" coordsize="2,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CXzMYA&#10;AADcAAAADwAAAGRycy9kb3ducmV2LnhtbESPQWvCQBSE7wX/w/IEb3WjiJTUNTSlim3pIVo8P7Ov&#10;STT7NmbXGP99t1DwOMzMN8wi6U0tOmpdZVnBZByBIM6trrhQ8L1bPT6BcB5ZY22ZFNzIQbIcPCww&#10;1vbKGXVbX4gAYRejgtL7JpbS5SUZdGPbEAfvx7YGfZBtIXWL1wA3tZxG0VwarDgslNjQa0n5aXsx&#10;Cj4PdfrendPb11uH/Sw7fqz32Vyp0bB/eQbhqff38H97oxVMJzP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CXzMYAAADcAAAADwAAAAAAAAAAAAAAAACYAgAAZHJz&#10;L2Rvd25yZXYueG1sUEsFBgAAAAAEAAQA9QAAAIsDAAAAAA==&#10;" path="m,l,180e" filled="f" strokeweight="1.6pt">
                  <v:path arrowok="t" o:connecttype="custom" o:connectlocs="0,719;0,899" o:connectangles="0,0"/>
                </v:shape>
              </v:group>
              <v:group id="Group 21" o:spid="_x0000_s1046" style="position:absolute;left:465;top:719;width:2;height:210" coordorigin="465,719" coordsize="2,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shape id="Freeform 22" o:spid="_x0000_s1047" style="position:absolute;left:465;top:719;width:2;height:210;visibility:visible;mso-wrap-style:square;v-text-anchor:top" coordsize="2,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7k88YA&#10;AADcAAAADwAAAGRycy9kb3ducmV2LnhtbESPQWvCQBSE7wX/w/KE3pqNgmmJrqJCpdCAqDl4fGSf&#10;STD7Ns2uSfrvu4VCj8PMfMOsNqNpRE+dqy0rmEUxCOLC6ppLBfnl/eUNhPPIGhvLpOCbHGzWk6cV&#10;ptoOfKL+7EsRIOxSVFB536ZSuqIigy6yLXHwbrYz6IPsSqk7HALcNHIex4k0WHNYqLClfUXF/fww&#10;CprXfbbw8lAeks9Tvsv649f1elTqeTpulyA8jf4//Nf+0ArmswR+z4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7k88YAAADcAAAADwAAAAAAAAAAAAAAAACYAgAAZHJz&#10;L2Rvd25yZXYueG1sUEsFBgAAAAAEAAQA9QAAAIsDAAAAAA==&#10;" path="m,l,210e" filled="f" strokeweight="1.6pt">
                  <v:path arrowok="t" o:connecttype="custom" o:connectlocs="0,719;0,929" o:connectangles="0,0"/>
                </v:shape>
              </v:group>
              <v:group id="Group 23" o:spid="_x0000_s1048" style="position:absolute;left:555;top:719;width:120;height:210" coordorigin="555,719" coordsize="120,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shape id="Freeform 24" o:spid="_x0000_s1049" style="position:absolute;left:55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fNssMA&#10;AADcAAAADwAAAGRycy9kb3ducmV2LnhtbESPQWvCQBSE74X+h+UVequbeJA0uooWhB7qoba9P7LP&#10;bDD7XppdY/LvuwXB4zAz3zCrzehbNVAfGmED+SwDRVyJbbg28P21fylAhYhssRUmAxMF2KwfH1ZY&#10;WrnyJw3HWKsE4VCiARdjV2odKkcew0w64uSdpPcYk+xrbXu8Jrhv9TzLFtpjw2nBYUdvjqrz8eIN&#10;fMSpkJ8il8PvYYftyQ3TQgZjnp/G7RJUpDHew7f2uzUwz1/h/0w6An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fNssMAAADcAAAADwAAAAAAAAAAAAAAAACYAgAAZHJzL2Rv&#10;d25yZXYueG1sUEsFBgAAAAAEAAQA9QAAAIgDAAAAAA==&#10;" path="m30,l10,9,,28,,181r8,19l28,210r62,l110,202r10,-19l120,180r-90,l30,30r90,l111,11,93,1,30,xe" fillcolor="black" stroked="f">
                  <v:path arrowok="t" o:connecttype="custom" o:connectlocs="30,719;10,728;0,747;0,900;8,919;28,929;90,929;110,921;120,902;120,899;30,899;30,749;120,749;111,730;93,720;30,719" o:connectangles="0,0,0,0,0,0,0,0,0,0,0,0,0,0,0,0"/>
                </v:shape>
                <v:shape id="Freeform 25" o:spid="_x0000_s1050" style="position:absolute;left:55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uksAA&#10;AADcAAAADwAAAGRycy9kb3ducmV2LnhtbERPPWvDMBDdC/0P4grZGtkegnGimLRQ6JAMTZv9sC6W&#10;iXXnWqpj//tqKHR8vO9dPfteTTSGTthAvs5AETdiO24NfH2+PZegQkS22AuTgYUC1PvHhx1WVu78&#10;QdM5tiqFcKjQgItxqLQOjSOPYS0DceKuMnqMCY6ttiPeU7jvdZFlG+2x49TgcKBXR83t/OMNHONS&#10;yqXM5fR9esH+6qZlI5Mxq6f5sAUVaY7/4j/3uzVQFGl+OpOOgN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GuksAAAADcAAAADwAAAAAAAAAAAAAAAACYAgAAZHJzL2Rvd25y&#10;ZXYueG1sUEsFBgAAAAAEAAQA9QAAAIUDAAAAAA==&#10;" path="m120,150r-30,l90,180r30,l120,150xe" fillcolor="black" stroked="f">
                  <v:path arrowok="t" o:connecttype="custom" o:connectlocs="120,869;90,869;90,899;120,899;120,869" o:connectangles="0,0,0,0,0"/>
                </v:shape>
                <v:shape id="Freeform 26" o:spid="_x0000_s1051" style="position:absolute;left:55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0LCcMA&#10;AADcAAAADwAAAGRycy9kb3ducmV2LnhtbESPwWrDMBBE74X8g9hAb41sH4Jxo4SkEOihOTRt7ou1&#10;sUytXddSHPvvq0Khx2Fm3jCb3eQ7NdIQWmED+SoDRVyLbbkx8PlxfCpBhYhssRMmAzMF2G0XDxus&#10;rNz5ncZzbFSCcKjQgIuxr7QOtSOPYSU9cfKuMniMSQ6NtgPeE9x3usiytfbYclpw2NOLo/rrfPMG&#10;3uJcyqXM5fR9OmB3deO8ltGYx+W0fwYVaYr/4b/2qzVQFDn8nk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0LCcMAAADcAAAADwAAAAAAAAAAAAAAAACYAgAAZHJzL2Rv&#10;d25yZXYueG1sUEsFBgAAAAAEAAQA9QAAAIgDAAAAAA==&#10;" path="m120,30r-30,l90,55r30,l120,30xe" fillcolor="black" stroked="f">
                  <v:path arrowok="t" o:connecttype="custom" o:connectlocs="120,749;90,749;90,774;120,774;120,749" o:connectangles="0,0,0,0,0"/>
                </v:shape>
              </v:group>
              <v:group id="Group 27" o:spid="_x0000_s1052" style="position:absolute;left:915;top:719;width:120;height:210" coordorigin="915,719" coordsize="120,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Freeform 28" o:spid="_x0000_s1053" style="position:absolute;left:91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w5cMA&#10;AADcAAAADwAAAGRycy9kb3ducmV2LnhtbESPQWvCQBSE70L/w/IKvenGFCSkrtIWhB7qQav3R/aZ&#10;Dc2+l2bXmPz7bkHocZiZb5j1dvStGqgPjbCB5SIDRVyJbbg2cPrazQtQISJbbIXJwEQBtpuH2RpL&#10;Kzc+0HCMtUoQDiUacDF2pdahcuQxLKQjTt5Feo8xyb7WtsdbgvtW51m20h4bTgsOO3p3VH0fr97A&#10;Z5wKORdL2f/s37C9uGFayWDM0+P4+gIq0hj/w/f2hzWQ58/wdyYdAb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Mw5cMAAADcAAAADwAAAAAAAAAAAAAAAACYAgAAZHJzL2Rv&#10;d25yZXYueG1sUEsFBgAAAAAEAAQA9QAAAIgDAAAAAA==&#10;" path="m30,l,,,210r30,l30,75r33,l30,xe" fillcolor="black" stroked="f">
                  <v:path arrowok="t" o:connecttype="custom" o:connectlocs="30,719;0,719;0,929;30,929;30,794;63,794;30,719" o:connectangles="0,0,0,0,0,0,0"/>
                </v:shape>
                <v:shape id="Freeform 29" o:spid="_x0000_s1054" style="position:absolute;left:91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qokcMA&#10;AADcAAAADwAAAGRycy9kb3ducmV2LnhtbESPQWvCQBSE70L/w/IKvenGUCSkrtIWhB7qQav3R/aZ&#10;Dc2+l2bXmPz7bkHocZiZb5j1dvStGqgPjbCB5SIDRVyJbbg2cPrazQtQISJbbIXJwEQBtpuH2RpL&#10;Kzc+0HCMtUoQDiUacDF2pdahcuQxLKQjTt5Feo8xyb7WtsdbgvtW51m20h4bTgsOO3p3VH0fr97A&#10;Z5wKORdL2f/s37C9uGFayWDM0+P4+gIq0hj/w/f2hzWQ58/wdyYdAb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qokcMAAADcAAAADwAAAAAAAAAAAAAAAACYAgAAZHJzL2Rv&#10;d25yZXYueG1sUEsFBgAAAAAEAAQA9QAAAIgDAAAAAA==&#10;" path="m63,75r-33,l90,210r30,l120,135r-30,l63,75xe" fillcolor="black" stroked="f">
                  <v:path arrowok="t" o:connecttype="custom" o:connectlocs="63,794;30,794;90,929;120,929;120,854;90,854;63,794" o:connectangles="0,0,0,0,0,0,0"/>
                </v:shape>
                <v:shape id="Freeform 30" o:spid="_x0000_s1055" style="position:absolute;left:91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YNCsMA&#10;AADcAAAADwAAAGRycy9kb3ducmV2LnhtbESPQWvCQBSE70L/w/IKvenGQCWkrtIWhB7qQav3R/aZ&#10;Dc2+l2bXmPz7bkHocZiZb5j1dvStGqgPjbCB5SIDRVyJbbg2cPrazQtQISJbbIXJwEQBtpuH2RpL&#10;Kzc+0HCMtUoQDiUacDF2pdahcuQxLKQjTt5Feo8xyb7WtsdbgvtW51m20h4bTgsOO3p3VH0fr97A&#10;Z5wKORdL2f/s37C9uGFayWDM0+P4+gIq0hj/w/f2hzWQ58/wdyYdAb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YNCsMAAADcAAAADwAAAAAAAAAAAAAAAACYAgAAZHJzL2Rv&#10;d25yZXYueG1sUEsFBgAAAAAEAAQA9QAAAIgDAAAAAA==&#10;" path="m120,l90,r,135l120,135,120,xe" fillcolor="black" stroked="f">
                  <v:path arrowok="t" o:connecttype="custom" o:connectlocs="120,719;90,719;90,854;120,854;120,719" o:connectangles="0,0,0,0,0"/>
                </v:shape>
              </v:group>
              <v:group id="Group 31" o:spid="_x0000_s1056" style="position:absolute;left:1260;top:914;width:105;height:2" coordorigin="1260,914" coordsize="1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 id="Freeform 32" o:spid="_x0000_s1057" style="position:absolute;left:1260;top:914;width:105;height:2;visibility:visible;mso-wrap-style:square;v-text-anchor:top" coordsize="1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uJ8QA&#10;AADcAAAADwAAAGRycy9kb3ducmV2LnhtbESPQWvCQBSE70L/w/IKvemmOTQSXaUUCl6EGjWQ2yP7&#10;mg3Nvg3Z1aT/3hUEj8PMfMOst5PtxJUG3zpW8L5IQBDXTrfcKDgdv+dLED4ga+wck4J/8rDdvMzW&#10;mGs38oGuRWhEhLDPUYEJoc+l9LUhi37heuLo/brBYohyaKQecIxw28k0ST6kxZbjgsGevgzVf8XF&#10;KtiXJiTnn6IZL7atSs6qMtO9Um+v0+cKRKApPMOP9k4rSNMM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7bifEAAAA3AAAAA8AAAAAAAAAAAAAAAAAmAIAAGRycy9k&#10;b3ducmV2LnhtbFBLBQYAAAAABAAEAPUAAACJAwAAAAA=&#10;" path="m,l105,e" filled="f" strokeweight="1.6pt">
                  <v:path arrowok="t" o:connecttype="custom" o:connectlocs="0,0;105,0" o:connectangles="0,0"/>
                </v:shape>
              </v:group>
              <v:group id="Group 33" o:spid="_x0000_s1058" style="position:absolute;left:1275;top:719;width:2;height:180" coordorigin="1275,719" coordsize="2,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Freeform 34" o:spid="_x0000_s1059" style="position:absolute;left:1275;top:719;width:2;height:180;visibility:visible;mso-wrap-style:square;v-text-anchor:top" coordsize="2,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3y78YA&#10;AADcAAAADwAAAGRycy9kb3ducmV2LnhtbESPQWvCQBSE70L/w/IK3nTTUKRNXUXFSqv0EFs8P7PP&#10;JDX7NmbXGP+9KxR6HGbmG2Y87UwlWmpcaVnB0zACQZxZXXKu4Of7ffACwnlkjZVlUnAlB9PJQ2+M&#10;ibYXTqnd+lwECLsEFRTe14mULivIoBvamjh4B9sY9EE2udQNXgLcVDKOopE0WHJYKLCmRUHZcXs2&#10;Cjb7av7ZnubXr2WL3XP6u17t0pFS/cdu9gbCU+f/w3/tD60gjl/hfiYc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3y78YAAADcAAAADwAAAAAAAAAAAAAAAACYAgAAZHJz&#10;L2Rvd25yZXYueG1sUEsFBgAAAAAEAAQA9QAAAIsDAAAAAA==&#10;" path="m,l,180e" filled="f" strokeweight="1.6pt">
                  <v:path arrowok="t" o:connecttype="custom" o:connectlocs="0,719;0,899" o:connectangles="0,0"/>
                </v:shape>
              </v:group>
              <v:group id="Group 35" o:spid="_x0000_s1060" style="position:absolute;left:735;top:719;width:120;height:210" coordorigin="735,719" coordsize="120,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 id="Freeform 36" o:spid="_x0000_s1061" style="position:absolute;left:73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Sd1MMA&#10;AADcAAAADwAAAGRycy9kb3ducmV2LnhtbESPQWvCQBSE74X+h+UVequbWJAQXUULQg/1UKv3R/aZ&#10;DWbfS7NrTP59t1DocZiZb5jVZvStGqgPjbCBfJaBIq7ENlwbOH3tXwpQISJbbIXJwEQBNuvHhxWW&#10;Vu78ScMx1ipBOJRowMXYlVqHypHHMJOOOHkX6T3GJPta2x7vCe5bPc+yhfbYcFpw2NGbo+p6vHkD&#10;H3Eq5Fzkcvg+7LC9uGFayGDM89O4XYKKNMb/8F/73RqYv+bweyYd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Sd1MMAAADcAAAADwAAAAAAAAAAAAAAAACYAgAAZHJzL2Rv&#10;d25yZXYueG1sUEsFBgAAAAAEAAQA9QAAAIgDAAAAAA==&#10;" path="m30,l10,9,,28,,181r8,19l28,210r62,l110,202r10,-19l120,180r-90,l30,30r90,l112,11,93,1,30,xe" fillcolor="black" stroked="f">
                  <v:path arrowok="t" o:connecttype="custom" o:connectlocs="30,719;10,728;0,747;0,900;8,919;28,929;90,929;110,921;120,902;120,899;30,899;30,749;120,749;112,730;93,720;30,719" o:connectangles="0,0,0,0,0,0,0,0,0,0,0,0,0,0,0,0"/>
                </v:shape>
                <v:shape id="Freeform 37" o:spid="_x0000_s1062" style="position:absolute;left:73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YDo8MA&#10;AADcAAAADwAAAGRycy9kb3ducmV2LnhtbESPQWvCQBSE70L/w/IKvenGFCSkrtIWhB7qQav3R/aZ&#10;Dc2+l2bXmPz7bkHocZiZb5j1dvStGqgPjbCB5SIDRVyJbbg2cPrazQtQISJbbIXJwEQBtpuH2RpL&#10;Kzc+0HCMtUoQDiUacDF2pdahcuQxLKQjTt5Feo8xyb7WtsdbgvtW51m20h4bTgsOO3p3VH0fr97A&#10;Z5wKORdL2f/s37C9uGFayWDM0+P4+gIq0hj/w/f2hzWQP+fwdyYdAb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YDo8MAAADcAAAADwAAAAAAAAAAAAAAAACYAgAAZHJzL2Rv&#10;d25yZXYueG1sUEsFBgAAAAAEAAQA9QAAAIgDAAAAAA==&#10;" path="m120,30r-30,l90,180r30,l120,30xe" fillcolor="black" stroked="f">
                  <v:path arrowok="t" o:connecttype="custom" o:connectlocs="120,749;90,749;90,899;120,899;120,749" o:connectangles="0,0,0,0,0"/>
                </v:shape>
              </v:group>
              <v:group id="Group 38" o:spid="_x0000_s1063" style="position:absolute;left:1403;top:719;width:150;height:210" coordorigin="1403,719" coordsize="150,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Freeform 39" o:spid="_x0000_s1064" style="position:absolute;left:1403;top:719;width:150;height:210;visibility:visible;mso-wrap-style:square;v-text-anchor:top" coordsize="15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FrucUA&#10;AADcAAAADwAAAGRycy9kb3ducmV2LnhtbESPX2vCQBDE3wt+h2OFvtVLtVhJPUXaCvVN478+Lrlt&#10;Eszthtyp8dv3CkIfh5n5DTOdd65WF2p9JWzgeZCAIs7FVlwY2G2XTxNQPiBbrIXJwI08zGe9hymm&#10;Vq68oUsWChUh7FM0UIbQpFr7vCSHfiANcfR+pHUYomwLbVu8Rrir9TBJxtphxXGhxIbeS8pP2dkZ&#10;SOT4vf50Mip240n2sZLl4fW8N+ax3y3eQAXqwn/43v6yBoajF/g7E4+An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Wu5xQAAANwAAAAPAAAAAAAAAAAAAAAAAJgCAABkcnMv&#10;ZG93bnJldi54bWxQSwUGAAAAAAQABAD1AAAAigMAAAAA&#10;" path="m90,l60,,,210r30,l43,165r94,l128,135r-30,l52,135,75,50r29,l90,xe" fillcolor="black" stroked="f">
                  <v:path arrowok="t" o:connecttype="custom" o:connectlocs="90,719;60,719;0,929;30,929;43,884;137,884;128,854;98,854;52,854;75,769;104,769;90,719" o:connectangles="0,0,0,0,0,0,0,0,0,0,0,0"/>
                </v:shape>
                <v:shape id="Freeform 40" o:spid="_x0000_s1065" style="position:absolute;left:1403;top:719;width:150;height:210;visibility:visible;mso-wrap-style:square;v-text-anchor:top" coordsize="15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3OIsUA&#10;AADcAAAADwAAAGRycy9kb3ducmV2LnhtbESPX2vCQBDE3wt+h2OFvtVLlVpJPUXaCvVN478+Lrlt&#10;Eszthtyp8dv3CkIfh5n5DTOdd65WF2p9JWzgeZCAIs7FVlwY2G2XTxNQPiBbrIXJwI08zGe9hymm&#10;Vq68oUsWChUh7FM0UIbQpFr7vCSHfiANcfR+pHUYomwLbVu8Rrir9TBJxtphxXGhxIbeS8pP2dkZ&#10;SOT4vf50Mip240n2sZLl4fW8N+ax3y3eQAXqwn/43v6yBoajF/g7E4+An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c4ixQAAANwAAAAPAAAAAAAAAAAAAAAAAJgCAABkcnMv&#10;ZG93bnJldi54bWxQSwUGAAAAAAQABAD1AAAAigMAAAAA&#10;" path="m137,165r-31,l118,210r32,l137,165xe" fillcolor="black" stroked="f">
                  <v:path arrowok="t" o:connecttype="custom" o:connectlocs="137,884;106,884;118,929;150,929;137,884" o:connectangles="0,0,0,0,0"/>
                </v:shape>
                <v:shape id="Freeform 41" o:spid="_x0000_s1066" style="position:absolute;left:1403;top:719;width:150;height:210;visibility:visible;mso-wrap-style:square;v-text-anchor:top" coordsize="15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VcUA&#10;AADcAAAADwAAAGRycy9kb3ducmV2LnhtbESPX2vCQBDE3wv9DscW+lYvVUgleoq0Fdo3G/8+Lrk1&#10;CeZ2Q+7U9Nt7hYKPw8z8hpnOe9eoC3W+FjbwOkhAERdiay4NbNbLlzEoH5AtNsJk4Jc8zGePD1PM&#10;rFz5hy55KFWEsM/QQBVCm2nti4oc+oG0xNE7SucwRNmV2nZ4jXDX6GGSpNphzXGhwpbeKypO+dkZ&#10;SGR/WH06GZWbdJx/fMty93beGvP81C8moAL14R7+b39ZA8NRCn9n4hH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v1BVxQAAANwAAAAPAAAAAAAAAAAAAAAAAJgCAABkcnMv&#10;ZG93bnJldi54bWxQSwUGAAAAAAQABAD1AAAAigMAAAAA&#10;" path="m104,50r-29,l98,135r30,l104,50xe" fillcolor="black" stroked="f">
                  <v:path arrowok="t" o:connecttype="custom" o:connectlocs="104,769;75,769;98,854;128,854;104,769" o:connectangles="0,0,0,0,0"/>
                </v:shape>
              </v:group>
              <v:group id="Group 42" o:spid="_x0000_s1067" style="position:absolute;left:1605;top:719;width:120;height:210" coordorigin="1605,719" coordsize="120,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shape id="Freeform 43" o:spid="_x0000_s1068" style="position:absolute;left:160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40ScAA&#10;AADcAAAADwAAAGRycy9kb3ducmV2LnhtbERPS2vCQBC+C/0PyxR6040WJERXsYLQQz3Ux33Ijtlg&#10;dibNbmPy77uHgseP773eDr5RPXWhFjYwn2WgiEuxNVcGLufDNAcVIrLFRpgMjBRgu3mZrLGw8uBv&#10;6k+xUimEQ4EGXIxtoXUoHXkMM2mJE3eTzmNMsKu07fCRwn2jF1m21B5rTg0OW9o7Ku+nX2/gK465&#10;XPO5HH+OH9jcXD8upTfm7XXYrUBFGuJT/O/+tAYW72ltOpOOgN7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v40ScAAAADcAAAADwAAAAAAAAAAAAAAAACYAgAAZHJzL2Rvd25y&#10;ZXYueG1sUEsFBgAAAAAEAAQA9QAAAIUDAAAAAA==&#10;" path="m,l,210r90,l110,202r10,-19l120,180r-90,l30,120r83,l98,105,113,90r-83,l30,30r90,l112,11,93,1,,xe" fillcolor="black" stroked="f">
                  <v:path arrowok="t" o:connecttype="custom" o:connectlocs="0,719;0,929;90,929;110,921;120,902;120,899;30,899;30,839;113,839;98,824;113,809;30,809;30,749;120,749;112,730;93,720;0,719" o:connectangles="0,0,0,0,0,0,0,0,0,0,0,0,0,0,0,0,0"/>
                </v:shape>
                <v:shape id="Freeform 44" o:spid="_x0000_s1069" style="position:absolute;left:160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R0sMA&#10;AADcAAAADwAAAGRycy9kb3ducmV2LnhtbESPQWvCQBSE74X+h+UVeqsbLUgaXcUKhR7qQa33R/aZ&#10;DWbfS7NrTP59t1DwOMzMN8xyPfhG9dSFWtjAdJKBIi7F1lwZ+D5+vOSgQkS22AiTgZECrFePD0ss&#10;rNx4T/0hVipBOBRowMXYFlqH0pHHMJGWOHln6TzGJLtK2w5vCe4bPcuyufZYc1pw2NLWUXk5XL2B&#10;rzjmcsqnsvvZvWNzdv04l96Y56dhswAVaYj38H/70xqYvb7B35l0BP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KR0sMAAADcAAAADwAAAAAAAAAAAAAAAACYAgAAZHJzL2Rv&#10;d25yZXYueG1sUEsFBgAAAAAEAAQA9QAAAIgDAAAAAA==&#10;" path="m113,120r-23,l90,180r30,l120,128r-7,-8xe" fillcolor="black" stroked="f">
                  <v:path arrowok="t" o:connecttype="custom" o:connectlocs="113,839;90,839;90,899;120,899;120,847;113,839" o:connectangles="0,0,0,0,0,0"/>
                </v:shape>
                <v:shape id="Freeform 45" o:spid="_x0000_s1070" style="position:absolute;left:160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5LMsAA&#10;AADcAAAADwAAAGRycy9kb3ducmV2LnhtbERPS2vCQBC+C/0PyxR6041SJERXsYLQQz3Ux33Ijtlg&#10;dibNbmPy77uHgseP773eDr5RPXWhFjYwn2WgiEuxNVcGLufDNAcVIrLFRpgMjBRgu3mZrLGw8uBv&#10;6k+xUimEQ4EGXIxtoXUoHXkMM2mJE3eTzmNMsKu07fCRwn2jF1m21B5rTg0OW9o7Ku+nX2/gK465&#10;XPO5HH+OH9jcXD8upTfm7XXYrUBFGuJT/O/+tAYW72l+OpOOgN7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5LMsAAAADcAAAADwAAAAAAAAAAAAAAAACYAgAAZHJzL2Rvd25y&#10;ZXYueG1sUEsFBgAAAAAEAAQA9QAAAIUDAAAAAA==&#10;" path="m120,30r-30,l90,90r23,l120,83r,-53xe" fillcolor="black" stroked="f">
                  <v:path arrowok="t" o:connecttype="custom" o:connectlocs="120,749;90,749;90,809;113,809;120,802;120,749" o:connectangles="0,0,0,0,0,0"/>
                </v:shape>
              </v:group>
              <v:group id="Group 46" o:spid="_x0000_s1071" style="position:absolute;top:719;width:120;height:210" coordorigin=",719" coordsize="120,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shape id="Freeform 47" o:spid="_x0000_s1072" style="position:absolute;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Bw3sMA&#10;AADcAAAADwAAAGRycy9kb3ducmV2LnhtbESPQWvCQBSE70L/w/IKvenGUCSkrtIWhB7qQav3R/aZ&#10;Dc2+l2bXmPz7bkHocZiZb5j1dvStGqgPjbCB5SIDRVyJbbg2cPrazQtQISJbbIXJwEQBtpuH2RpL&#10;Kzc+0HCMtUoQDiUacDF2pdahcuQxLKQjTt5Feo8xyb7WtsdbgvtW51m20h4bTgsOO3p3VH0fr97A&#10;Z5wKORdL2f/s37C9uGFayWDM0+P4+gIq0hj/w/f2hzWQP+fwdyYdAb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Bw3sMAAADcAAAADwAAAAAAAAAAAAAAAACYAgAAZHJzL2Rv&#10;d25yZXYueG1sUEsFBgAAAAAEAAQA9QAAAIgDAAAAAA==&#10;" path="m30,150l,150r,33l10,202r20,8l92,210r20,-10l120,181r,-1l30,180r,-30xe" fillcolor="black" stroked="f">
                  <v:path arrowok="t" o:connecttype="custom" o:connectlocs="30,869;0,869;0,902;10,921;30,929;92,929;112,919;120,900;120,899;30,899;30,869" o:connectangles="0,0,0,0,0,0,0,0,0,0,0"/>
                </v:shape>
                <v:shape id="Freeform 48" o:spid="_x0000_s1073" style="position:absolute;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VRcMA&#10;AADcAAAADwAAAGRycy9kb3ducmV2LnhtbESPQWvCQBSE70L/w/KE3nSjFQnRVWyh0EM9VNv7I/vM&#10;BrPvpdltTP69Wyj0OMzMN8x2P/hG9dSFWtjAYp6BIi7F1lwZ+Dy/znJQISJbbITJwEgB9ruHyRYL&#10;Kzf+oP4UK5UgHAo04GJsC61D6chjmEtLnLyLdB5jkl2lbYe3BPeNXmbZWnusOS04bOnFUXk9/XgD&#10;73HM5StfyPH7+IzNxfXjWnpjHqfDYQMq0hD/w3/tN2tguXqC3zPpCO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zVRcMAAADcAAAADwAAAAAAAAAAAAAAAACYAgAAZHJzL2Rv&#10;d25yZXYueG1sUEsFBgAAAAAEAAQA9QAAAIgDAAAAAA==&#10;" path="m90,l27,1,8,11,,30,1,73,11,88r20,13l78,125r12,7l90,150r,30l120,180r,-51l120,117r-6,-10l100,100,41,71,30,65r,-1l30,30r90,l120,27,112,8,90,xe" fillcolor="black" stroked="f">
                  <v:path arrowok="t" o:connecttype="custom" o:connectlocs="90,719;27,720;8,730;0,749;1,792;11,807;31,820;78,844;90,851;90,851;90,869;90,899;120,899;120,848;120,836;114,826;100,819;41,790;30,784;30,783;30,749;120,749;120,746;112,727;90,719" o:connectangles="0,0,0,0,0,0,0,0,0,0,0,0,0,0,0,0,0,0,0,0,0,0,0,0,0"/>
                </v:shape>
                <v:shape id="Freeform 49" o:spid="_x0000_s1074" style="position:absolute;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VNMcMA&#10;AADcAAAADwAAAGRycy9kb3ducmV2LnhtbESPQWvCQBSE70L/w/IKvelGEQmpq7SC0EM9VO39kX1m&#10;Q7PvpdltTP69KxQ8DjPzDbPeDr5RPXWhFjYwn2WgiEuxNVcGzqf9NAcVIrLFRpgMjBRgu3marLGw&#10;cuUv6o+xUgnCoUADLsa20DqUjjyGmbTEybtI5zEm2VXadnhNcN/oRZattMea04LDlnaOyp/jnzfw&#10;GcdcvvO5HH4P79hcXD+upDfm5Xl4ewUVaYiP8H/7wxpYLJdwP5OOgN7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VNMcMAAADcAAAADwAAAAAAAAAAAAAAAACYAgAAZHJzL2Rv&#10;d25yZXYueG1sUEsFBgAAAAAEAAQA9QAAAIgDAAAAAA==&#10;" path="m120,30r-30,l91,55r29,l120,30xe" fillcolor="black" stroked="f">
                  <v:path arrowok="t" o:connecttype="custom" o:connectlocs="120,749;90,749;91,774;120,774;120,749" o:connectangles="0,0,0,0,0"/>
                </v:shape>
              </v:group>
              <v:group id="Group 50" o:spid="_x0000_s1075" style="position:absolute;left:1770;top:719;width:120;height:210" coordorigin="1770,719" coordsize="120,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Freeform 51" o:spid="_x0000_s1076" style="position:absolute;left:1770;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t23cMA&#10;AADcAAAADwAAAGRycy9kb3ducmV2LnhtbESPQWvCQBSE70L/w/IK3nSjSAipq7QFoYd6qLb3R/aZ&#10;Dc2+l2bXmPz7bqHgcZiZb5jtfvStGqgPjbCB1TIDRVyJbbg28Hk+LApQISJbbIXJwEQB9ruH2RZL&#10;Kzf+oOEUa5UgHEo04GLsSq1D5chjWEpHnLyL9B5jkn2tbY+3BPetXmdZrj02nBYcdvTqqPo+Xb2B&#10;9zgV8lWs5PhzfMH24oYpl8GY+eP4/AQq0hjv4f/2mzWw3uTwdyYdAb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t23cMAAADcAAAADwAAAAAAAAAAAAAAAACYAgAAZHJzL2Rv&#10;d25yZXYueG1sUEsFBgAAAAAEAAQA9QAAAIgDAAAAAA==&#10;" path="m30,150l,150r,33l10,202r20,8l92,210r20,-10l120,181r,-1l30,180r,-30xe" fillcolor="black" stroked="f">
                  <v:path arrowok="t" o:connecttype="custom" o:connectlocs="30,869;0,869;0,902;10,921;30,929;92,929;112,919;120,900;120,899;30,899;30,869" o:connectangles="0,0,0,0,0,0,0,0,0,0,0"/>
                </v:shape>
                <v:shape id="Freeform 52" o:spid="_x0000_s1077" style="position:absolute;left:1770;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fTRsMA&#10;AADcAAAADwAAAGRycy9kb3ducmV2LnhtbESPQWvCQBSE70L/w/IKvelGKRpSV6lCoYd6qLb3R/aZ&#10;Dc2+l2a3Mfn3rlDwOMzMN8x6O/hG9dSFWtjAfJaBIi7F1lwZ+Dq9TXNQISJbbITJwEgBtpuHyRoL&#10;Kxf+pP4YK5UgHAo04GJsC61D6chjmElLnLyzdB5jkl2lbYeXBPeNXmTZUnusOS04bGnvqPw5/nkD&#10;H3HM5Tufy+H3sMPm7PpxKb0xT4/D6wuoSEO8h//b79bA4nkFtzPpCO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fTRsMAAADcAAAADwAAAAAAAAAAAAAAAACYAgAAZHJzL2Rv&#10;d25yZXYueG1sUEsFBgAAAAAEAAQA9QAAAIgDAAAAAA==&#10;" path="m90,l27,1,8,11,,30,1,73,11,88r20,13l78,125r12,7l90,150r,30l120,180r,-51l120,117r-6,-10l100,100,41,71,30,65r,-1l30,30r90,l120,27,112,8,90,xe" fillcolor="black" stroked="f">
                  <v:path arrowok="t" o:connecttype="custom" o:connectlocs="90,719;27,720;8,730;0,749;1,792;11,807;31,820;78,844;90,851;90,851;90,869;90,899;120,899;120,848;120,836;114,826;100,819;41,790;30,784;30,783;30,749;120,749;120,746;112,727;90,719" o:connectangles="0,0,0,0,0,0,0,0,0,0,0,0,0,0,0,0,0,0,0,0,0,0,0,0,0"/>
                </v:shape>
                <v:shape id="Freeform 53" o:spid="_x0000_s1078" style="position:absolute;left:1770;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hHNMAA&#10;AADcAAAADwAAAGRycy9kb3ducmV2LnhtbERPS2vCQBC+C/0PyxR6041SJERXsYLQQz3Ux33Ijtlg&#10;dibNbmPy77uHgseP773eDr5RPXWhFjYwn2WgiEuxNVcGLufDNAcVIrLFRpgMjBRgu3mZrLGw8uBv&#10;6k+xUimEQ4EGXIxtoXUoHXkMM2mJE3eTzmNMsKu07fCRwn2jF1m21B5rTg0OW9o7Ku+nX2/gK465&#10;XPO5HH+OH9jcXD8upTfm7XXYrUBFGuJT/O/+tAYW72ltOpOOgN7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vhHNMAAAADcAAAADwAAAAAAAAAAAAAAAACYAgAAZHJzL2Rvd25y&#10;ZXYueG1sUEsFBgAAAAAEAAQA9QAAAIUDAAAAAA==&#10;" path="m120,30r-30,l90,55r30,l120,30xe" fillcolor="black" stroked="f">
                  <v:path arrowok="t" o:connecttype="custom" o:connectlocs="120,749;90,749;90,774;120,774;120,749" o:connectangles="0,0,0,0,0"/>
                </v:shape>
              </v:group>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DB862DAE"/>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1682C032"/>
    <w:lvl w:ilvl="0">
      <w:start w:val="1"/>
      <w:numFmt w:val="decimal"/>
      <w:pStyle w:val="ListNumber2"/>
      <w:lvlText w:val="%1."/>
      <w:lvlJc w:val="left"/>
      <w:pPr>
        <w:tabs>
          <w:tab w:val="num" w:pos="720"/>
        </w:tabs>
        <w:ind w:left="720" w:hanging="360"/>
      </w:pPr>
    </w:lvl>
  </w:abstractNum>
  <w:abstractNum w:abstractNumId="2" w15:restartNumberingAfterBreak="0">
    <w:nsid w:val="FFFFFF83"/>
    <w:multiLevelType w:val="singleLevel"/>
    <w:tmpl w:val="E160D884"/>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8"/>
    <w:multiLevelType w:val="singleLevel"/>
    <w:tmpl w:val="609A80A8"/>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91E209BE"/>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0265634"/>
    <w:multiLevelType w:val="multilevel"/>
    <w:tmpl w:val="D274574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6" w15:restartNumberingAfterBreak="0">
    <w:nsid w:val="15C725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F06249"/>
    <w:multiLevelType w:val="multilevel"/>
    <w:tmpl w:val="5D842042"/>
    <w:styleLink w:val="HeadingsList"/>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8" w15:restartNumberingAfterBreak="0">
    <w:nsid w:val="306304FD"/>
    <w:multiLevelType w:val="hybridMultilevel"/>
    <w:tmpl w:val="19F2C394"/>
    <w:lvl w:ilvl="0" w:tplc="A54E4256">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E46900"/>
    <w:multiLevelType w:val="hybridMultilevel"/>
    <w:tmpl w:val="3978F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92272F"/>
    <w:multiLevelType w:val="hybridMultilevel"/>
    <w:tmpl w:val="19F2C394"/>
    <w:lvl w:ilvl="0" w:tplc="A54E4256">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3558A2"/>
    <w:multiLevelType w:val="hybridMultilevel"/>
    <w:tmpl w:val="2998F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AC16E5"/>
    <w:multiLevelType w:val="hybridMultilevel"/>
    <w:tmpl w:val="AE54789E"/>
    <w:lvl w:ilvl="0" w:tplc="8CE25C6A">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6E3F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8D92BEF"/>
    <w:multiLevelType w:val="hybridMultilevel"/>
    <w:tmpl w:val="AE54789E"/>
    <w:lvl w:ilvl="0" w:tplc="8CE25C6A">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C93896"/>
    <w:multiLevelType w:val="hybridMultilevel"/>
    <w:tmpl w:val="FD4A9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134DDD"/>
    <w:multiLevelType w:val="hybridMultilevel"/>
    <w:tmpl w:val="0C9C18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7"/>
  </w:num>
  <w:num w:numId="7">
    <w:abstractNumId w:val="5"/>
  </w:num>
  <w:num w:numId="8">
    <w:abstractNumId w:val="14"/>
  </w:num>
  <w:num w:numId="9">
    <w:abstractNumId w:val="10"/>
  </w:num>
  <w:num w:numId="10">
    <w:abstractNumId w:val="16"/>
  </w:num>
  <w:num w:numId="11">
    <w:abstractNumId w:val="12"/>
  </w:num>
  <w:num w:numId="12">
    <w:abstractNumId w:val="8"/>
  </w:num>
  <w:num w:numId="13">
    <w:abstractNumId w:val="15"/>
  </w:num>
  <w:num w:numId="14">
    <w:abstractNumId w:val="13"/>
  </w:num>
  <w:num w:numId="15">
    <w:abstractNumId w:val="11"/>
  </w:num>
  <w:num w:numId="16">
    <w:abstractNumId w:val="6"/>
  </w:num>
  <w:num w:numId="17">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attachedTemplate r:id="rId1"/>
  <w:stylePaneFormatFilter w:val="0021" w:allStyles="1" w:customStyles="0" w:latentStyles="0" w:stylesInUse="0" w:headingStyles="1"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2E5"/>
    <w:rsid w:val="00004923"/>
    <w:rsid w:val="00010C4B"/>
    <w:rsid w:val="00011658"/>
    <w:rsid w:val="00020EFB"/>
    <w:rsid w:val="00025090"/>
    <w:rsid w:val="00025349"/>
    <w:rsid w:val="00026820"/>
    <w:rsid w:val="00027516"/>
    <w:rsid w:val="000301ED"/>
    <w:rsid w:val="0003158A"/>
    <w:rsid w:val="00036F56"/>
    <w:rsid w:val="00037CEC"/>
    <w:rsid w:val="00041265"/>
    <w:rsid w:val="000421A7"/>
    <w:rsid w:val="000423F1"/>
    <w:rsid w:val="00043655"/>
    <w:rsid w:val="000449A1"/>
    <w:rsid w:val="00047469"/>
    <w:rsid w:val="000508E1"/>
    <w:rsid w:val="0005218C"/>
    <w:rsid w:val="00053BD1"/>
    <w:rsid w:val="00054980"/>
    <w:rsid w:val="00055BB0"/>
    <w:rsid w:val="0005634B"/>
    <w:rsid w:val="00057A79"/>
    <w:rsid w:val="00063626"/>
    <w:rsid w:val="00067B9A"/>
    <w:rsid w:val="00070C49"/>
    <w:rsid w:val="00072550"/>
    <w:rsid w:val="0007463B"/>
    <w:rsid w:val="000749DA"/>
    <w:rsid w:val="00075AB4"/>
    <w:rsid w:val="00083817"/>
    <w:rsid w:val="00084238"/>
    <w:rsid w:val="000862E2"/>
    <w:rsid w:val="00095404"/>
    <w:rsid w:val="00095A2F"/>
    <w:rsid w:val="00097D30"/>
    <w:rsid w:val="000A050C"/>
    <w:rsid w:val="000A1A1B"/>
    <w:rsid w:val="000A698F"/>
    <w:rsid w:val="000B723A"/>
    <w:rsid w:val="000C43B8"/>
    <w:rsid w:val="000C5AE9"/>
    <w:rsid w:val="000C5C4F"/>
    <w:rsid w:val="000C6EA7"/>
    <w:rsid w:val="000D0A5E"/>
    <w:rsid w:val="000D2B44"/>
    <w:rsid w:val="000D5CD5"/>
    <w:rsid w:val="000D6EC7"/>
    <w:rsid w:val="000E2905"/>
    <w:rsid w:val="000E3016"/>
    <w:rsid w:val="000F02CB"/>
    <w:rsid w:val="000F3E57"/>
    <w:rsid w:val="000F492B"/>
    <w:rsid w:val="000F54AA"/>
    <w:rsid w:val="000F66FD"/>
    <w:rsid w:val="00101F9E"/>
    <w:rsid w:val="001035C7"/>
    <w:rsid w:val="001103C7"/>
    <w:rsid w:val="00110C94"/>
    <w:rsid w:val="00112785"/>
    <w:rsid w:val="00115644"/>
    <w:rsid w:val="00116B99"/>
    <w:rsid w:val="00117910"/>
    <w:rsid w:val="00120CDB"/>
    <w:rsid w:val="00122A60"/>
    <w:rsid w:val="00123EF8"/>
    <w:rsid w:val="001267E1"/>
    <w:rsid w:val="00131096"/>
    <w:rsid w:val="0013499E"/>
    <w:rsid w:val="00140AE1"/>
    <w:rsid w:val="00141169"/>
    <w:rsid w:val="00142E96"/>
    <w:rsid w:val="00143B6B"/>
    <w:rsid w:val="001458FD"/>
    <w:rsid w:val="001474B3"/>
    <w:rsid w:val="001522B5"/>
    <w:rsid w:val="001524A3"/>
    <w:rsid w:val="001558A7"/>
    <w:rsid w:val="00160A83"/>
    <w:rsid w:val="00161A8C"/>
    <w:rsid w:val="00163BDC"/>
    <w:rsid w:val="00172AB8"/>
    <w:rsid w:val="001825D5"/>
    <w:rsid w:val="0018396D"/>
    <w:rsid w:val="001841D1"/>
    <w:rsid w:val="00186CE0"/>
    <w:rsid w:val="00190ECC"/>
    <w:rsid w:val="00192B19"/>
    <w:rsid w:val="00193416"/>
    <w:rsid w:val="001943F9"/>
    <w:rsid w:val="00195305"/>
    <w:rsid w:val="001966E2"/>
    <w:rsid w:val="001A4FA7"/>
    <w:rsid w:val="001A55FA"/>
    <w:rsid w:val="001B0818"/>
    <w:rsid w:val="001B0A0A"/>
    <w:rsid w:val="001B54C3"/>
    <w:rsid w:val="001C00F7"/>
    <w:rsid w:val="001C3F02"/>
    <w:rsid w:val="001D36FD"/>
    <w:rsid w:val="001D4DAC"/>
    <w:rsid w:val="001D7A46"/>
    <w:rsid w:val="001E18E0"/>
    <w:rsid w:val="001E46BB"/>
    <w:rsid w:val="001E692D"/>
    <w:rsid w:val="001E6F0E"/>
    <w:rsid w:val="001E73AD"/>
    <w:rsid w:val="001F19B4"/>
    <w:rsid w:val="001F2322"/>
    <w:rsid w:val="001F63CF"/>
    <w:rsid w:val="00203D68"/>
    <w:rsid w:val="00211099"/>
    <w:rsid w:val="002133CD"/>
    <w:rsid w:val="00226230"/>
    <w:rsid w:val="002270D4"/>
    <w:rsid w:val="0022731D"/>
    <w:rsid w:val="00233B7C"/>
    <w:rsid w:val="00233E7B"/>
    <w:rsid w:val="00236852"/>
    <w:rsid w:val="0023763A"/>
    <w:rsid w:val="0023783F"/>
    <w:rsid w:val="00237C0D"/>
    <w:rsid w:val="00243376"/>
    <w:rsid w:val="00243974"/>
    <w:rsid w:val="00244054"/>
    <w:rsid w:val="00246CA7"/>
    <w:rsid w:val="00247A0A"/>
    <w:rsid w:val="00247AC0"/>
    <w:rsid w:val="00252EA0"/>
    <w:rsid w:val="0025429F"/>
    <w:rsid w:val="00260AAB"/>
    <w:rsid w:val="00260AEC"/>
    <w:rsid w:val="00261608"/>
    <w:rsid w:val="00261CAC"/>
    <w:rsid w:val="0026285D"/>
    <w:rsid w:val="0026398A"/>
    <w:rsid w:val="00264F66"/>
    <w:rsid w:val="002651FE"/>
    <w:rsid w:val="002653E4"/>
    <w:rsid w:val="002655D7"/>
    <w:rsid w:val="0026569C"/>
    <w:rsid w:val="00267AB3"/>
    <w:rsid w:val="00267F16"/>
    <w:rsid w:val="00267F41"/>
    <w:rsid w:val="00271B63"/>
    <w:rsid w:val="00272F4F"/>
    <w:rsid w:val="002754B5"/>
    <w:rsid w:val="00275B01"/>
    <w:rsid w:val="00276360"/>
    <w:rsid w:val="002774B9"/>
    <w:rsid w:val="00277607"/>
    <w:rsid w:val="00280A64"/>
    <w:rsid w:val="002846D5"/>
    <w:rsid w:val="002853EF"/>
    <w:rsid w:val="00286918"/>
    <w:rsid w:val="002876B2"/>
    <w:rsid w:val="0029297A"/>
    <w:rsid w:val="0029392F"/>
    <w:rsid w:val="002939B3"/>
    <w:rsid w:val="00294365"/>
    <w:rsid w:val="0029455D"/>
    <w:rsid w:val="00294972"/>
    <w:rsid w:val="002A081C"/>
    <w:rsid w:val="002A150B"/>
    <w:rsid w:val="002C0028"/>
    <w:rsid w:val="002C1BFF"/>
    <w:rsid w:val="002C407C"/>
    <w:rsid w:val="002C6C64"/>
    <w:rsid w:val="002D189E"/>
    <w:rsid w:val="002D18FF"/>
    <w:rsid w:val="002D4AA3"/>
    <w:rsid w:val="002D4FF5"/>
    <w:rsid w:val="002E2749"/>
    <w:rsid w:val="002E34A9"/>
    <w:rsid w:val="002E3C49"/>
    <w:rsid w:val="002E3E8C"/>
    <w:rsid w:val="002E51F7"/>
    <w:rsid w:val="002E5FF0"/>
    <w:rsid w:val="002F0EDD"/>
    <w:rsid w:val="002F6796"/>
    <w:rsid w:val="002F6E25"/>
    <w:rsid w:val="003015CA"/>
    <w:rsid w:val="00304204"/>
    <w:rsid w:val="00312227"/>
    <w:rsid w:val="00314685"/>
    <w:rsid w:val="0031524C"/>
    <w:rsid w:val="00315C38"/>
    <w:rsid w:val="003179BF"/>
    <w:rsid w:val="003259D9"/>
    <w:rsid w:val="003263AB"/>
    <w:rsid w:val="00326C5F"/>
    <w:rsid w:val="0033287C"/>
    <w:rsid w:val="003336B2"/>
    <w:rsid w:val="00334A3A"/>
    <w:rsid w:val="003361E4"/>
    <w:rsid w:val="00340207"/>
    <w:rsid w:val="00340613"/>
    <w:rsid w:val="0034193C"/>
    <w:rsid w:val="00342961"/>
    <w:rsid w:val="00343152"/>
    <w:rsid w:val="00343DC3"/>
    <w:rsid w:val="0034769B"/>
    <w:rsid w:val="00352A9C"/>
    <w:rsid w:val="00353C3D"/>
    <w:rsid w:val="003577E6"/>
    <w:rsid w:val="00360096"/>
    <w:rsid w:val="003608A3"/>
    <w:rsid w:val="00360F48"/>
    <w:rsid w:val="003613AD"/>
    <w:rsid w:val="00363804"/>
    <w:rsid w:val="00370BA5"/>
    <w:rsid w:val="00371E6D"/>
    <w:rsid w:val="00373224"/>
    <w:rsid w:val="00375190"/>
    <w:rsid w:val="00381545"/>
    <w:rsid w:val="0038180B"/>
    <w:rsid w:val="003841B0"/>
    <w:rsid w:val="0038795C"/>
    <w:rsid w:val="0039069B"/>
    <w:rsid w:val="00391E3D"/>
    <w:rsid w:val="003922CE"/>
    <w:rsid w:val="003936DD"/>
    <w:rsid w:val="003A3B44"/>
    <w:rsid w:val="003B0F52"/>
    <w:rsid w:val="003C2A31"/>
    <w:rsid w:val="003C2B1D"/>
    <w:rsid w:val="003C3FB7"/>
    <w:rsid w:val="003C7E91"/>
    <w:rsid w:val="003D255A"/>
    <w:rsid w:val="003D2C5A"/>
    <w:rsid w:val="003D4FBE"/>
    <w:rsid w:val="003D5685"/>
    <w:rsid w:val="003D7C4A"/>
    <w:rsid w:val="003E0D5C"/>
    <w:rsid w:val="003E1A80"/>
    <w:rsid w:val="003E3A22"/>
    <w:rsid w:val="003F03D8"/>
    <w:rsid w:val="003F5295"/>
    <w:rsid w:val="003F582D"/>
    <w:rsid w:val="00402ED8"/>
    <w:rsid w:val="00415FF7"/>
    <w:rsid w:val="00416883"/>
    <w:rsid w:val="004220AC"/>
    <w:rsid w:val="00423520"/>
    <w:rsid w:val="0042470E"/>
    <w:rsid w:val="00425FEF"/>
    <w:rsid w:val="00427AB0"/>
    <w:rsid w:val="00431967"/>
    <w:rsid w:val="004332F6"/>
    <w:rsid w:val="00434A52"/>
    <w:rsid w:val="00436916"/>
    <w:rsid w:val="00437C5A"/>
    <w:rsid w:val="004457A6"/>
    <w:rsid w:val="0044596A"/>
    <w:rsid w:val="004514DD"/>
    <w:rsid w:val="00451E88"/>
    <w:rsid w:val="00453178"/>
    <w:rsid w:val="00455235"/>
    <w:rsid w:val="00464FD1"/>
    <w:rsid w:val="0046551F"/>
    <w:rsid w:val="0046664E"/>
    <w:rsid w:val="00466F41"/>
    <w:rsid w:val="0047149D"/>
    <w:rsid w:val="00475574"/>
    <w:rsid w:val="0048391E"/>
    <w:rsid w:val="00483AF1"/>
    <w:rsid w:val="0048576D"/>
    <w:rsid w:val="0048798A"/>
    <w:rsid w:val="00493C94"/>
    <w:rsid w:val="004967F7"/>
    <w:rsid w:val="004974DE"/>
    <w:rsid w:val="004A070E"/>
    <w:rsid w:val="004A0FB0"/>
    <w:rsid w:val="004A25AC"/>
    <w:rsid w:val="004A400B"/>
    <w:rsid w:val="004A45B1"/>
    <w:rsid w:val="004A729C"/>
    <w:rsid w:val="004B2EB3"/>
    <w:rsid w:val="004B5334"/>
    <w:rsid w:val="004B6436"/>
    <w:rsid w:val="004B73C2"/>
    <w:rsid w:val="004C1044"/>
    <w:rsid w:val="004C1472"/>
    <w:rsid w:val="004C4CD3"/>
    <w:rsid w:val="004D72E5"/>
    <w:rsid w:val="004E2339"/>
    <w:rsid w:val="004E286D"/>
    <w:rsid w:val="004F0E90"/>
    <w:rsid w:val="004F2BD0"/>
    <w:rsid w:val="004F4CA4"/>
    <w:rsid w:val="004F4CC1"/>
    <w:rsid w:val="005006AB"/>
    <w:rsid w:val="005017DD"/>
    <w:rsid w:val="00502EA3"/>
    <w:rsid w:val="00504786"/>
    <w:rsid w:val="0051252D"/>
    <w:rsid w:val="00513E97"/>
    <w:rsid w:val="00514DFB"/>
    <w:rsid w:val="00515F6E"/>
    <w:rsid w:val="0052050F"/>
    <w:rsid w:val="00525258"/>
    <w:rsid w:val="005253D7"/>
    <w:rsid w:val="005300CE"/>
    <w:rsid w:val="00530D5C"/>
    <w:rsid w:val="005325C3"/>
    <w:rsid w:val="005338F3"/>
    <w:rsid w:val="00535C60"/>
    <w:rsid w:val="00535D6C"/>
    <w:rsid w:val="00541A3A"/>
    <w:rsid w:val="0054307A"/>
    <w:rsid w:val="0054425B"/>
    <w:rsid w:val="00544F66"/>
    <w:rsid w:val="00545F24"/>
    <w:rsid w:val="00560D4B"/>
    <w:rsid w:val="0056399C"/>
    <w:rsid w:val="00563C61"/>
    <w:rsid w:val="005648E2"/>
    <w:rsid w:val="00570A3C"/>
    <w:rsid w:val="00573192"/>
    <w:rsid w:val="00573B91"/>
    <w:rsid w:val="00581C57"/>
    <w:rsid w:val="00581DD3"/>
    <w:rsid w:val="00581F16"/>
    <w:rsid w:val="0059220A"/>
    <w:rsid w:val="00592248"/>
    <w:rsid w:val="00593CD2"/>
    <w:rsid w:val="00594CD5"/>
    <w:rsid w:val="00595D1D"/>
    <w:rsid w:val="00597861"/>
    <w:rsid w:val="00597DD9"/>
    <w:rsid w:val="005A1772"/>
    <w:rsid w:val="005A2E1C"/>
    <w:rsid w:val="005A3CB3"/>
    <w:rsid w:val="005A5DEE"/>
    <w:rsid w:val="005A5E01"/>
    <w:rsid w:val="005A7D19"/>
    <w:rsid w:val="005B1803"/>
    <w:rsid w:val="005B1814"/>
    <w:rsid w:val="005B4532"/>
    <w:rsid w:val="005B6C8F"/>
    <w:rsid w:val="005C5647"/>
    <w:rsid w:val="005C5C20"/>
    <w:rsid w:val="005D0DB2"/>
    <w:rsid w:val="005D2A7F"/>
    <w:rsid w:val="005D7505"/>
    <w:rsid w:val="005E5ECD"/>
    <w:rsid w:val="005F0E24"/>
    <w:rsid w:val="005F195E"/>
    <w:rsid w:val="005F3ECA"/>
    <w:rsid w:val="00600279"/>
    <w:rsid w:val="00602185"/>
    <w:rsid w:val="006025B3"/>
    <w:rsid w:val="00602B42"/>
    <w:rsid w:val="00603A75"/>
    <w:rsid w:val="00604B8A"/>
    <w:rsid w:val="0060631D"/>
    <w:rsid w:val="00606AF4"/>
    <w:rsid w:val="00607BF2"/>
    <w:rsid w:val="00612293"/>
    <w:rsid w:val="00613FB1"/>
    <w:rsid w:val="0062021D"/>
    <w:rsid w:val="006213D7"/>
    <w:rsid w:val="00624670"/>
    <w:rsid w:val="006268DE"/>
    <w:rsid w:val="00633006"/>
    <w:rsid w:val="00633EF9"/>
    <w:rsid w:val="00634481"/>
    <w:rsid w:val="00634991"/>
    <w:rsid w:val="0063598C"/>
    <w:rsid w:val="006378FE"/>
    <w:rsid w:val="00641586"/>
    <w:rsid w:val="00646792"/>
    <w:rsid w:val="0064798C"/>
    <w:rsid w:val="006516B5"/>
    <w:rsid w:val="006527CA"/>
    <w:rsid w:val="00656B69"/>
    <w:rsid w:val="006570DC"/>
    <w:rsid w:val="00660C34"/>
    <w:rsid w:val="0066604B"/>
    <w:rsid w:val="006663D5"/>
    <w:rsid w:val="00666FC2"/>
    <w:rsid w:val="00667167"/>
    <w:rsid w:val="00670314"/>
    <w:rsid w:val="00671862"/>
    <w:rsid w:val="00672806"/>
    <w:rsid w:val="006733F3"/>
    <w:rsid w:val="00676380"/>
    <w:rsid w:val="00677567"/>
    <w:rsid w:val="006776FF"/>
    <w:rsid w:val="006803B8"/>
    <w:rsid w:val="00683FD5"/>
    <w:rsid w:val="0068485C"/>
    <w:rsid w:val="00692370"/>
    <w:rsid w:val="006929B3"/>
    <w:rsid w:val="0069487B"/>
    <w:rsid w:val="00696EC8"/>
    <w:rsid w:val="006A0135"/>
    <w:rsid w:val="006A0F27"/>
    <w:rsid w:val="006A21E2"/>
    <w:rsid w:val="006A364A"/>
    <w:rsid w:val="006A401A"/>
    <w:rsid w:val="006A476B"/>
    <w:rsid w:val="006B0255"/>
    <w:rsid w:val="006B0256"/>
    <w:rsid w:val="006B09E3"/>
    <w:rsid w:val="006B0F40"/>
    <w:rsid w:val="006B0FE8"/>
    <w:rsid w:val="006B43FC"/>
    <w:rsid w:val="006C0A0F"/>
    <w:rsid w:val="006C286B"/>
    <w:rsid w:val="006C4570"/>
    <w:rsid w:val="006C5E48"/>
    <w:rsid w:val="006C739F"/>
    <w:rsid w:val="006C782A"/>
    <w:rsid w:val="006D06CD"/>
    <w:rsid w:val="006D26C1"/>
    <w:rsid w:val="006D5F6A"/>
    <w:rsid w:val="006E0DD7"/>
    <w:rsid w:val="006F78FF"/>
    <w:rsid w:val="0070218E"/>
    <w:rsid w:val="007037BE"/>
    <w:rsid w:val="00703F24"/>
    <w:rsid w:val="007049E9"/>
    <w:rsid w:val="00706854"/>
    <w:rsid w:val="007150F2"/>
    <w:rsid w:val="00715DBB"/>
    <w:rsid w:val="00717245"/>
    <w:rsid w:val="007173B2"/>
    <w:rsid w:val="00717DD4"/>
    <w:rsid w:val="00723185"/>
    <w:rsid w:val="0072581D"/>
    <w:rsid w:val="00727DD4"/>
    <w:rsid w:val="00732C89"/>
    <w:rsid w:val="00733BCD"/>
    <w:rsid w:val="00736CC3"/>
    <w:rsid w:val="0074736F"/>
    <w:rsid w:val="00753205"/>
    <w:rsid w:val="00753F46"/>
    <w:rsid w:val="007543E3"/>
    <w:rsid w:val="00756ACB"/>
    <w:rsid w:val="00756EC6"/>
    <w:rsid w:val="00766D40"/>
    <w:rsid w:val="0077042A"/>
    <w:rsid w:val="00772E58"/>
    <w:rsid w:val="007750F2"/>
    <w:rsid w:val="0077639A"/>
    <w:rsid w:val="007832BD"/>
    <w:rsid w:val="007863EB"/>
    <w:rsid w:val="0079016C"/>
    <w:rsid w:val="00790502"/>
    <w:rsid w:val="00796DE4"/>
    <w:rsid w:val="0079783A"/>
    <w:rsid w:val="007A0B19"/>
    <w:rsid w:val="007A7EC1"/>
    <w:rsid w:val="007B2948"/>
    <w:rsid w:val="007B5247"/>
    <w:rsid w:val="007B574C"/>
    <w:rsid w:val="007C101A"/>
    <w:rsid w:val="007C1CBA"/>
    <w:rsid w:val="007C345B"/>
    <w:rsid w:val="007C4785"/>
    <w:rsid w:val="007C72CB"/>
    <w:rsid w:val="007D2242"/>
    <w:rsid w:val="007F0B21"/>
    <w:rsid w:val="007F0BBD"/>
    <w:rsid w:val="007F705E"/>
    <w:rsid w:val="007F7BEA"/>
    <w:rsid w:val="007F7FC6"/>
    <w:rsid w:val="008004F8"/>
    <w:rsid w:val="0080068A"/>
    <w:rsid w:val="00800E63"/>
    <w:rsid w:val="00805AD7"/>
    <w:rsid w:val="008117B8"/>
    <w:rsid w:val="00812E31"/>
    <w:rsid w:val="0081456B"/>
    <w:rsid w:val="00815E21"/>
    <w:rsid w:val="008201AF"/>
    <w:rsid w:val="00824536"/>
    <w:rsid w:val="008303C3"/>
    <w:rsid w:val="00830843"/>
    <w:rsid w:val="00830DBC"/>
    <w:rsid w:val="0083772E"/>
    <w:rsid w:val="0083796E"/>
    <w:rsid w:val="00840F49"/>
    <w:rsid w:val="00841346"/>
    <w:rsid w:val="00843DAC"/>
    <w:rsid w:val="0084551D"/>
    <w:rsid w:val="00856262"/>
    <w:rsid w:val="00861735"/>
    <w:rsid w:val="00863F1A"/>
    <w:rsid w:val="00864BF2"/>
    <w:rsid w:val="0086549A"/>
    <w:rsid w:val="008660A9"/>
    <w:rsid w:val="00867C29"/>
    <w:rsid w:val="008836FA"/>
    <w:rsid w:val="00885328"/>
    <w:rsid w:val="00885653"/>
    <w:rsid w:val="008916EE"/>
    <w:rsid w:val="00893ED6"/>
    <w:rsid w:val="008A07D0"/>
    <w:rsid w:val="008A6864"/>
    <w:rsid w:val="008B58AF"/>
    <w:rsid w:val="008C0DEB"/>
    <w:rsid w:val="008C64D9"/>
    <w:rsid w:val="008C747D"/>
    <w:rsid w:val="008E1037"/>
    <w:rsid w:val="008E3CC1"/>
    <w:rsid w:val="008E47A9"/>
    <w:rsid w:val="008E51B8"/>
    <w:rsid w:val="008E64B2"/>
    <w:rsid w:val="008F67FE"/>
    <w:rsid w:val="0092034C"/>
    <w:rsid w:val="00920687"/>
    <w:rsid w:val="00920923"/>
    <w:rsid w:val="00922F2B"/>
    <w:rsid w:val="00936884"/>
    <w:rsid w:val="009448E8"/>
    <w:rsid w:val="0094617D"/>
    <w:rsid w:val="0094695A"/>
    <w:rsid w:val="00947198"/>
    <w:rsid w:val="009510AE"/>
    <w:rsid w:val="009515C7"/>
    <w:rsid w:val="00951B73"/>
    <w:rsid w:val="009541AA"/>
    <w:rsid w:val="00956434"/>
    <w:rsid w:val="00956923"/>
    <w:rsid w:val="00957EDE"/>
    <w:rsid w:val="00961713"/>
    <w:rsid w:val="00964625"/>
    <w:rsid w:val="0096736D"/>
    <w:rsid w:val="00967D29"/>
    <w:rsid w:val="00976119"/>
    <w:rsid w:val="00976191"/>
    <w:rsid w:val="00976B2A"/>
    <w:rsid w:val="00982C31"/>
    <w:rsid w:val="00983530"/>
    <w:rsid w:val="00983D1F"/>
    <w:rsid w:val="00984330"/>
    <w:rsid w:val="00990134"/>
    <w:rsid w:val="00990343"/>
    <w:rsid w:val="009952AC"/>
    <w:rsid w:val="009A07D9"/>
    <w:rsid w:val="009A1110"/>
    <w:rsid w:val="009A3D4F"/>
    <w:rsid w:val="009A5C5C"/>
    <w:rsid w:val="009B0F26"/>
    <w:rsid w:val="009B3CAA"/>
    <w:rsid w:val="009C3D22"/>
    <w:rsid w:val="009C3F80"/>
    <w:rsid w:val="009C774C"/>
    <w:rsid w:val="009D17B7"/>
    <w:rsid w:val="009D2A18"/>
    <w:rsid w:val="009D3B8B"/>
    <w:rsid w:val="009D4123"/>
    <w:rsid w:val="009D73BB"/>
    <w:rsid w:val="009E1372"/>
    <w:rsid w:val="009E29C0"/>
    <w:rsid w:val="009E38B9"/>
    <w:rsid w:val="009E3DAB"/>
    <w:rsid w:val="009E70AD"/>
    <w:rsid w:val="009F7177"/>
    <w:rsid w:val="00A02666"/>
    <w:rsid w:val="00A05AF4"/>
    <w:rsid w:val="00A10681"/>
    <w:rsid w:val="00A1245C"/>
    <w:rsid w:val="00A12B99"/>
    <w:rsid w:val="00A15574"/>
    <w:rsid w:val="00A163E7"/>
    <w:rsid w:val="00A1649D"/>
    <w:rsid w:val="00A17201"/>
    <w:rsid w:val="00A21A7F"/>
    <w:rsid w:val="00A2319B"/>
    <w:rsid w:val="00A23585"/>
    <w:rsid w:val="00A25557"/>
    <w:rsid w:val="00A31D64"/>
    <w:rsid w:val="00A32BAE"/>
    <w:rsid w:val="00A40A51"/>
    <w:rsid w:val="00A4134B"/>
    <w:rsid w:val="00A4170B"/>
    <w:rsid w:val="00A4216A"/>
    <w:rsid w:val="00A43BA1"/>
    <w:rsid w:val="00A441D7"/>
    <w:rsid w:val="00A52C5C"/>
    <w:rsid w:val="00A6009E"/>
    <w:rsid w:val="00A60C47"/>
    <w:rsid w:val="00A612E6"/>
    <w:rsid w:val="00A61CF3"/>
    <w:rsid w:val="00A719C9"/>
    <w:rsid w:val="00A72A83"/>
    <w:rsid w:val="00A72AD4"/>
    <w:rsid w:val="00A730BB"/>
    <w:rsid w:val="00A74862"/>
    <w:rsid w:val="00A74E09"/>
    <w:rsid w:val="00A75CD8"/>
    <w:rsid w:val="00A7652D"/>
    <w:rsid w:val="00A77F56"/>
    <w:rsid w:val="00A804E1"/>
    <w:rsid w:val="00A81516"/>
    <w:rsid w:val="00A83545"/>
    <w:rsid w:val="00A83CCC"/>
    <w:rsid w:val="00A83FE9"/>
    <w:rsid w:val="00A926EF"/>
    <w:rsid w:val="00A94E7C"/>
    <w:rsid w:val="00A95494"/>
    <w:rsid w:val="00A96BF1"/>
    <w:rsid w:val="00A973F9"/>
    <w:rsid w:val="00A97C34"/>
    <w:rsid w:val="00AA781A"/>
    <w:rsid w:val="00AB3A9C"/>
    <w:rsid w:val="00AB6416"/>
    <w:rsid w:val="00AC73D8"/>
    <w:rsid w:val="00AD11C2"/>
    <w:rsid w:val="00AD11C7"/>
    <w:rsid w:val="00AD2452"/>
    <w:rsid w:val="00AD349F"/>
    <w:rsid w:val="00AD7CC7"/>
    <w:rsid w:val="00AD7D65"/>
    <w:rsid w:val="00AD7FFE"/>
    <w:rsid w:val="00AE26E4"/>
    <w:rsid w:val="00AE45D3"/>
    <w:rsid w:val="00AF3AF2"/>
    <w:rsid w:val="00AF61A9"/>
    <w:rsid w:val="00B12801"/>
    <w:rsid w:val="00B12947"/>
    <w:rsid w:val="00B1439B"/>
    <w:rsid w:val="00B15227"/>
    <w:rsid w:val="00B17FC2"/>
    <w:rsid w:val="00B21082"/>
    <w:rsid w:val="00B23B58"/>
    <w:rsid w:val="00B2466D"/>
    <w:rsid w:val="00B25133"/>
    <w:rsid w:val="00B2697B"/>
    <w:rsid w:val="00B3064F"/>
    <w:rsid w:val="00B32F5D"/>
    <w:rsid w:val="00B3606E"/>
    <w:rsid w:val="00B410BA"/>
    <w:rsid w:val="00B42979"/>
    <w:rsid w:val="00B42B7E"/>
    <w:rsid w:val="00B471DE"/>
    <w:rsid w:val="00B52E70"/>
    <w:rsid w:val="00B56705"/>
    <w:rsid w:val="00B61FAB"/>
    <w:rsid w:val="00B6470F"/>
    <w:rsid w:val="00B66CEA"/>
    <w:rsid w:val="00B71C1D"/>
    <w:rsid w:val="00B731B9"/>
    <w:rsid w:val="00B82F57"/>
    <w:rsid w:val="00B84ACE"/>
    <w:rsid w:val="00B86F30"/>
    <w:rsid w:val="00B91863"/>
    <w:rsid w:val="00B92AE4"/>
    <w:rsid w:val="00B979CD"/>
    <w:rsid w:val="00BA31CE"/>
    <w:rsid w:val="00BB1C9E"/>
    <w:rsid w:val="00BC0FDF"/>
    <w:rsid w:val="00BC4188"/>
    <w:rsid w:val="00BC596F"/>
    <w:rsid w:val="00BC72DA"/>
    <w:rsid w:val="00BD03EC"/>
    <w:rsid w:val="00BD2F28"/>
    <w:rsid w:val="00BD4CF4"/>
    <w:rsid w:val="00BE0BA3"/>
    <w:rsid w:val="00BE37A0"/>
    <w:rsid w:val="00BE5196"/>
    <w:rsid w:val="00BF163D"/>
    <w:rsid w:val="00BF3863"/>
    <w:rsid w:val="00BF6089"/>
    <w:rsid w:val="00BF72D5"/>
    <w:rsid w:val="00BF7570"/>
    <w:rsid w:val="00C02927"/>
    <w:rsid w:val="00C05B39"/>
    <w:rsid w:val="00C10BD7"/>
    <w:rsid w:val="00C11433"/>
    <w:rsid w:val="00C26450"/>
    <w:rsid w:val="00C330E9"/>
    <w:rsid w:val="00C364C2"/>
    <w:rsid w:val="00C36FC4"/>
    <w:rsid w:val="00C4128B"/>
    <w:rsid w:val="00C42552"/>
    <w:rsid w:val="00C46E7D"/>
    <w:rsid w:val="00C473A5"/>
    <w:rsid w:val="00C47CF6"/>
    <w:rsid w:val="00C516EA"/>
    <w:rsid w:val="00C5290E"/>
    <w:rsid w:val="00C6001F"/>
    <w:rsid w:val="00C63265"/>
    <w:rsid w:val="00C646D4"/>
    <w:rsid w:val="00C64E99"/>
    <w:rsid w:val="00C65866"/>
    <w:rsid w:val="00C66255"/>
    <w:rsid w:val="00C66A17"/>
    <w:rsid w:val="00C765E5"/>
    <w:rsid w:val="00C76D9A"/>
    <w:rsid w:val="00C775E5"/>
    <w:rsid w:val="00C779E3"/>
    <w:rsid w:val="00C77E07"/>
    <w:rsid w:val="00C86252"/>
    <w:rsid w:val="00C91010"/>
    <w:rsid w:val="00C912A2"/>
    <w:rsid w:val="00C94531"/>
    <w:rsid w:val="00C94B32"/>
    <w:rsid w:val="00CA1350"/>
    <w:rsid w:val="00CA4E12"/>
    <w:rsid w:val="00CB44E6"/>
    <w:rsid w:val="00CB6A27"/>
    <w:rsid w:val="00CC29EF"/>
    <w:rsid w:val="00CC53BF"/>
    <w:rsid w:val="00CC54A0"/>
    <w:rsid w:val="00CC7888"/>
    <w:rsid w:val="00CD15F1"/>
    <w:rsid w:val="00CD216B"/>
    <w:rsid w:val="00CD2C1C"/>
    <w:rsid w:val="00CD52FA"/>
    <w:rsid w:val="00CE29BA"/>
    <w:rsid w:val="00CF113E"/>
    <w:rsid w:val="00CF19CD"/>
    <w:rsid w:val="00CF59C1"/>
    <w:rsid w:val="00D024A0"/>
    <w:rsid w:val="00D02545"/>
    <w:rsid w:val="00D055B9"/>
    <w:rsid w:val="00D07F7A"/>
    <w:rsid w:val="00D14B83"/>
    <w:rsid w:val="00D15CEE"/>
    <w:rsid w:val="00D222F3"/>
    <w:rsid w:val="00D24A6C"/>
    <w:rsid w:val="00D34823"/>
    <w:rsid w:val="00D349E0"/>
    <w:rsid w:val="00D3580E"/>
    <w:rsid w:val="00D373E4"/>
    <w:rsid w:val="00D44F38"/>
    <w:rsid w:val="00D451EB"/>
    <w:rsid w:val="00D46BFB"/>
    <w:rsid w:val="00D53239"/>
    <w:rsid w:val="00D553CC"/>
    <w:rsid w:val="00D554AD"/>
    <w:rsid w:val="00D606C7"/>
    <w:rsid w:val="00D66B6E"/>
    <w:rsid w:val="00D67F1E"/>
    <w:rsid w:val="00D7096E"/>
    <w:rsid w:val="00D75255"/>
    <w:rsid w:val="00D7555B"/>
    <w:rsid w:val="00D75CEA"/>
    <w:rsid w:val="00D76050"/>
    <w:rsid w:val="00D7676E"/>
    <w:rsid w:val="00D770A1"/>
    <w:rsid w:val="00D9073A"/>
    <w:rsid w:val="00D921ED"/>
    <w:rsid w:val="00D923C8"/>
    <w:rsid w:val="00D94313"/>
    <w:rsid w:val="00D96B91"/>
    <w:rsid w:val="00D977A2"/>
    <w:rsid w:val="00DA35C6"/>
    <w:rsid w:val="00DB16DB"/>
    <w:rsid w:val="00DB1A94"/>
    <w:rsid w:val="00DB2E4B"/>
    <w:rsid w:val="00DB58A5"/>
    <w:rsid w:val="00DC4E98"/>
    <w:rsid w:val="00DC6F7E"/>
    <w:rsid w:val="00DD0BA8"/>
    <w:rsid w:val="00DD1B1F"/>
    <w:rsid w:val="00DD40FA"/>
    <w:rsid w:val="00DD4C60"/>
    <w:rsid w:val="00DD4DEF"/>
    <w:rsid w:val="00DD5334"/>
    <w:rsid w:val="00DD5AAA"/>
    <w:rsid w:val="00DE1B4B"/>
    <w:rsid w:val="00DE1E57"/>
    <w:rsid w:val="00DE2664"/>
    <w:rsid w:val="00DF196B"/>
    <w:rsid w:val="00DF3552"/>
    <w:rsid w:val="00E06FD5"/>
    <w:rsid w:val="00E11497"/>
    <w:rsid w:val="00E124F1"/>
    <w:rsid w:val="00E208BF"/>
    <w:rsid w:val="00E23BBE"/>
    <w:rsid w:val="00E3164A"/>
    <w:rsid w:val="00E31887"/>
    <w:rsid w:val="00E329B9"/>
    <w:rsid w:val="00E343CA"/>
    <w:rsid w:val="00E34ACD"/>
    <w:rsid w:val="00E3696A"/>
    <w:rsid w:val="00E369C4"/>
    <w:rsid w:val="00E407FF"/>
    <w:rsid w:val="00E41976"/>
    <w:rsid w:val="00E41C63"/>
    <w:rsid w:val="00E43B42"/>
    <w:rsid w:val="00E45B7A"/>
    <w:rsid w:val="00E53946"/>
    <w:rsid w:val="00E56FF5"/>
    <w:rsid w:val="00E57432"/>
    <w:rsid w:val="00E57773"/>
    <w:rsid w:val="00E60CEF"/>
    <w:rsid w:val="00E61720"/>
    <w:rsid w:val="00E64B7E"/>
    <w:rsid w:val="00E666E3"/>
    <w:rsid w:val="00E70B4F"/>
    <w:rsid w:val="00E765FC"/>
    <w:rsid w:val="00E8185C"/>
    <w:rsid w:val="00E81F03"/>
    <w:rsid w:val="00E82C13"/>
    <w:rsid w:val="00E834D4"/>
    <w:rsid w:val="00E836F9"/>
    <w:rsid w:val="00E8432A"/>
    <w:rsid w:val="00E844B8"/>
    <w:rsid w:val="00E84D07"/>
    <w:rsid w:val="00E91E15"/>
    <w:rsid w:val="00E920DA"/>
    <w:rsid w:val="00E9545C"/>
    <w:rsid w:val="00E95478"/>
    <w:rsid w:val="00EA3B46"/>
    <w:rsid w:val="00EB0714"/>
    <w:rsid w:val="00EB2D5E"/>
    <w:rsid w:val="00EB3EF4"/>
    <w:rsid w:val="00EB4042"/>
    <w:rsid w:val="00EB4FA2"/>
    <w:rsid w:val="00EB54A0"/>
    <w:rsid w:val="00EB5B59"/>
    <w:rsid w:val="00EC0C03"/>
    <w:rsid w:val="00EC3CFD"/>
    <w:rsid w:val="00EC3D55"/>
    <w:rsid w:val="00EC52C2"/>
    <w:rsid w:val="00EC5A02"/>
    <w:rsid w:val="00ED02D3"/>
    <w:rsid w:val="00ED0805"/>
    <w:rsid w:val="00ED2F75"/>
    <w:rsid w:val="00ED3130"/>
    <w:rsid w:val="00ED462C"/>
    <w:rsid w:val="00EE0760"/>
    <w:rsid w:val="00EE1BE0"/>
    <w:rsid w:val="00EF0637"/>
    <w:rsid w:val="00EF3BDC"/>
    <w:rsid w:val="00EF4895"/>
    <w:rsid w:val="00EF6584"/>
    <w:rsid w:val="00EF6A40"/>
    <w:rsid w:val="00F04BC5"/>
    <w:rsid w:val="00F11496"/>
    <w:rsid w:val="00F151C2"/>
    <w:rsid w:val="00F17042"/>
    <w:rsid w:val="00F20372"/>
    <w:rsid w:val="00F222D5"/>
    <w:rsid w:val="00F245D6"/>
    <w:rsid w:val="00F329CC"/>
    <w:rsid w:val="00F33FE1"/>
    <w:rsid w:val="00F341F1"/>
    <w:rsid w:val="00F342D4"/>
    <w:rsid w:val="00F346CA"/>
    <w:rsid w:val="00F34B2C"/>
    <w:rsid w:val="00F360AE"/>
    <w:rsid w:val="00F40F0D"/>
    <w:rsid w:val="00F420EB"/>
    <w:rsid w:val="00F44E4A"/>
    <w:rsid w:val="00F520A1"/>
    <w:rsid w:val="00F5222F"/>
    <w:rsid w:val="00F52268"/>
    <w:rsid w:val="00F54676"/>
    <w:rsid w:val="00F6008B"/>
    <w:rsid w:val="00F70EB1"/>
    <w:rsid w:val="00F71B86"/>
    <w:rsid w:val="00F72958"/>
    <w:rsid w:val="00F72C4D"/>
    <w:rsid w:val="00F747AB"/>
    <w:rsid w:val="00F74853"/>
    <w:rsid w:val="00F750D0"/>
    <w:rsid w:val="00F7548B"/>
    <w:rsid w:val="00F77517"/>
    <w:rsid w:val="00F77D87"/>
    <w:rsid w:val="00F80E5D"/>
    <w:rsid w:val="00F83DAE"/>
    <w:rsid w:val="00F83DFB"/>
    <w:rsid w:val="00F85002"/>
    <w:rsid w:val="00F871F9"/>
    <w:rsid w:val="00F92DDA"/>
    <w:rsid w:val="00F93CF0"/>
    <w:rsid w:val="00F94A7D"/>
    <w:rsid w:val="00F95073"/>
    <w:rsid w:val="00F965F3"/>
    <w:rsid w:val="00FB228E"/>
    <w:rsid w:val="00FB3511"/>
    <w:rsid w:val="00FB4EB6"/>
    <w:rsid w:val="00FC1B8B"/>
    <w:rsid w:val="00FC3D18"/>
    <w:rsid w:val="00FD1785"/>
    <w:rsid w:val="00FD308F"/>
    <w:rsid w:val="00FD3879"/>
    <w:rsid w:val="00FD40BB"/>
    <w:rsid w:val="00FD40C8"/>
    <w:rsid w:val="00FE178A"/>
    <w:rsid w:val="00FE19DA"/>
    <w:rsid w:val="00FE1FF6"/>
    <w:rsid w:val="00FE2292"/>
    <w:rsid w:val="00FE2E4F"/>
    <w:rsid w:val="00FE430D"/>
    <w:rsid w:val="00FE4A0D"/>
    <w:rsid w:val="00FF3526"/>
    <w:rsid w:val="00FF5809"/>
    <w:rsid w:val="00FF6C05"/>
    <w:rsid w:val="00FF78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D33AF6"/>
  <w15:docId w15:val="{EFED09A7-98D5-430B-BE19-2C8665FC6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2"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2C4D"/>
    <w:pPr>
      <w:spacing w:before="160" w:line="250" w:lineRule="auto"/>
      <w:jc w:val="both"/>
    </w:pPr>
    <w:rPr>
      <w:rFonts w:ascii="Arial" w:hAnsi="Arial"/>
      <w:sz w:val="18"/>
    </w:rPr>
  </w:style>
  <w:style w:type="paragraph" w:styleId="Heading1">
    <w:name w:val="heading 1"/>
    <w:next w:val="Normal"/>
    <w:link w:val="Heading1Char"/>
    <w:uiPriority w:val="9"/>
    <w:qFormat/>
    <w:rsid w:val="00EF3BDC"/>
    <w:pPr>
      <w:keepNext/>
      <w:keepLines/>
      <w:numPr>
        <w:numId w:val="7"/>
      </w:numPr>
      <w:spacing w:before="120" w:after="240"/>
      <w:outlineLvl w:val="0"/>
    </w:pPr>
    <w:rPr>
      <w:rFonts w:ascii="Arial" w:eastAsiaTheme="majorEastAsia" w:hAnsi="Arial" w:cstheme="majorBidi"/>
      <w:b/>
      <w:bCs/>
      <w:sz w:val="22"/>
      <w:szCs w:val="28"/>
    </w:rPr>
  </w:style>
  <w:style w:type="paragraph" w:styleId="Heading2">
    <w:name w:val="heading 2"/>
    <w:basedOn w:val="Heading1"/>
    <w:next w:val="Normal"/>
    <w:link w:val="Heading2Char"/>
    <w:uiPriority w:val="9"/>
    <w:unhideWhenUsed/>
    <w:qFormat/>
    <w:rsid w:val="006570DC"/>
    <w:pPr>
      <w:numPr>
        <w:ilvl w:val="1"/>
      </w:numPr>
      <w:spacing w:before="480" w:after="120"/>
      <w:outlineLvl w:val="1"/>
    </w:pPr>
    <w:rPr>
      <w:bCs w:val="0"/>
      <w:sz w:val="18"/>
      <w:szCs w:val="26"/>
    </w:rPr>
  </w:style>
  <w:style w:type="paragraph" w:styleId="Heading3">
    <w:name w:val="heading 3"/>
    <w:basedOn w:val="Heading2"/>
    <w:next w:val="Normal"/>
    <w:link w:val="Heading3Char"/>
    <w:uiPriority w:val="9"/>
    <w:unhideWhenUsed/>
    <w:qFormat/>
    <w:rsid w:val="00F17042"/>
    <w:pPr>
      <w:numPr>
        <w:ilvl w:val="2"/>
      </w:numPr>
      <w:ind w:left="360"/>
      <w:outlineLvl w:val="2"/>
    </w:pPr>
    <w:rPr>
      <w:bCs/>
    </w:rPr>
  </w:style>
  <w:style w:type="paragraph" w:styleId="Heading4">
    <w:name w:val="heading 4"/>
    <w:basedOn w:val="Heading3"/>
    <w:next w:val="Normal"/>
    <w:link w:val="Heading4Char"/>
    <w:uiPriority w:val="9"/>
    <w:unhideWhenUsed/>
    <w:qFormat/>
    <w:rsid w:val="0039069B"/>
    <w:pPr>
      <w:numPr>
        <w:ilvl w:val="3"/>
      </w:numPr>
      <w:outlineLvl w:val="3"/>
    </w:pPr>
    <w:rPr>
      <w:b w:val="0"/>
      <w:bCs w:val="0"/>
      <w:i/>
      <w:iCs/>
    </w:rPr>
  </w:style>
  <w:style w:type="paragraph" w:styleId="Heading5">
    <w:name w:val="heading 5"/>
    <w:basedOn w:val="Heading4"/>
    <w:next w:val="Normal"/>
    <w:link w:val="Heading5Char"/>
    <w:uiPriority w:val="9"/>
    <w:unhideWhenUsed/>
    <w:qFormat/>
    <w:rsid w:val="0039069B"/>
    <w:pPr>
      <w:numPr>
        <w:ilvl w:val="4"/>
      </w:numPr>
      <w:outlineLvl w:val="4"/>
    </w:pPr>
  </w:style>
  <w:style w:type="paragraph" w:styleId="Heading6">
    <w:name w:val="heading 6"/>
    <w:basedOn w:val="Heading5"/>
    <w:next w:val="Normal"/>
    <w:link w:val="Heading6Char"/>
    <w:uiPriority w:val="9"/>
    <w:semiHidden/>
    <w:unhideWhenUsed/>
    <w:qFormat/>
    <w:rsid w:val="0039069B"/>
    <w:pPr>
      <w:numPr>
        <w:ilvl w:val="5"/>
      </w:numPr>
      <w:outlineLvl w:val="5"/>
    </w:pPr>
    <w:rPr>
      <w:i w:val="0"/>
      <w:iCs w:val="0"/>
    </w:rPr>
  </w:style>
  <w:style w:type="paragraph" w:styleId="Heading7">
    <w:name w:val="heading 7"/>
    <w:basedOn w:val="Heading6"/>
    <w:next w:val="Normal"/>
    <w:link w:val="Heading7Char"/>
    <w:uiPriority w:val="9"/>
    <w:unhideWhenUsed/>
    <w:qFormat/>
    <w:rsid w:val="0039069B"/>
    <w:pPr>
      <w:numPr>
        <w:ilvl w:val="6"/>
      </w:numPr>
      <w:outlineLvl w:val="6"/>
    </w:pPr>
    <w:rPr>
      <w:i/>
      <w:iCs/>
    </w:rPr>
  </w:style>
  <w:style w:type="paragraph" w:styleId="Heading8">
    <w:name w:val="heading 8"/>
    <w:basedOn w:val="Heading7"/>
    <w:next w:val="Normal"/>
    <w:link w:val="Heading8Char"/>
    <w:uiPriority w:val="9"/>
    <w:semiHidden/>
    <w:unhideWhenUsed/>
    <w:qFormat/>
    <w:rsid w:val="0039069B"/>
    <w:pPr>
      <w:numPr>
        <w:ilvl w:val="7"/>
      </w:numPr>
      <w:outlineLvl w:val="7"/>
    </w:pPr>
    <w:rPr>
      <w:sz w:val="20"/>
    </w:rPr>
  </w:style>
  <w:style w:type="paragraph" w:styleId="Heading9">
    <w:name w:val="heading 9"/>
    <w:basedOn w:val="Heading8"/>
    <w:next w:val="Normal"/>
    <w:link w:val="Heading9Char"/>
    <w:uiPriority w:val="9"/>
    <w:semiHidden/>
    <w:unhideWhenUsed/>
    <w:qFormat/>
    <w:rsid w:val="0039069B"/>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4570"/>
    <w:pPr>
      <w:tabs>
        <w:tab w:val="right" w:pos="10800"/>
      </w:tabs>
      <w:spacing w:before="20" w:line="240" w:lineRule="auto"/>
    </w:pPr>
    <w:rPr>
      <w:sz w:val="16"/>
    </w:rPr>
  </w:style>
  <w:style w:type="character" w:customStyle="1" w:styleId="HeaderChar">
    <w:name w:val="Header Char"/>
    <w:basedOn w:val="DefaultParagraphFont"/>
    <w:link w:val="Header"/>
    <w:uiPriority w:val="99"/>
    <w:rsid w:val="006C4570"/>
    <w:rPr>
      <w:rFonts w:ascii="Arial" w:hAnsi="Arial"/>
      <w:sz w:val="16"/>
    </w:rPr>
  </w:style>
  <w:style w:type="paragraph" w:styleId="Footer">
    <w:name w:val="footer"/>
    <w:basedOn w:val="Normal"/>
    <w:link w:val="FooterChar"/>
    <w:uiPriority w:val="99"/>
    <w:unhideWhenUsed/>
    <w:rsid w:val="006C4570"/>
    <w:pPr>
      <w:tabs>
        <w:tab w:val="center" w:pos="5040"/>
        <w:tab w:val="right" w:pos="10080"/>
      </w:tabs>
    </w:pPr>
    <w:rPr>
      <w:b/>
    </w:rPr>
  </w:style>
  <w:style w:type="character" w:customStyle="1" w:styleId="FooterChar">
    <w:name w:val="Footer Char"/>
    <w:basedOn w:val="DefaultParagraphFont"/>
    <w:link w:val="Footer"/>
    <w:uiPriority w:val="99"/>
    <w:rsid w:val="006C4570"/>
    <w:rPr>
      <w:rFonts w:ascii="Arial" w:hAnsi="Arial"/>
      <w:b/>
      <w:sz w:val="18"/>
    </w:rPr>
  </w:style>
  <w:style w:type="paragraph" w:styleId="Title">
    <w:name w:val="Title"/>
    <w:basedOn w:val="Normal"/>
    <w:next w:val="Normal"/>
    <w:link w:val="TitleChar"/>
    <w:uiPriority w:val="10"/>
    <w:qFormat/>
    <w:rsid w:val="00F72C4D"/>
    <w:pPr>
      <w:pBdr>
        <w:bottom w:val="single" w:sz="8" w:space="12" w:color="auto"/>
      </w:pBdr>
      <w:suppressAutoHyphens/>
      <w:spacing w:before="660" w:after="360" w:line="240" w:lineRule="auto"/>
      <w:contextualSpacing/>
      <w:jc w:val="left"/>
    </w:pPr>
    <w:rPr>
      <w:rFonts w:eastAsiaTheme="majorEastAsia" w:cstheme="majorBidi"/>
      <w:b/>
      <w:spacing w:val="8"/>
      <w:kern w:val="28"/>
      <w:sz w:val="48"/>
      <w:szCs w:val="52"/>
    </w:rPr>
  </w:style>
  <w:style w:type="paragraph" w:customStyle="1" w:styleId="HeaderFirstPage">
    <w:name w:val="HeaderFirstPage"/>
    <w:basedOn w:val="Header"/>
    <w:qFormat/>
    <w:rsid w:val="00C47CF6"/>
    <w:pPr>
      <w:spacing w:before="720"/>
    </w:pPr>
    <w:rPr>
      <w:noProof/>
      <w:sz w:val="52"/>
    </w:rPr>
  </w:style>
  <w:style w:type="character" w:customStyle="1" w:styleId="TitleChar">
    <w:name w:val="Title Char"/>
    <w:basedOn w:val="DefaultParagraphFont"/>
    <w:link w:val="Title"/>
    <w:uiPriority w:val="10"/>
    <w:rsid w:val="00F72C4D"/>
    <w:rPr>
      <w:rFonts w:ascii="Arial" w:eastAsiaTheme="majorEastAsia" w:hAnsi="Arial" w:cstheme="majorBidi"/>
      <w:b/>
      <w:spacing w:val="8"/>
      <w:kern w:val="28"/>
      <w:sz w:val="48"/>
      <w:szCs w:val="52"/>
    </w:rPr>
  </w:style>
  <w:style w:type="character" w:styleId="PlaceholderText">
    <w:name w:val="Placeholder Text"/>
    <w:basedOn w:val="DefaultParagraphFont"/>
    <w:uiPriority w:val="99"/>
    <w:semiHidden/>
    <w:rsid w:val="00053BD1"/>
    <w:rPr>
      <w:color w:val="808080"/>
    </w:rPr>
  </w:style>
  <w:style w:type="character" w:customStyle="1" w:styleId="Heading1Char">
    <w:name w:val="Heading 1 Char"/>
    <w:basedOn w:val="DefaultParagraphFont"/>
    <w:link w:val="Heading1"/>
    <w:uiPriority w:val="9"/>
    <w:rsid w:val="00EF3BDC"/>
    <w:rPr>
      <w:rFonts w:ascii="Arial" w:eastAsiaTheme="majorEastAsia" w:hAnsi="Arial" w:cstheme="majorBidi"/>
      <w:b/>
      <w:bCs/>
      <w:sz w:val="22"/>
      <w:szCs w:val="28"/>
    </w:rPr>
  </w:style>
  <w:style w:type="character" w:customStyle="1" w:styleId="Heading2Char">
    <w:name w:val="Heading 2 Char"/>
    <w:basedOn w:val="DefaultParagraphFont"/>
    <w:link w:val="Heading2"/>
    <w:uiPriority w:val="9"/>
    <w:rsid w:val="006570DC"/>
    <w:rPr>
      <w:rFonts w:ascii="Arial" w:eastAsiaTheme="majorEastAsia" w:hAnsi="Arial" w:cstheme="majorBidi"/>
      <w:b/>
      <w:sz w:val="18"/>
      <w:szCs w:val="26"/>
    </w:rPr>
  </w:style>
  <w:style w:type="paragraph" w:customStyle="1" w:styleId="ParaCaption">
    <w:name w:val="ParaCaption"/>
    <w:basedOn w:val="Normal"/>
    <w:next w:val="Normal"/>
    <w:qFormat/>
    <w:rsid w:val="001558A7"/>
    <w:pPr>
      <w:keepNext/>
    </w:pPr>
    <w:rPr>
      <w:b/>
    </w:rPr>
  </w:style>
  <w:style w:type="paragraph" w:customStyle="1" w:styleId="NotesHead">
    <w:name w:val="NotesHead"/>
    <w:basedOn w:val="Normal"/>
    <w:next w:val="Normal"/>
    <w:qFormat/>
    <w:rsid w:val="002653E4"/>
    <w:pPr>
      <w:keepNext/>
      <w:pageBreakBefore/>
    </w:pPr>
    <w:rPr>
      <w:b/>
      <w:smallCaps/>
      <w:sz w:val="32"/>
    </w:rPr>
  </w:style>
  <w:style w:type="character" w:customStyle="1" w:styleId="Heading3Char">
    <w:name w:val="Heading 3 Char"/>
    <w:basedOn w:val="DefaultParagraphFont"/>
    <w:link w:val="Heading3"/>
    <w:uiPriority w:val="9"/>
    <w:rsid w:val="00F17042"/>
    <w:rPr>
      <w:rFonts w:ascii="Arial" w:eastAsiaTheme="majorEastAsia" w:hAnsi="Arial" w:cstheme="majorBidi"/>
      <w:b/>
      <w:bCs/>
      <w:sz w:val="18"/>
      <w:szCs w:val="26"/>
    </w:rPr>
  </w:style>
  <w:style w:type="character" w:customStyle="1" w:styleId="Heading4Char">
    <w:name w:val="Heading 4 Char"/>
    <w:basedOn w:val="DefaultParagraphFont"/>
    <w:link w:val="Heading4"/>
    <w:uiPriority w:val="9"/>
    <w:rsid w:val="0039069B"/>
    <w:rPr>
      <w:rFonts w:ascii="Arial" w:eastAsiaTheme="majorEastAsia" w:hAnsi="Arial" w:cstheme="majorBidi"/>
      <w:i/>
      <w:iCs/>
      <w:sz w:val="18"/>
      <w:szCs w:val="26"/>
    </w:rPr>
  </w:style>
  <w:style w:type="character" w:customStyle="1" w:styleId="Heading5Char">
    <w:name w:val="Heading 5 Char"/>
    <w:basedOn w:val="DefaultParagraphFont"/>
    <w:link w:val="Heading5"/>
    <w:uiPriority w:val="9"/>
    <w:rsid w:val="0039069B"/>
    <w:rPr>
      <w:rFonts w:ascii="Arial" w:eastAsiaTheme="majorEastAsia" w:hAnsi="Arial" w:cstheme="majorBidi"/>
      <w:i/>
      <w:iCs/>
      <w:sz w:val="18"/>
      <w:szCs w:val="26"/>
    </w:rPr>
  </w:style>
  <w:style w:type="character" w:customStyle="1" w:styleId="Heading6Char">
    <w:name w:val="Heading 6 Char"/>
    <w:basedOn w:val="DefaultParagraphFont"/>
    <w:link w:val="Heading6"/>
    <w:uiPriority w:val="9"/>
    <w:semiHidden/>
    <w:rsid w:val="0039069B"/>
    <w:rPr>
      <w:rFonts w:ascii="Arial" w:eastAsiaTheme="majorEastAsia" w:hAnsi="Arial" w:cstheme="majorBidi"/>
      <w:sz w:val="18"/>
      <w:szCs w:val="26"/>
    </w:rPr>
  </w:style>
  <w:style w:type="character" w:customStyle="1" w:styleId="Heading7Char">
    <w:name w:val="Heading 7 Char"/>
    <w:basedOn w:val="DefaultParagraphFont"/>
    <w:link w:val="Heading7"/>
    <w:uiPriority w:val="9"/>
    <w:rsid w:val="0039069B"/>
    <w:rPr>
      <w:rFonts w:ascii="Arial" w:eastAsiaTheme="majorEastAsia" w:hAnsi="Arial" w:cstheme="majorBidi"/>
      <w:i/>
      <w:iCs/>
      <w:sz w:val="18"/>
      <w:szCs w:val="26"/>
    </w:rPr>
  </w:style>
  <w:style w:type="character" w:customStyle="1" w:styleId="Heading8Char">
    <w:name w:val="Heading 8 Char"/>
    <w:basedOn w:val="DefaultParagraphFont"/>
    <w:link w:val="Heading8"/>
    <w:uiPriority w:val="9"/>
    <w:semiHidden/>
    <w:rsid w:val="0039069B"/>
    <w:rPr>
      <w:rFonts w:ascii="Arial" w:eastAsiaTheme="majorEastAsia" w:hAnsi="Arial" w:cstheme="majorBidi"/>
      <w:i/>
      <w:iCs/>
      <w:szCs w:val="26"/>
    </w:rPr>
  </w:style>
  <w:style w:type="character" w:customStyle="1" w:styleId="Heading9Char">
    <w:name w:val="Heading 9 Char"/>
    <w:basedOn w:val="DefaultParagraphFont"/>
    <w:link w:val="Heading9"/>
    <w:uiPriority w:val="9"/>
    <w:semiHidden/>
    <w:rsid w:val="0039069B"/>
    <w:rPr>
      <w:rFonts w:ascii="Arial" w:eastAsiaTheme="majorEastAsia" w:hAnsi="Arial" w:cstheme="majorBidi"/>
      <w:szCs w:val="26"/>
    </w:rPr>
  </w:style>
  <w:style w:type="numbering" w:customStyle="1" w:styleId="HeadingsList">
    <w:name w:val="HeadingsList"/>
    <w:uiPriority w:val="99"/>
    <w:rsid w:val="0039069B"/>
    <w:pPr>
      <w:numPr>
        <w:numId w:val="6"/>
      </w:numPr>
    </w:pPr>
  </w:style>
  <w:style w:type="table" w:styleId="TableGrid">
    <w:name w:val="Table Grid"/>
    <w:basedOn w:val="TableNormal"/>
    <w:uiPriority w:val="59"/>
    <w:rsid w:val="0039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qFormat/>
    <w:rsid w:val="00671862"/>
    <w:pPr>
      <w:spacing w:before="0" w:after="200" w:line="240" w:lineRule="auto"/>
      <w:jc w:val="left"/>
    </w:pPr>
    <w:rPr>
      <w:bCs/>
      <w:szCs w:val="18"/>
    </w:rPr>
  </w:style>
  <w:style w:type="table" w:customStyle="1" w:styleId="SilabsTable">
    <w:name w:val="Silabs Table"/>
    <w:basedOn w:val="TableNormal"/>
    <w:uiPriority w:val="99"/>
    <w:rsid w:val="007F0BBD"/>
    <w:pPr>
      <w:spacing w:before="40" w:after="40"/>
    </w:pPr>
    <w:rPr>
      <w:rFonts w:ascii="Arial" w:hAnsi="Arial"/>
      <w:color w:val="000000" w:themeColor="text1"/>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vAlign w:val="center"/>
    </w:tcPr>
    <w:tblStylePr w:type="firstRow">
      <w:rPr>
        <w:rFonts w:ascii="Arial" w:hAnsi="Arial"/>
        <w:b w:val="0"/>
        <w:sz w:val="18"/>
      </w:rPr>
      <w:tblPr/>
      <w:trPr>
        <w:cantSplit w:val="0"/>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character" w:styleId="Hyperlink">
    <w:name w:val="Hyperlink"/>
    <w:basedOn w:val="DefaultParagraphFont"/>
    <w:uiPriority w:val="99"/>
    <w:unhideWhenUsed/>
    <w:rsid w:val="00B32F5D"/>
    <w:rPr>
      <w:color w:val="0000FF" w:themeColor="hyperlink"/>
      <w:u w:val="single"/>
    </w:rPr>
  </w:style>
  <w:style w:type="paragraph" w:customStyle="1" w:styleId="FigurePara">
    <w:name w:val="Figure Para"/>
    <w:basedOn w:val="Normal"/>
    <w:qFormat/>
    <w:rsid w:val="00F72C4D"/>
    <w:pPr>
      <w:keepNext/>
      <w:spacing w:before="240" w:after="120" w:line="240" w:lineRule="auto"/>
      <w:jc w:val="center"/>
    </w:pPr>
    <w:rPr>
      <w:noProof/>
    </w:rPr>
  </w:style>
  <w:style w:type="paragraph" w:styleId="TOC1">
    <w:name w:val="toc 1"/>
    <w:basedOn w:val="Normal"/>
    <w:next w:val="Normal"/>
    <w:uiPriority w:val="39"/>
    <w:rsid w:val="00475574"/>
    <w:pPr>
      <w:spacing w:after="100"/>
    </w:pPr>
  </w:style>
  <w:style w:type="paragraph" w:customStyle="1" w:styleId="Disclaimer">
    <w:name w:val="Disclaimer"/>
    <w:basedOn w:val="Normal"/>
    <w:qFormat/>
    <w:rsid w:val="00475574"/>
    <w:pPr>
      <w:pBdr>
        <w:top w:val="single" w:sz="8" w:space="1" w:color="000000" w:themeColor="text1"/>
        <w:left w:val="single" w:sz="8" w:space="4" w:color="000000" w:themeColor="text1"/>
        <w:bottom w:val="single" w:sz="8" w:space="1" w:color="000000" w:themeColor="text1"/>
        <w:right w:val="single" w:sz="8" w:space="4" w:color="000000" w:themeColor="text1"/>
      </w:pBdr>
    </w:pPr>
    <w:rPr>
      <w:sz w:val="16"/>
    </w:rPr>
  </w:style>
  <w:style w:type="paragraph" w:customStyle="1" w:styleId="CompanyAddress">
    <w:name w:val="CompanyAddress"/>
    <w:basedOn w:val="Normal"/>
    <w:qFormat/>
    <w:rsid w:val="00475574"/>
  </w:style>
  <w:style w:type="character" w:customStyle="1" w:styleId="Zbold">
    <w:name w:val="Z_bold"/>
    <w:basedOn w:val="DefaultParagraphFont"/>
    <w:uiPriority w:val="1"/>
    <w:rsid w:val="00475574"/>
    <w:rPr>
      <w:b/>
    </w:rPr>
  </w:style>
  <w:style w:type="paragraph" w:customStyle="1" w:styleId="Trademark">
    <w:name w:val="Trademark"/>
    <w:basedOn w:val="Disclaimer"/>
    <w:qFormat/>
    <w:rsid w:val="00475574"/>
    <w:pPr>
      <w:pBdr>
        <w:top w:val="none" w:sz="0" w:space="0" w:color="auto"/>
        <w:left w:val="none" w:sz="0" w:space="0" w:color="auto"/>
        <w:bottom w:val="none" w:sz="0" w:space="0" w:color="auto"/>
        <w:right w:val="none" w:sz="0" w:space="0" w:color="auto"/>
      </w:pBdr>
    </w:pPr>
  </w:style>
  <w:style w:type="paragraph" w:styleId="TOC2">
    <w:name w:val="toc 2"/>
    <w:basedOn w:val="Normal"/>
    <w:next w:val="Normal"/>
    <w:uiPriority w:val="39"/>
    <w:rsid w:val="00475574"/>
    <w:pPr>
      <w:spacing w:after="100"/>
      <w:ind w:left="220"/>
    </w:pPr>
  </w:style>
  <w:style w:type="character" w:customStyle="1" w:styleId="CodeInline">
    <w:name w:val="CodeInline"/>
    <w:basedOn w:val="DefaultParagraphFont"/>
    <w:uiPriority w:val="1"/>
    <w:rsid w:val="00280A64"/>
    <w:rPr>
      <w:rFonts w:ascii="Courier New" w:hAnsi="Courier New"/>
      <w:sz w:val="20"/>
    </w:rPr>
  </w:style>
  <w:style w:type="paragraph" w:customStyle="1" w:styleId="Note">
    <w:name w:val="Note"/>
    <w:basedOn w:val="Normal"/>
    <w:qFormat/>
    <w:rsid w:val="00280A64"/>
    <w:pPr>
      <w:keepLines/>
      <w:pBdr>
        <w:top w:val="single" w:sz="8" w:space="6" w:color="FFFFFF" w:themeColor="background1"/>
        <w:bottom w:val="single" w:sz="8" w:space="6" w:color="FFFFFF" w:themeColor="background1"/>
      </w:pBdr>
      <w:spacing w:before="120" w:after="120"/>
      <w:ind w:left="720" w:hanging="720"/>
    </w:pPr>
  </w:style>
  <w:style w:type="paragraph" w:styleId="ListNumber">
    <w:name w:val="List Number"/>
    <w:basedOn w:val="Normal"/>
    <w:uiPriority w:val="99"/>
    <w:rsid w:val="006570DC"/>
    <w:pPr>
      <w:numPr>
        <w:numId w:val="3"/>
      </w:numPr>
      <w:tabs>
        <w:tab w:val="clear" w:pos="360"/>
        <w:tab w:val="left" w:pos="792"/>
      </w:tabs>
      <w:spacing w:before="60"/>
      <w:ind w:left="288" w:hanging="288"/>
    </w:pPr>
  </w:style>
  <w:style w:type="paragraph" w:customStyle="1" w:styleId="TableHeadingCentered">
    <w:name w:val="Table HeadingCentered"/>
    <w:basedOn w:val="TableHeading"/>
    <w:qFormat/>
    <w:rsid w:val="00D53239"/>
    <w:pPr>
      <w:jc w:val="center"/>
    </w:pPr>
  </w:style>
  <w:style w:type="paragraph" w:customStyle="1" w:styleId="TableText">
    <w:name w:val="Table Text"/>
    <w:basedOn w:val="Normal"/>
    <w:qFormat/>
    <w:rsid w:val="00F72C4D"/>
    <w:pPr>
      <w:suppressAutoHyphens/>
      <w:spacing w:before="40" w:after="40" w:line="240" w:lineRule="auto"/>
      <w:jc w:val="left"/>
    </w:pPr>
  </w:style>
  <w:style w:type="paragraph" w:customStyle="1" w:styleId="Header2FirstPage">
    <w:name w:val="Header2 FirstPage"/>
    <w:basedOn w:val="Header"/>
    <w:qFormat/>
    <w:rsid w:val="006527CA"/>
    <w:rPr>
      <w:sz w:val="28"/>
    </w:rPr>
  </w:style>
  <w:style w:type="paragraph" w:customStyle="1" w:styleId="Code">
    <w:name w:val="Code"/>
    <w:basedOn w:val="Normal"/>
    <w:qFormat/>
    <w:rsid w:val="007F0BBD"/>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pacing w:before="120" w:after="120" w:line="240" w:lineRule="auto"/>
      <w:contextualSpacing/>
    </w:pPr>
    <w:rPr>
      <w:rFonts w:ascii="Courier New" w:hAnsi="Courier New"/>
    </w:rPr>
  </w:style>
  <w:style w:type="character" w:customStyle="1" w:styleId="TableCodeInline">
    <w:name w:val="Table CodeInline"/>
    <w:basedOn w:val="DefaultParagraphFont"/>
    <w:uiPriority w:val="1"/>
    <w:rsid w:val="00011658"/>
    <w:rPr>
      <w:rFonts w:ascii="Courier New" w:hAnsi="Courier New"/>
      <w:sz w:val="18"/>
    </w:rPr>
  </w:style>
  <w:style w:type="character" w:customStyle="1" w:styleId="ZItalic">
    <w:name w:val="Z_Italic"/>
    <w:basedOn w:val="DefaultParagraphFont"/>
    <w:uiPriority w:val="1"/>
    <w:rsid w:val="006527CA"/>
    <w:rPr>
      <w:i/>
    </w:rPr>
  </w:style>
  <w:style w:type="paragraph" w:styleId="BodyText">
    <w:name w:val="Body Text"/>
    <w:basedOn w:val="Normal"/>
    <w:link w:val="BodyTextChar"/>
    <w:uiPriority w:val="99"/>
    <w:semiHidden/>
    <w:unhideWhenUsed/>
    <w:rsid w:val="008A07D0"/>
    <w:pPr>
      <w:spacing w:after="120"/>
    </w:pPr>
  </w:style>
  <w:style w:type="character" w:customStyle="1" w:styleId="BodyTextChar">
    <w:name w:val="Body Text Char"/>
    <w:basedOn w:val="DefaultParagraphFont"/>
    <w:link w:val="BodyText"/>
    <w:uiPriority w:val="99"/>
    <w:semiHidden/>
    <w:rsid w:val="008A07D0"/>
    <w:rPr>
      <w:rFonts w:ascii="Arial" w:hAnsi="Arial"/>
      <w:sz w:val="22"/>
    </w:rPr>
  </w:style>
  <w:style w:type="paragraph" w:customStyle="1" w:styleId="TableCaption">
    <w:name w:val="Table Caption"/>
    <w:basedOn w:val="Caption"/>
    <w:qFormat/>
    <w:rsid w:val="00733BCD"/>
    <w:pPr>
      <w:keepNext/>
      <w:spacing w:before="240" w:after="240"/>
    </w:pPr>
  </w:style>
  <w:style w:type="paragraph" w:customStyle="1" w:styleId="FigureCaption">
    <w:name w:val="Figure Caption"/>
    <w:basedOn w:val="Caption"/>
    <w:qFormat/>
    <w:rsid w:val="00280A64"/>
    <w:pPr>
      <w:spacing w:before="120"/>
    </w:pPr>
  </w:style>
  <w:style w:type="character" w:customStyle="1" w:styleId="Comment">
    <w:name w:val="Comment"/>
    <w:basedOn w:val="DefaultParagraphFont"/>
    <w:uiPriority w:val="1"/>
    <w:rsid w:val="0026569C"/>
    <w:rPr>
      <w:vanish/>
      <w:color w:val="FF0000"/>
    </w:rPr>
  </w:style>
  <w:style w:type="paragraph" w:customStyle="1" w:styleId="TableHeading">
    <w:name w:val="Table Heading"/>
    <w:basedOn w:val="TableText"/>
    <w:qFormat/>
    <w:rsid w:val="00F72C4D"/>
    <w:pPr>
      <w:keepNext/>
    </w:pPr>
    <w:rPr>
      <w:b/>
      <w:color w:val="FFFFFF" w:themeColor="background1"/>
    </w:rPr>
  </w:style>
  <w:style w:type="paragraph" w:customStyle="1" w:styleId="TableTextCentered">
    <w:name w:val="Table TextCentered"/>
    <w:basedOn w:val="TableText"/>
    <w:qFormat/>
    <w:rsid w:val="00D606C7"/>
    <w:pPr>
      <w:jc w:val="center"/>
    </w:pPr>
  </w:style>
  <w:style w:type="character" w:customStyle="1" w:styleId="Zunformatted">
    <w:name w:val="Z_unformatted"/>
    <w:uiPriority w:val="1"/>
    <w:rsid w:val="001458FD"/>
  </w:style>
  <w:style w:type="paragraph" w:styleId="TOC3">
    <w:name w:val="toc 3"/>
    <w:basedOn w:val="Normal"/>
    <w:next w:val="Normal"/>
    <w:uiPriority w:val="39"/>
    <w:rsid w:val="001458FD"/>
    <w:pPr>
      <w:spacing w:after="100"/>
      <w:ind w:left="400"/>
    </w:pPr>
  </w:style>
  <w:style w:type="paragraph" w:styleId="TOC4">
    <w:name w:val="toc 4"/>
    <w:basedOn w:val="Normal"/>
    <w:next w:val="Normal"/>
    <w:uiPriority w:val="39"/>
    <w:rsid w:val="001458FD"/>
    <w:pPr>
      <w:spacing w:after="100"/>
      <w:ind w:left="600"/>
    </w:pPr>
  </w:style>
  <w:style w:type="paragraph" w:styleId="TOC5">
    <w:name w:val="toc 5"/>
    <w:basedOn w:val="Normal"/>
    <w:next w:val="Normal"/>
    <w:uiPriority w:val="39"/>
    <w:rsid w:val="001458FD"/>
    <w:pPr>
      <w:spacing w:after="100"/>
      <w:ind w:left="800"/>
    </w:pPr>
  </w:style>
  <w:style w:type="paragraph" w:styleId="TOC6">
    <w:name w:val="toc 6"/>
    <w:basedOn w:val="Normal"/>
    <w:next w:val="Normal"/>
    <w:uiPriority w:val="39"/>
    <w:rsid w:val="001458FD"/>
    <w:pPr>
      <w:spacing w:after="100"/>
      <w:ind w:left="1000"/>
    </w:pPr>
  </w:style>
  <w:style w:type="paragraph" w:styleId="TOC7">
    <w:name w:val="toc 7"/>
    <w:basedOn w:val="Normal"/>
    <w:next w:val="Normal"/>
    <w:uiPriority w:val="39"/>
    <w:rsid w:val="001458FD"/>
    <w:pPr>
      <w:spacing w:after="100"/>
      <w:ind w:left="1200"/>
    </w:pPr>
  </w:style>
  <w:style w:type="paragraph" w:styleId="TOC8">
    <w:name w:val="toc 8"/>
    <w:basedOn w:val="Normal"/>
    <w:next w:val="Normal"/>
    <w:uiPriority w:val="39"/>
    <w:rsid w:val="001458FD"/>
    <w:pPr>
      <w:spacing w:after="100"/>
      <w:ind w:left="1400"/>
    </w:pPr>
  </w:style>
  <w:style w:type="paragraph" w:styleId="TOC9">
    <w:name w:val="toc 9"/>
    <w:basedOn w:val="Normal"/>
    <w:next w:val="Normal"/>
    <w:uiPriority w:val="39"/>
    <w:rsid w:val="001458FD"/>
    <w:pPr>
      <w:spacing w:after="100"/>
      <w:ind w:left="1600"/>
    </w:pPr>
  </w:style>
  <w:style w:type="paragraph" w:styleId="ListBullet">
    <w:name w:val="List Bullet"/>
    <w:basedOn w:val="Normal"/>
    <w:uiPriority w:val="99"/>
    <w:rsid w:val="006570DC"/>
    <w:pPr>
      <w:numPr>
        <w:numId w:val="1"/>
      </w:numPr>
      <w:tabs>
        <w:tab w:val="clear" w:pos="360"/>
        <w:tab w:val="left" w:pos="792"/>
      </w:tabs>
      <w:spacing w:before="60"/>
      <w:ind w:left="288" w:hanging="288"/>
    </w:pPr>
  </w:style>
  <w:style w:type="paragraph" w:styleId="ListContinue">
    <w:name w:val="List Continue"/>
    <w:basedOn w:val="Normal"/>
    <w:uiPriority w:val="99"/>
    <w:rsid w:val="00733BCD"/>
    <w:pPr>
      <w:spacing w:after="60"/>
      <w:ind w:left="288"/>
      <w:contextualSpacing/>
    </w:pPr>
  </w:style>
  <w:style w:type="paragraph" w:styleId="ListBullet2">
    <w:name w:val="List Bullet 2"/>
    <w:basedOn w:val="Normal"/>
    <w:uiPriority w:val="99"/>
    <w:rsid w:val="006570DC"/>
    <w:pPr>
      <w:numPr>
        <w:numId w:val="2"/>
      </w:numPr>
      <w:tabs>
        <w:tab w:val="clear" w:pos="720"/>
        <w:tab w:val="left" w:pos="1152"/>
      </w:tabs>
      <w:spacing w:before="60"/>
      <w:ind w:left="576" w:hanging="288"/>
      <w:contextualSpacing/>
    </w:pPr>
  </w:style>
  <w:style w:type="paragraph" w:styleId="ListNumber2">
    <w:name w:val="List Number 2"/>
    <w:basedOn w:val="Normal"/>
    <w:uiPriority w:val="99"/>
    <w:rsid w:val="006570DC"/>
    <w:pPr>
      <w:numPr>
        <w:numId w:val="4"/>
      </w:numPr>
      <w:tabs>
        <w:tab w:val="clear" w:pos="720"/>
        <w:tab w:val="left" w:pos="1152"/>
      </w:tabs>
      <w:spacing w:before="60"/>
      <w:ind w:left="576" w:hanging="288"/>
    </w:pPr>
  </w:style>
  <w:style w:type="paragraph" w:styleId="BalloonText">
    <w:name w:val="Balloon Text"/>
    <w:basedOn w:val="Normal"/>
    <w:link w:val="BalloonTextChar"/>
    <w:uiPriority w:val="99"/>
    <w:semiHidden/>
    <w:unhideWhenUsed/>
    <w:rsid w:val="00DF196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196B"/>
    <w:rPr>
      <w:rFonts w:ascii="Tahoma" w:hAnsi="Tahoma" w:cs="Tahoma"/>
      <w:sz w:val="16"/>
      <w:szCs w:val="16"/>
    </w:rPr>
  </w:style>
  <w:style w:type="paragraph" w:customStyle="1" w:styleId="HeadingRunIn">
    <w:name w:val="HeadingRunIn"/>
    <w:basedOn w:val="Normal"/>
    <w:rsid w:val="00DF196B"/>
    <w:pPr>
      <w:keepNext/>
      <w:autoSpaceDE w:val="0"/>
      <w:autoSpaceDN w:val="0"/>
      <w:spacing w:before="120" w:line="280" w:lineRule="atLeast"/>
    </w:pPr>
    <w:rPr>
      <w:rFonts w:ascii="Times New Roman" w:hAnsi="Times New Roman"/>
      <w:b/>
      <w:bCs/>
      <w:color w:val="000000"/>
      <w:sz w:val="24"/>
      <w:szCs w:val="24"/>
    </w:rPr>
  </w:style>
  <w:style w:type="character" w:customStyle="1" w:styleId="ZXref">
    <w:name w:val="Z_Xref"/>
    <w:basedOn w:val="DefaultParagraphFont"/>
    <w:uiPriority w:val="1"/>
    <w:qFormat/>
    <w:rsid w:val="00976119"/>
    <w:rPr>
      <w:b/>
      <w:u w:val="single"/>
    </w:rPr>
  </w:style>
  <w:style w:type="character" w:styleId="FollowedHyperlink">
    <w:name w:val="FollowedHyperlink"/>
    <w:basedOn w:val="DefaultParagraphFont"/>
    <w:uiPriority w:val="99"/>
    <w:semiHidden/>
    <w:unhideWhenUsed/>
    <w:rsid w:val="00FF78C5"/>
    <w:rPr>
      <w:color w:val="800080" w:themeColor="followedHyperlink"/>
      <w:u w:val="single"/>
    </w:rPr>
  </w:style>
  <w:style w:type="paragraph" w:customStyle="1" w:styleId="KeyFeaturesTitle">
    <w:name w:val="KeyFeaturesTitle"/>
    <w:basedOn w:val="Normal"/>
    <w:qFormat/>
    <w:rsid w:val="00A441D7"/>
    <w:pPr>
      <w:pBdr>
        <w:bottom w:val="single" w:sz="8" w:space="1" w:color="FFFFFF" w:themeColor="background1"/>
      </w:pBdr>
      <w:spacing w:after="200"/>
      <w:ind w:right="144"/>
    </w:pPr>
    <w:rPr>
      <w:b/>
      <w:color w:val="FFFFFF" w:themeColor="background1"/>
      <w:sz w:val="12"/>
      <w:szCs w:val="12"/>
    </w:rPr>
  </w:style>
  <w:style w:type="paragraph" w:customStyle="1" w:styleId="KeyFeatureBullet">
    <w:name w:val="KeyFeatureBullet"/>
    <w:basedOn w:val="ListBullet"/>
    <w:qFormat/>
    <w:rsid w:val="00EF4895"/>
    <w:pPr>
      <w:ind w:left="144" w:right="144" w:hanging="144"/>
      <w:jc w:val="left"/>
    </w:pPr>
    <w:rPr>
      <w:color w:val="FFFFFF" w:themeColor="background1"/>
      <w:sz w:val="16"/>
    </w:rPr>
  </w:style>
  <w:style w:type="paragraph" w:customStyle="1" w:styleId="FirstPagePara1">
    <w:name w:val="FirstPagePara1"/>
    <w:basedOn w:val="Normal"/>
    <w:next w:val="FirstPagePara2"/>
    <w:qFormat/>
    <w:rsid w:val="00C47CF6"/>
    <w:pPr>
      <w:jc w:val="left"/>
    </w:pPr>
    <w:rPr>
      <w:noProof/>
      <w:sz w:val="24"/>
    </w:rPr>
  </w:style>
  <w:style w:type="paragraph" w:customStyle="1" w:styleId="FirstPagePara2">
    <w:name w:val="FirstPagePara2"/>
    <w:basedOn w:val="Normal"/>
    <w:qFormat/>
    <w:rsid w:val="00C47CF6"/>
    <w:pPr>
      <w:spacing w:before="180"/>
      <w:jc w:val="left"/>
    </w:pPr>
  </w:style>
  <w:style w:type="paragraph" w:customStyle="1" w:styleId="HeaderTopic">
    <w:name w:val="HeaderTopic"/>
    <w:basedOn w:val="Header"/>
    <w:qFormat/>
    <w:rsid w:val="00893ED6"/>
    <w:pPr>
      <w:pBdr>
        <w:bottom w:val="single" w:sz="8" w:space="3" w:color="auto"/>
      </w:pBdr>
    </w:pPr>
    <w:rPr>
      <w:b/>
      <w:color w:val="D81E2A"/>
      <w:sz w:val="20"/>
    </w:rPr>
  </w:style>
  <w:style w:type="paragraph" w:styleId="ListContinue2">
    <w:name w:val="List Continue 2"/>
    <w:basedOn w:val="Normal"/>
    <w:uiPriority w:val="99"/>
    <w:rsid w:val="006C4570"/>
    <w:pPr>
      <w:spacing w:after="120"/>
      <w:ind w:left="576"/>
      <w:contextualSpacing/>
    </w:pPr>
  </w:style>
  <w:style w:type="paragraph" w:styleId="ListNumber3">
    <w:name w:val="List Number 3"/>
    <w:basedOn w:val="Normal"/>
    <w:uiPriority w:val="99"/>
    <w:rsid w:val="00560D4B"/>
    <w:pPr>
      <w:numPr>
        <w:numId w:val="5"/>
      </w:numPr>
      <w:ind w:left="864" w:hanging="288"/>
      <w:contextualSpacing/>
    </w:pPr>
  </w:style>
  <w:style w:type="paragraph" w:styleId="ListContinue3">
    <w:name w:val="List Continue 3"/>
    <w:basedOn w:val="Normal"/>
    <w:uiPriority w:val="99"/>
    <w:rsid w:val="00560D4B"/>
    <w:pPr>
      <w:spacing w:after="120"/>
      <w:ind w:left="864"/>
      <w:contextualSpacing/>
    </w:pPr>
  </w:style>
  <w:style w:type="paragraph" w:customStyle="1" w:styleId="FooterText">
    <w:name w:val="FooterText"/>
    <w:basedOn w:val="Normal"/>
    <w:qFormat/>
    <w:rsid w:val="006C4570"/>
    <w:pPr>
      <w:tabs>
        <w:tab w:val="right" w:pos="11250"/>
      </w:tabs>
      <w:spacing w:after="120"/>
      <w:ind w:left="720"/>
    </w:pPr>
    <w:rPr>
      <w:color w:val="FFFFFF"/>
      <w:sz w:val="16"/>
    </w:rPr>
  </w:style>
  <w:style w:type="paragraph" w:styleId="FootnoteText">
    <w:name w:val="footnote text"/>
    <w:basedOn w:val="Normal"/>
    <w:link w:val="FootnoteTextChar"/>
    <w:uiPriority w:val="99"/>
    <w:unhideWhenUsed/>
    <w:rsid w:val="006C4570"/>
    <w:pPr>
      <w:spacing w:before="0" w:line="240" w:lineRule="auto"/>
    </w:pPr>
    <w:rPr>
      <w:sz w:val="20"/>
    </w:rPr>
  </w:style>
  <w:style w:type="character" w:customStyle="1" w:styleId="FootnoteTextChar">
    <w:name w:val="Footnote Text Char"/>
    <w:basedOn w:val="DefaultParagraphFont"/>
    <w:link w:val="FootnoteText"/>
    <w:uiPriority w:val="99"/>
    <w:rsid w:val="006C4570"/>
    <w:rPr>
      <w:rFonts w:ascii="Arial" w:hAnsi="Arial"/>
    </w:rPr>
  </w:style>
  <w:style w:type="paragraph" w:styleId="ListParagraph">
    <w:name w:val="List Paragraph"/>
    <w:basedOn w:val="Normal"/>
    <w:uiPriority w:val="34"/>
    <w:qFormat/>
    <w:rsid w:val="00D9073A"/>
    <w:pPr>
      <w:spacing w:before="0" w:after="160" w:line="259" w:lineRule="auto"/>
      <w:ind w:left="720"/>
      <w:contextualSpacing/>
      <w:jc w:val="left"/>
    </w:pPr>
    <w:rPr>
      <w:rFonts w:asciiTheme="minorHAnsi" w:eastAsiaTheme="minorEastAsia" w:hAnsiTheme="minorHAnsi" w:cstheme="minorBidi"/>
      <w:sz w:val="22"/>
      <w:szCs w:val="22"/>
      <w:lang w:eastAsia="zh-CN"/>
    </w:rPr>
  </w:style>
  <w:style w:type="character" w:styleId="UnresolvedMention">
    <w:name w:val="Unresolved Mention"/>
    <w:basedOn w:val="DefaultParagraphFont"/>
    <w:uiPriority w:val="99"/>
    <w:semiHidden/>
    <w:unhideWhenUsed/>
    <w:rsid w:val="002776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672">
      <w:bodyDiv w:val="1"/>
      <w:marLeft w:val="0"/>
      <w:marRight w:val="0"/>
      <w:marTop w:val="0"/>
      <w:marBottom w:val="0"/>
      <w:divBdr>
        <w:top w:val="none" w:sz="0" w:space="0" w:color="auto"/>
        <w:left w:val="none" w:sz="0" w:space="0" w:color="auto"/>
        <w:bottom w:val="none" w:sz="0" w:space="0" w:color="auto"/>
        <w:right w:val="none" w:sz="0" w:space="0" w:color="auto"/>
      </w:divBdr>
    </w:div>
    <w:div w:id="205635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silabs.com/documents/public/application-notes/an1084-gecko-bootloader-emberznet-silicon-labs-thread.pdf"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silabs.com/documents/public/user-guides/ug103-06-fundamentals-bootloading.pdf"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www.silabs.com/community/software/simplicity-studio/knowledge-base.entry.html/2018/08/22/gecko_sdk_suite_tool-qlc4" TargetMode="External"/><Relationship Id="rId14" Type="http://schemas.openxmlformats.org/officeDocument/2006/relationships/hyperlink" Target="https://www.silabs.com/documents/public/user-guides/ug266-gecko-bootloader-user-guide.pdf"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cs.silabs.com/zigbee/latest/em35x/group-status-codes" TargetMode="External"/><Relationship Id="rId43" Type="http://schemas.openxmlformats.org/officeDocument/2006/relationships/image" Target="media/image31.png"/><Relationship Id="rId48" Type="http://schemas.openxmlformats.org/officeDocument/2006/relationships/footer" Target="foot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c\Desktop\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064E9F-81B0-4D63-9D9A-8A94C1DD2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Word-template.dotx</Template>
  <TotalTime>1320</TotalTime>
  <Pages>1</Pages>
  <Words>5429</Words>
  <Characters>29101</Characters>
  <Application>Microsoft Office Word</Application>
  <DocSecurity>0</DocSecurity>
  <Lines>746</Lines>
  <Paragraphs>548</Paragraphs>
  <ScaleCrop>false</ScaleCrop>
  <HeadingPairs>
    <vt:vector size="2" baseType="variant">
      <vt:variant>
        <vt:lpstr>Title</vt:lpstr>
      </vt:variant>
      <vt:variant>
        <vt:i4>1</vt:i4>
      </vt:variant>
    </vt:vector>
  </HeadingPairs>
  <TitlesOfParts>
    <vt:vector size="1" baseType="lpstr">
      <vt:lpstr>Implementing Zero Delay Mode Using the Si5340/41/42/44/45/80</vt:lpstr>
    </vt:vector>
  </TitlesOfParts>
  <Company>Silicon Labs</Company>
  <LinksUpToDate>false</LinksUpToDate>
  <CharactersWithSpaces>33982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Implementing Zero Delay Mode Using the Si5340/41/42/44/45/80</dc:title>
  <dc:creator>Jim C. Cherry</dc:creator>
  <cp:lastModifiedBy>Patrik Toth</cp:lastModifiedBy>
  <cp:revision>332</cp:revision>
  <cp:lastPrinted>2019-11-14T21:20:00Z</cp:lastPrinted>
  <dcterms:created xsi:type="dcterms:W3CDTF">2019-11-11T12:48:00Z</dcterms:created>
  <dcterms:modified xsi:type="dcterms:W3CDTF">2019-11-14T21:22:00Z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AN710</vt:lpwstr>
  </property>
  <property fmtid="{D5CDD505-2E9C-101B-9397-08002B2CF9AE}" pid="3" name="RevNum">
    <vt:lpwstr>0.1</vt:lpwstr>
  </property>
</Properties>
</file>